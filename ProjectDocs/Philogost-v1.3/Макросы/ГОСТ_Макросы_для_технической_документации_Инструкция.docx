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77A" w:rsidRDefault="008225B3" w:rsidP="008D581C">
      <w:pPr>
        <w:pStyle w:val="34ffffd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proofErr w:type="spellStart"/>
      <w:r w:rsidR="0045761D">
        <w:t>PhiloSoft</w:t>
      </w:r>
      <w:proofErr w:type="spellEnd"/>
      <w:r w:rsidR="0045761D">
        <w:t xml:space="preserve"> </w:t>
      </w:r>
      <w:proofErr w:type="spellStart"/>
      <w:r w:rsidR="0045761D">
        <w:t>Technical</w:t>
      </w:r>
      <w:proofErr w:type="spellEnd"/>
      <w:r w:rsidR="0045761D">
        <w:t xml:space="preserve"> </w:t>
      </w:r>
      <w:proofErr w:type="spellStart"/>
      <w:r w:rsidR="0045761D">
        <w:t>Communications</w:t>
      </w:r>
      <w:proofErr w:type="spellEnd"/>
      <w:r>
        <w:fldChar w:fldCharType="end"/>
      </w:r>
    </w:p>
    <w:p w:rsidR="00D5377A" w:rsidRDefault="00D5377A" w:rsidP="00D5377A">
      <w:pPr>
        <w:pStyle w:val="34f3"/>
      </w:pPr>
    </w:p>
    <w:p w:rsidR="00D5377A" w:rsidRDefault="00D5377A" w:rsidP="00D5377A">
      <w:pPr>
        <w:pStyle w:val="34f3"/>
      </w:pPr>
    </w:p>
    <w:p w:rsidR="007C1E2D" w:rsidRDefault="007C1E2D" w:rsidP="00D5377A">
      <w:pPr>
        <w:pStyle w:val="34f3"/>
      </w:pPr>
    </w:p>
    <w:p w:rsidR="00D5377A" w:rsidRDefault="00D5377A" w:rsidP="00D5377A">
      <w:pPr>
        <w:pStyle w:val="34f3"/>
      </w:pPr>
    </w:p>
    <w:p w:rsidR="00D5377A" w:rsidRPr="00824DC1" w:rsidRDefault="00D5377A" w:rsidP="00D5377A">
      <w:pPr>
        <w:pStyle w:val="34f3"/>
      </w:pPr>
    </w:p>
    <w:p w:rsidR="00D5377A" w:rsidRDefault="00D5377A" w:rsidP="00D5377A">
      <w:pPr>
        <w:pStyle w:val="34f3"/>
      </w:pPr>
    </w:p>
    <w:p w:rsidR="00D5377A" w:rsidRDefault="00D5377A" w:rsidP="00D5377A">
      <w:pPr>
        <w:pStyle w:val="34f3"/>
      </w:pPr>
    </w:p>
    <w:p w:rsidR="00D5377A" w:rsidRPr="00824DC1" w:rsidRDefault="00D5377A" w:rsidP="00D5377A">
      <w:pPr>
        <w:pStyle w:val="34f3"/>
      </w:pPr>
    </w:p>
    <w:p w:rsidR="008F3A55" w:rsidRPr="00824DC1" w:rsidRDefault="008F3A55" w:rsidP="00D5377A">
      <w:pPr>
        <w:pStyle w:val="34f3"/>
      </w:pPr>
    </w:p>
    <w:p w:rsidR="00D5377A" w:rsidRDefault="00D5377A" w:rsidP="00D5377A">
      <w:pPr>
        <w:pStyle w:val="34f3"/>
      </w:pPr>
    </w:p>
    <w:p w:rsidR="00D5377A" w:rsidRDefault="00D5377A" w:rsidP="00D5377A">
      <w:pPr>
        <w:pStyle w:val="34f3"/>
      </w:pPr>
    </w:p>
    <w:p w:rsidR="00D5377A" w:rsidRPr="003D276C" w:rsidRDefault="00F949EC" w:rsidP="00812E6D">
      <w:pPr>
        <w:pStyle w:val="3428"/>
      </w:pPr>
      <w:r>
        <w:t>«Филогост»</w:t>
      </w:r>
    </w:p>
    <w:p w:rsidR="00D5377A" w:rsidRDefault="00F949EC" w:rsidP="0003706B">
      <w:pPr>
        <w:pStyle w:val="3435"/>
      </w:pPr>
      <w:r>
        <w:t xml:space="preserve">Макросы для оформления технической </w:t>
      </w:r>
      <w:r w:rsidRPr="00C87FCD">
        <w:t>документации</w:t>
      </w:r>
    </w:p>
    <w:p w:rsidR="00F949EC" w:rsidRDefault="00F949EC" w:rsidP="00F949EC">
      <w:pPr>
        <w:pStyle w:val="34f8"/>
      </w:pPr>
      <w:r>
        <w:t>Инструкция для разработчиков технической документации</w:t>
      </w:r>
    </w:p>
    <w:p w:rsidR="00D5377A" w:rsidRPr="004F2B47" w:rsidRDefault="00F949EC" w:rsidP="00935B5A">
      <w:pPr>
        <w:pStyle w:val="34fff8"/>
      </w:pPr>
      <w:r>
        <w:t xml:space="preserve">Версия </w:t>
      </w:r>
      <w:r w:rsidR="00AE2D1A">
        <w:fldChar w:fldCharType="begin"/>
      </w:r>
      <w:r w:rsidR="00AE2D1A">
        <w:instrText xml:space="preserve"> DOCPROPERTY  версия  \* MERGEFORMAT </w:instrText>
      </w:r>
      <w:r w:rsidR="00AE2D1A">
        <w:fldChar w:fldCharType="separate"/>
      </w:r>
      <w:r w:rsidR="0045761D">
        <w:t>1.2</w:t>
      </w:r>
      <w:r w:rsidR="00AE2D1A">
        <w:fldChar w:fldCharType="end"/>
      </w:r>
      <w:r w:rsidR="0055568E">
        <w:t xml:space="preserve"> </w:t>
      </w:r>
      <w:r>
        <w:t>для Microsoft Word 2007</w:t>
      </w:r>
      <w:r w:rsidR="00AB2E09">
        <w:t xml:space="preserve"> и выше</w:t>
      </w:r>
    </w:p>
    <w:p w:rsidR="008F3A55" w:rsidRDefault="008F3A55" w:rsidP="008F3A55">
      <w:pPr>
        <w:pStyle w:val="34f3"/>
      </w:pPr>
    </w:p>
    <w:p w:rsidR="008F3A55" w:rsidRDefault="008F3A55" w:rsidP="008F3A55">
      <w:pPr>
        <w:pStyle w:val="34f3"/>
      </w:pPr>
    </w:p>
    <w:p w:rsidR="008F3A55" w:rsidRDefault="008F3A55" w:rsidP="008F3A55">
      <w:pPr>
        <w:pStyle w:val="34f3"/>
      </w:pPr>
    </w:p>
    <w:p w:rsidR="008F3A55" w:rsidRDefault="008F3A55" w:rsidP="008F3A55">
      <w:pPr>
        <w:pStyle w:val="34f3"/>
      </w:pPr>
    </w:p>
    <w:p w:rsidR="008F3A55" w:rsidRPr="004F2B47" w:rsidRDefault="008F3A55" w:rsidP="008F3A55">
      <w:pPr>
        <w:pStyle w:val="34f3"/>
      </w:pPr>
    </w:p>
    <w:p w:rsidR="008F3A55" w:rsidRPr="004F2B47" w:rsidRDefault="008F3A55" w:rsidP="008F3A55">
      <w:pPr>
        <w:pStyle w:val="34f3"/>
      </w:pPr>
    </w:p>
    <w:p w:rsidR="008F3A55" w:rsidRPr="004F2B47" w:rsidRDefault="008F3A55" w:rsidP="008F3A55">
      <w:pPr>
        <w:pStyle w:val="34f3"/>
      </w:pPr>
    </w:p>
    <w:p w:rsidR="008F3A55" w:rsidRPr="004F2B47" w:rsidRDefault="008F3A55" w:rsidP="008F3A55">
      <w:pPr>
        <w:pStyle w:val="34f3"/>
      </w:pPr>
    </w:p>
    <w:p w:rsidR="008F3A55" w:rsidRDefault="008F3A55" w:rsidP="008F3A55">
      <w:pPr>
        <w:pStyle w:val="34f3"/>
      </w:pPr>
    </w:p>
    <w:p w:rsidR="008F3A55" w:rsidRPr="004F2B47" w:rsidRDefault="008F3A55" w:rsidP="008F3A55">
      <w:pPr>
        <w:pStyle w:val="34f3"/>
      </w:pPr>
    </w:p>
    <w:p w:rsidR="008F3A55" w:rsidRPr="004F2B47" w:rsidRDefault="008F3A55" w:rsidP="008F3A55">
      <w:pPr>
        <w:pStyle w:val="34f3"/>
      </w:pPr>
    </w:p>
    <w:p w:rsidR="008F3A55" w:rsidRPr="004F2B47" w:rsidRDefault="008F3A55" w:rsidP="008F3A55">
      <w:pPr>
        <w:pStyle w:val="34f3"/>
      </w:pPr>
    </w:p>
    <w:p w:rsidR="008F3A55" w:rsidRDefault="008F3A55" w:rsidP="008F3A55">
      <w:pPr>
        <w:pStyle w:val="34f3"/>
      </w:pPr>
    </w:p>
    <w:p w:rsidR="008F3A55" w:rsidRDefault="008F3A55" w:rsidP="008F3A55">
      <w:pPr>
        <w:pStyle w:val="34f3"/>
      </w:pPr>
    </w:p>
    <w:p w:rsidR="00BB00B1" w:rsidRDefault="00BB00B1" w:rsidP="00BB00B1">
      <w:pPr>
        <w:pStyle w:val="34f3"/>
      </w:pPr>
      <w:r>
        <w:rPr>
          <w:noProof/>
          <w:lang w:eastAsia="ru-RU"/>
        </w:rPr>
        <w:drawing>
          <wp:inline distT="0" distB="0" distL="0" distR="0" wp14:anchorId="4A6F57DC" wp14:editId="2C8A65DE">
            <wp:extent cx="1080000" cy="70852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wm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A74" w:rsidRDefault="00BB00B1" w:rsidP="00B25A74">
      <w:pPr>
        <w:pStyle w:val="34f3"/>
      </w:pPr>
      <w:r>
        <w:t xml:space="preserve">Москва </w:t>
      </w:r>
      <w:bookmarkStart w:id="0" w:name="_GoBack"/>
      <w:bookmarkEnd w:id="0"/>
      <w:r w:rsidR="00AE2D1A">
        <w:fldChar w:fldCharType="begin"/>
      </w:r>
      <w:r w:rsidR="00AE2D1A">
        <w:instrText xml:space="preserve"> DOCPROPERTY  год_издания  \* MERGEFORMAT </w:instrText>
      </w:r>
      <w:r w:rsidR="00AE2D1A">
        <w:fldChar w:fldCharType="separate"/>
      </w:r>
      <w:r w:rsidR="00E305DA">
        <w:t>2023</w:t>
      </w:r>
      <w:r w:rsidR="00AE2D1A">
        <w:fldChar w:fldCharType="end"/>
      </w:r>
    </w:p>
    <w:p w:rsidR="007A3F4D" w:rsidRDefault="007A3F4D" w:rsidP="00B25A74">
      <w:pPr>
        <w:pStyle w:val="34f3"/>
        <w:sectPr w:rsidR="007A3F4D" w:rsidSect="00101EA3">
          <w:pgSz w:w="11906" w:h="16838"/>
          <w:pgMar w:top="851" w:right="567" w:bottom="851" w:left="1418" w:header="284" w:footer="340" w:gutter="0"/>
          <w:cols w:space="708"/>
          <w:docGrid w:linePitch="360"/>
        </w:sectPr>
      </w:pPr>
    </w:p>
    <w:p w:rsidR="00D5377A" w:rsidRDefault="00D5377A" w:rsidP="00D5377A">
      <w:pPr>
        <w:pStyle w:val="3417"/>
      </w:pPr>
      <w:r>
        <w:lastRenderedPageBreak/>
        <w:t>Содержание</w:t>
      </w:r>
    </w:p>
    <w:p w:rsidR="0045761D" w:rsidRDefault="00D5377A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966252" w:history="1">
        <w:r w:rsidR="0045761D" w:rsidRPr="00A01AF6">
          <w:rPr>
            <w:rStyle w:val="a4"/>
          </w:rPr>
          <w:t>1 Введение</w:t>
        </w:r>
        <w:r w:rsidR="0045761D">
          <w:rPr>
            <w:webHidden/>
          </w:rPr>
          <w:tab/>
        </w:r>
        <w:r w:rsidR="0045761D">
          <w:rPr>
            <w:webHidden/>
          </w:rPr>
          <w:fldChar w:fldCharType="begin"/>
        </w:r>
        <w:r w:rsidR="0045761D">
          <w:rPr>
            <w:webHidden/>
          </w:rPr>
          <w:instrText xml:space="preserve"> PAGEREF _Toc134966252 \h </w:instrText>
        </w:r>
        <w:r w:rsidR="0045761D">
          <w:rPr>
            <w:webHidden/>
          </w:rPr>
        </w:r>
        <w:r w:rsidR="0045761D">
          <w:rPr>
            <w:webHidden/>
          </w:rPr>
          <w:fldChar w:fldCharType="separate"/>
        </w:r>
        <w:r w:rsidR="0045761D">
          <w:rPr>
            <w:webHidden/>
          </w:rPr>
          <w:t>4</w:t>
        </w:r>
        <w:r w:rsidR="0045761D">
          <w:rPr>
            <w:webHidden/>
          </w:rPr>
          <w:fldChar w:fldCharType="end"/>
        </w:r>
      </w:hyperlink>
    </w:p>
    <w:p w:rsidR="0045761D" w:rsidRDefault="0045761D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966253" w:history="1">
        <w:r w:rsidRPr="00A01AF6">
          <w:rPr>
            <w:rStyle w:val="a4"/>
          </w:rPr>
          <w:t>2 Состав макросов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_Toc134966253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45761D" w:rsidRDefault="0045761D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966254" w:history="1">
        <w:r w:rsidRPr="00A01AF6">
          <w:rPr>
            <w:rStyle w:val="a4"/>
          </w:rPr>
          <w:t>3 Организация доступа к макросам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_Toc134966254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45761D" w:rsidRDefault="0045761D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966255" w:history="1">
        <w:r w:rsidRPr="00A01AF6">
          <w:rPr>
            <w:rStyle w:val="a4"/>
          </w:rPr>
          <w:t xml:space="preserve">4 Настройка интерфейса </w:t>
        </w:r>
        <w:r w:rsidRPr="00A01AF6">
          <w:rPr>
            <w:rStyle w:val="a4"/>
            <w:lang w:val="en-US"/>
          </w:rPr>
          <w:t>Microsoft</w:t>
        </w:r>
        <w:r w:rsidRPr="00A01AF6">
          <w:rPr>
            <w:rStyle w:val="a4"/>
          </w:rPr>
          <w:t xml:space="preserve"> </w:t>
        </w:r>
        <w:r w:rsidRPr="00A01AF6">
          <w:rPr>
            <w:rStyle w:val="a4"/>
            <w:lang w:val="en-US"/>
          </w:rPr>
          <w:t>Word</w:t>
        </w:r>
        <w:r w:rsidRPr="00A01AF6">
          <w:rPr>
            <w:rStyle w:val="a4"/>
          </w:rPr>
          <w:t xml:space="preserve"> для использования макросов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_Toc134966255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56" w:history="1">
        <w:r w:rsidRPr="00A01AF6">
          <w:rPr>
            <w:rStyle w:val="a4"/>
            <w:noProof/>
          </w:rPr>
          <w:t>4.1 Способы настройки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57" w:history="1">
        <w:r w:rsidRPr="00A01AF6">
          <w:rPr>
            <w:rStyle w:val="a4"/>
            <w:noProof/>
          </w:rPr>
          <w:t>4.2 Добавление макроса на панель быстрого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58" w:history="1">
        <w:r w:rsidRPr="00A01AF6">
          <w:rPr>
            <w:rStyle w:val="a4"/>
            <w:noProof/>
          </w:rPr>
          <w:t>4.3 Создание пользовательской вкладки на ленте (</w:t>
        </w:r>
        <w:r w:rsidRPr="00A01AF6">
          <w:rPr>
            <w:rStyle w:val="a4"/>
            <w:noProof/>
            <w:lang w:val="en-US"/>
          </w:rPr>
          <w:t>Microsoft</w:t>
        </w:r>
        <w:r w:rsidRPr="00A01AF6">
          <w:rPr>
            <w:rStyle w:val="a4"/>
            <w:noProof/>
          </w:rPr>
          <w:t xml:space="preserve"> </w:t>
        </w:r>
        <w:r w:rsidRPr="00A01AF6">
          <w:rPr>
            <w:rStyle w:val="a4"/>
            <w:noProof/>
            <w:lang w:val="en-US"/>
          </w:rPr>
          <w:t>Word</w:t>
        </w:r>
        <w:r w:rsidRPr="00A01AF6">
          <w:rPr>
            <w:rStyle w:val="a4"/>
            <w:noProof/>
          </w:rPr>
          <w:t xml:space="preserve"> версии 2010 и выше)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59" w:history="1">
        <w:r w:rsidRPr="00A01AF6">
          <w:rPr>
            <w:rStyle w:val="a4"/>
            <w:noProof/>
          </w:rPr>
          <w:t>4.4 Назначение макросам сочетаний клавиш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966260" w:history="1">
        <w:r w:rsidRPr="00A01AF6">
          <w:rPr>
            <w:rStyle w:val="a4"/>
          </w:rPr>
          <w:t>5 Запуск макросов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_Toc134966260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61" w:history="1">
        <w:r w:rsidRPr="00A01AF6">
          <w:rPr>
            <w:rStyle w:val="a4"/>
            <w:noProof/>
          </w:rPr>
          <w:t>5.1 Способы запуска макросов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62" w:history="1">
        <w:r w:rsidRPr="00A01AF6">
          <w:rPr>
            <w:rStyle w:val="a4"/>
            <w:noProof/>
          </w:rPr>
          <w:t>5.2 Запуск макроса с помощью окна Макрос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63" w:history="1">
        <w:r w:rsidRPr="00A01AF6">
          <w:rPr>
            <w:rStyle w:val="a4"/>
            <w:noProof/>
          </w:rPr>
          <w:t>5.3 Запуск макроса с помощью панели быстрого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64" w:history="1">
        <w:r w:rsidRPr="00A01AF6">
          <w:rPr>
            <w:rStyle w:val="a4"/>
            <w:noProof/>
          </w:rPr>
          <w:t>5.4 Запуск макроса с помощью пользовательской вкладки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65" w:history="1">
        <w:r w:rsidRPr="00A01AF6">
          <w:rPr>
            <w:rStyle w:val="a4"/>
            <w:noProof/>
          </w:rPr>
          <w:t>5.5 Запуск макроса с помощью сочетания клавиш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966266" w:history="1">
        <w:r w:rsidRPr="00A01AF6">
          <w:rPr>
            <w:rStyle w:val="a4"/>
          </w:rPr>
          <w:t>6 Справочник по макросам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_Toc134966266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67" w:history="1">
        <w:r w:rsidRPr="00A01AF6">
          <w:rPr>
            <w:rStyle w:val="a4"/>
            <w:noProof/>
          </w:rPr>
          <w:t>6.1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68" w:history="1">
        <w:r w:rsidRPr="00A01AF6">
          <w:rPr>
            <w:rStyle w:val="a4"/>
            <w:noProof/>
          </w:rPr>
          <w:t>6.2 Макросы для корректорской и редакторской правки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69" w:history="1">
        <w:r w:rsidRPr="00A01AF6">
          <w:rPr>
            <w:rStyle w:val="a4"/>
            <w:noProof/>
          </w:rPr>
          <w:t>6.2.1 Макрос DocumentCleaning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70" w:history="1">
        <w:r w:rsidRPr="00A01AF6">
          <w:rPr>
            <w:rStyle w:val="a4"/>
            <w:noProof/>
          </w:rPr>
          <w:t>6.2.2 Макрос QuotesChange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71" w:history="1">
        <w:r w:rsidRPr="00A01AF6">
          <w:rPr>
            <w:rStyle w:val="a4"/>
            <w:noProof/>
          </w:rPr>
          <w:t>6.2.3 Макрос DeleteSpace_BeforeTableCellStartEnd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72" w:history="1">
        <w:r w:rsidRPr="00A01AF6">
          <w:rPr>
            <w:rStyle w:val="a4"/>
            <w:noProof/>
          </w:rPr>
          <w:t>6.2.4 Макрос DeleteDot_BeforeTableCellEnd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73" w:history="1">
        <w:r w:rsidRPr="00A01AF6">
          <w:rPr>
            <w:rStyle w:val="a4"/>
            <w:noProof/>
            <w:lang w:val="en-US"/>
          </w:rPr>
          <w:t>6.2.5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en-US"/>
          </w:rPr>
          <w:t xml:space="preserve"> </w:t>
        </w:r>
        <w:r w:rsidRPr="00A01AF6">
          <w:rPr>
            <w:rStyle w:val="a4"/>
            <w:noProof/>
          </w:rPr>
          <w:t>NonbreakingSpace_</w:t>
        </w:r>
        <w:r w:rsidRPr="00A01AF6">
          <w:rPr>
            <w:rStyle w:val="a4"/>
            <w:noProof/>
            <w:lang w:val="en-US"/>
          </w:rPr>
          <w:t>AfterCaption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74" w:history="1">
        <w:r w:rsidRPr="00A01AF6">
          <w:rPr>
            <w:rStyle w:val="a4"/>
            <w:noProof/>
          </w:rPr>
          <w:t>6.2.6 Макрос AbbreviationEdit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75" w:history="1">
        <w:r w:rsidRPr="00A01AF6">
          <w:rPr>
            <w:rStyle w:val="a4"/>
            <w:noProof/>
          </w:rPr>
          <w:t>6.3 Макросы для создания, редактирования и обновления полей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76" w:history="1">
        <w:r w:rsidRPr="00A01AF6">
          <w:rPr>
            <w:rStyle w:val="a4"/>
            <w:noProof/>
          </w:rPr>
          <w:t>6.3.1 Макрос Update_All_Fields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77" w:history="1">
        <w:r w:rsidRPr="00A01AF6">
          <w:rPr>
            <w:rStyle w:val="a4"/>
            <w:noProof/>
          </w:rPr>
          <w:t>6.3.2 Макрос Crossreference_Object_Add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78" w:history="1">
        <w:r w:rsidRPr="00A01AF6">
          <w:rPr>
            <w:rStyle w:val="a4"/>
            <w:noProof/>
          </w:rPr>
          <w:t>6.3.3 Макрос CrossRef_OnlyNumber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79" w:history="1">
        <w:r w:rsidRPr="00A01AF6">
          <w:rPr>
            <w:rStyle w:val="a4"/>
            <w:noProof/>
            <w:lang w:val="en-US"/>
          </w:rPr>
          <w:t>6.3.4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en-US"/>
          </w:rPr>
          <w:t xml:space="preserve"> Set_Num1_For_AppendixObject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80" w:history="1">
        <w:r w:rsidRPr="00A01AF6">
          <w:rPr>
            <w:rStyle w:val="a4"/>
            <w:noProof/>
          </w:rPr>
          <w:t>6.3.5 Макрос PageNumContinue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81" w:history="1">
        <w:r w:rsidRPr="00A01AF6">
          <w:rPr>
            <w:rStyle w:val="a4"/>
            <w:noProof/>
          </w:rPr>
          <w:t>6.4 Макросы для задания параметров страницы и добавления страниц с альбомной ориентацией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82" w:history="1">
        <w:r w:rsidRPr="00A01AF6">
          <w:rPr>
            <w:rStyle w:val="a4"/>
            <w:noProof/>
          </w:rPr>
          <w:t>6.4.1 Макрос PageParams_Gost19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83" w:history="1">
        <w:r w:rsidRPr="00A01AF6">
          <w:rPr>
            <w:rStyle w:val="a4"/>
            <w:noProof/>
          </w:rPr>
          <w:t>6.4.2 Макрос PageInsert_LandscapeA4_Gost19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84" w:history="1">
        <w:r w:rsidRPr="00A01AF6">
          <w:rPr>
            <w:rStyle w:val="a4"/>
            <w:noProof/>
          </w:rPr>
          <w:t>6.4.3 Макрос PageInsert_LandscapeA3_Gost19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85" w:history="1">
        <w:r w:rsidRPr="00A01AF6">
          <w:rPr>
            <w:rStyle w:val="a4"/>
            <w:noProof/>
          </w:rPr>
          <w:t>6.4.4 Макрос PageInsert_PortraitA3_Gost19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86" w:history="1">
        <w:r w:rsidRPr="00A01AF6">
          <w:rPr>
            <w:rStyle w:val="a4"/>
            <w:noProof/>
          </w:rPr>
          <w:t>6.4.5 Макрос PageParams_Gost7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87" w:history="1">
        <w:r w:rsidRPr="00A01AF6">
          <w:rPr>
            <w:rStyle w:val="a4"/>
            <w:noProof/>
          </w:rPr>
          <w:t>6.4.6 Макрос PageInsert_LandscapeA4_Gost7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88" w:history="1">
        <w:r w:rsidRPr="00A01AF6">
          <w:rPr>
            <w:rStyle w:val="a4"/>
            <w:noProof/>
          </w:rPr>
          <w:t>6.4.7 Макрос PageInsert_LandscapeA3_Gost7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89" w:history="1">
        <w:r w:rsidRPr="00A01AF6">
          <w:rPr>
            <w:rStyle w:val="a4"/>
            <w:noProof/>
          </w:rPr>
          <w:t>6.4.8 Макрос PageInsert_PortraitA3_Gost7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290" w:history="1">
        <w:r w:rsidRPr="00A01AF6">
          <w:rPr>
            <w:rStyle w:val="a4"/>
            <w:noProof/>
          </w:rPr>
          <w:t>6.5 Макросы для оформления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91" w:history="1">
        <w:r w:rsidRPr="00A01AF6">
          <w:rPr>
            <w:rStyle w:val="a4"/>
            <w:noProof/>
            <w:lang w:val="en-US"/>
          </w:rPr>
          <w:t>6.5.1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en-US"/>
          </w:rPr>
          <w:t xml:space="preserve"> TableSingle_Format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92" w:history="1">
        <w:r w:rsidRPr="00A01AF6">
          <w:rPr>
            <w:rStyle w:val="a4"/>
            <w:noProof/>
            <w:lang w:val="en-US"/>
          </w:rPr>
          <w:t>6.5.2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en-US"/>
          </w:rPr>
          <w:t xml:space="preserve"> TableSingle_Format</w:t>
        </w:r>
        <w:r w:rsidRPr="00A01AF6">
          <w:rPr>
            <w:rStyle w:val="a4"/>
            <w:noProof/>
          </w:rPr>
          <w:t>2016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93" w:history="1">
        <w:r w:rsidRPr="00A01AF6">
          <w:rPr>
            <w:rStyle w:val="a4"/>
            <w:noProof/>
            <w:lang w:val="en-US"/>
          </w:rPr>
          <w:t>6.5.3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en-US"/>
          </w:rPr>
          <w:t xml:space="preserve"> TablesAll_Format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94" w:history="1">
        <w:r w:rsidRPr="00A01AF6">
          <w:rPr>
            <w:rStyle w:val="a4"/>
            <w:noProof/>
            <w:lang w:val="en-US"/>
          </w:rPr>
          <w:t>6.5.4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en-US"/>
          </w:rPr>
          <w:t xml:space="preserve"> TablesAll_Format</w:t>
        </w:r>
        <w:r w:rsidRPr="00A01AF6">
          <w:rPr>
            <w:rStyle w:val="a4"/>
            <w:noProof/>
          </w:rPr>
          <w:t>2016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95" w:history="1">
        <w:r w:rsidRPr="00A01AF6">
          <w:rPr>
            <w:rStyle w:val="a4"/>
            <w:noProof/>
          </w:rPr>
          <w:t>6.5.5 Макрос TableSingle_CellsFormat_Gost34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96" w:history="1">
        <w:r w:rsidRPr="00A01AF6">
          <w:rPr>
            <w:rStyle w:val="a4"/>
            <w:noProof/>
          </w:rPr>
          <w:t>6.5.6 Макрос TableSingle_CellsFormat_Gost19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97" w:history="1">
        <w:r w:rsidRPr="00A01AF6">
          <w:rPr>
            <w:rStyle w:val="a4"/>
            <w:noProof/>
          </w:rPr>
          <w:t>6.5.7 Макрос TableSingle_CellsFormat_Gost7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98" w:history="1">
        <w:r w:rsidRPr="00A01AF6">
          <w:rPr>
            <w:rStyle w:val="a4"/>
            <w:noProof/>
          </w:rPr>
          <w:t>6.5.8 Макрос TablesAll_CellsFormat_Gost34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299" w:history="1">
        <w:r w:rsidRPr="00A01AF6">
          <w:rPr>
            <w:rStyle w:val="a4"/>
            <w:noProof/>
          </w:rPr>
          <w:t>6.5.9 Макрос TablesAll_CellsFormat_Gost19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00" w:history="1">
        <w:r w:rsidRPr="00A01AF6">
          <w:rPr>
            <w:rStyle w:val="a4"/>
            <w:noProof/>
          </w:rPr>
          <w:t>6.5.10 Макрос TablesAll_CellsFormat_Gost7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01" w:history="1">
        <w:r w:rsidRPr="00A01AF6">
          <w:rPr>
            <w:rStyle w:val="a4"/>
            <w:noProof/>
          </w:rPr>
          <w:t xml:space="preserve">6.5.11 Макрос </w:t>
        </w:r>
        <w:r w:rsidRPr="00A01AF6">
          <w:rPr>
            <w:rStyle w:val="a4"/>
            <w:noProof/>
            <w:lang w:val="en-US"/>
          </w:rPr>
          <w:t>Table_Break_Gos</w:t>
        </w:r>
        <w:r w:rsidRPr="00A01AF6">
          <w:rPr>
            <w:rStyle w:val="a4"/>
            <w:noProof/>
          </w:rPr>
          <w:t>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02" w:history="1">
        <w:r w:rsidRPr="00A01AF6">
          <w:rPr>
            <w:rStyle w:val="a4"/>
            <w:noProof/>
          </w:rPr>
          <w:t xml:space="preserve">6.5.12 Макрос </w:t>
        </w:r>
        <w:r w:rsidRPr="00A01AF6">
          <w:rPr>
            <w:rStyle w:val="a4"/>
            <w:noProof/>
            <w:lang w:val="en-US"/>
          </w:rPr>
          <w:t>Table_Break_Gost7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303" w:history="1">
        <w:r w:rsidRPr="00A01AF6">
          <w:rPr>
            <w:rStyle w:val="a4"/>
            <w:noProof/>
          </w:rPr>
          <w:t>6.6 Макросы для добавления графического блока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04" w:history="1">
        <w:r w:rsidRPr="00A01AF6">
          <w:rPr>
            <w:rStyle w:val="a4"/>
            <w:noProof/>
            <w:lang w:val="de-DE"/>
          </w:rPr>
          <w:t>6.6.1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de-DE"/>
          </w:rPr>
          <w:t xml:space="preserve"> Insert_GraphicBlock_Gost34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05" w:history="1">
        <w:r w:rsidRPr="00A01AF6">
          <w:rPr>
            <w:rStyle w:val="a4"/>
            <w:noProof/>
            <w:lang w:val="de-DE"/>
          </w:rPr>
          <w:t>6.6.2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de-DE"/>
          </w:rPr>
          <w:t xml:space="preserve"> Insert_GraphicBlock_App_Gost34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06" w:history="1">
        <w:r w:rsidRPr="00A01AF6">
          <w:rPr>
            <w:rStyle w:val="a4"/>
            <w:noProof/>
            <w:lang w:val="de-DE"/>
          </w:rPr>
          <w:t>6.6.3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de-DE"/>
          </w:rPr>
          <w:t xml:space="preserve"> Insert_GraphicBlock_Gost19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07" w:history="1">
        <w:r w:rsidRPr="00A01AF6">
          <w:rPr>
            <w:rStyle w:val="a4"/>
            <w:noProof/>
            <w:lang w:val="de-DE"/>
          </w:rPr>
          <w:t>6.6.4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de-DE"/>
          </w:rPr>
          <w:t xml:space="preserve"> Insert_GraphicBlock_Gost7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08" w:history="1">
        <w:r w:rsidRPr="00A01AF6">
          <w:rPr>
            <w:rStyle w:val="a4"/>
            <w:noProof/>
            <w:lang w:val="de-DE"/>
          </w:rPr>
          <w:t>6.6.5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de-DE"/>
          </w:rPr>
          <w:t xml:space="preserve"> Insert_GraphicBlock_App_Gost7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309" w:history="1">
        <w:r w:rsidRPr="00A01AF6">
          <w:rPr>
            <w:rStyle w:val="a4"/>
            <w:noProof/>
          </w:rPr>
          <w:t>6.7 Макросы для добавления табличного блока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10" w:history="1">
        <w:r w:rsidRPr="00A01AF6">
          <w:rPr>
            <w:rStyle w:val="a4"/>
            <w:noProof/>
          </w:rPr>
          <w:t>6.7.1 Макрос Insert_TableBlock_Gost34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11" w:history="1">
        <w:r w:rsidRPr="00A01AF6">
          <w:rPr>
            <w:rStyle w:val="a4"/>
            <w:noProof/>
            <w:lang w:val="en-US"/>
          </w:rPr>
          <w:t>6.7.2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en-US"/>
          </w:rPr>
          <w:t xml:space="preserve"> Insert_TableBlock_App_Gost34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12" w:history="1">
        <w:r w:rsidRPr="00A01AF6">
          <w:rPr>
            <w:rStyle w:val="a4"/>
            <w:noProof/>
          </w:rPr>
          <w:t>6.7.3 Макрос Insert_TableBlock_Gost19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13" w:history="1">
        <w:r w:rsidRPr="00A01AF6">
          <w:rPr>
            <w:rStyle w:val="a4"/>
            <w:noProof/>
          </w:rPr>
          <w:t>6.7.4 Макрос Insert_TableBlock_Gost7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14" w:history="1">
        <w:r w:rsidRPr="00A01AF6">
          <w:rPr>
            <w:rStyle w:val="a4"/>
            <w:noProof/>
            <w:lang w:val="en-US"/>
          </w:rPr>
          <w:t>6.7.5</w:t>
        </w:r>
        <w:r w:rsidRPr="00A01AF6">
          <w:rPr>
            <w:rStyle w:val="a4"/>
            <w:noProof/>
          </w:rPr>
          <w:t xml:space="preserve"> Макрос</w:t>
        </w:r>
        <w:r w:rsidRPr="00A01AF6">
          <w:rPr>
            <w:rStyle w:val="a4"/>
            <w:noProof/>
            <w:lang w:val="en-US"/>
          </w:rPr>
          <w:t xml:space="preserve"> Insert_TableBlock_App_Gost7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315" w:history="1">
        <w:r w:rsidRPr="00A01AF6">
          <w:rPr>
            <w:rStyle w:val="a4"/>
            <w:noProof/>
          </w:rPr>
          <w:t>6.8 Макросы для оформления стилями структурных элементов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16" w:history="1">
        <w:r w:rsidRPr="00A01AF6">
          <w:rPr>
            <w:rStyle w:val="a4"/>
            <w:noProof/>
          </w:rPr>
          <w:t>6.8.1 Макрос Format_InterfaceElement_Gost34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17" w:history="1">
        <w:r w:rsidRPr="00A01AF6">
          <w:rPr>
            <w:rStyle w:val="a4"/>
            <w:noProof/>
          </w:rPr>
          <w:t>6.8.2 Макрос Format_InterfaceElement_Gost19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18" w:history="1">
        <w:r w:rsidRPr="00A01AF6">
          <w:rPr>
            <w:rStyle w:val="a4"/>
            <w:noProof/>
          </w:rPr>
          <w:t>6.8.3 Макрос Format_InterfaceElement_Gost7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966319" w:history="1">
        <w:r w:rsidRPr="00A01AF6">
          <w:rPr>
            <w:rStyle w:val="a4"/>
            <w:noProof/>
          </w:rPr>
          <w:t>6.9 Макросы для добавления списка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20" w:history="1">
        <w:r w:rsidRPr="00A01AF6">
          <w:rPr>
            <w:rStyle w:val="a4"/>
            <w:noProof/>
          </w:rPr>
          <w:t>6.9.1 Макрос Abbreviation_List_Gost34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21" w:history="1">
        <w:r w:rsidRPr="00A01AF6">
          <w:rPr>
            <w:rStyle w:val="a4"/>
            <w:noProof/>
          </w:rPr>
          <w:t>6.9.2 Макрос Abbreviation_List_Gost19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45761D" w:rsidRDefault="0045761D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966322" w:history="1">
        <w:r w:rsidRPr="00A01AF6">
          <w:rPr>
            <w:rStyle w:val="a4"/>
            <w:noProof/>
          </w:rPr>
          <w:t>6.9.3 Макрос Abbreviation_List_Gost7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_Toc134966322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D5377A" w:rsidRDefault="00D5377A" w:rsidP="00D5377A">
      <w:pPr>
        <w:pStyle w:val="34b"/>
      </w:pPr>
      <w:r>
        <w:fldChar w:fldCharType="end"/>
      </w:r>
    </w:p>
    <w:p w:rsidR="00D5377A" w:rsidRDefault="00D5377A" w:rsidP="00D5377A">
      <w:pPr>
        <w:pStyle w:val="34b"/>
      </w:pPr>
    </w:p>
    <w:p w:rsidR="00D5377A" w:rsidRDefault="00D5377A" w:rsidP="00D5377A">
      <w:pPr>
        <w:pStyle w:val="1"/>
        <w:rPr>
          <w:lang w:val="ru-RU"/>
        </w:rPr>
      </w:pPr>
      <w:bookmarkStart w:id="1" w:name="_Ref411049768"/>
      <w:bookmarkStart w:id="2" w:name="_Toc134966252"/>
      <w:r>
        <w:rPr>
          <w:lang w:val="ru-RU"/>
        </w:rPr>
        <w:lastRenderedPageBreak/>
        <w:t>Введение</w:t>
      </w:r>
      <w:bookmarkEnd w:id="1"/>
      <w:bookmarkEnd w:id="2"/>
    </w:p>
    <w:p w:rsidR="00D5377A" w:rsidRDefault="00D5377A" w:rsidP="00D5377A">
      <w:pPr>
        <w:pStyle w:val="34b"/>
      </w:pPr>
      <w:r>
        <w:t xml:space="preserve">Настоящий документ </w:t>
      </w:r>
      <w:r w:rsidR="00C25367">
        <w:t>включает в себя</w:t>
      </w:r>
      <w:r>
        <w:t xml:space="preserve"> набор макросов для </w:t>
      </w:r>
      <w:r w:rsidR="009E023F" w:rsidRPr="006C694F">
        <w:t>автоматизации часто выполняемых операций</w:t>
      </w:r>
      <w:r w:rsidR="009E023F">
        <w:t>,</w:t>
      </w:r>
      <w:r w:rsidR="009E023F" w:rsidRPr="006C694F">
        <w:t xml:space="preserve"> быстрого выполнения многошаговых операций</w:t>
      </w:r>
      <w:r w:rsidR="009E023F">
        <w:t>,</w:t>
      </w:r>
      <w:r w:rsidR="009E023F" w:rsidRPr="006C694F">
        <w:t xml:space="preserve"> </w:t>
      </w:r>
      <w:r w:rsidR="009E023F">
        <w:t>повышения</w:t>
      </w:r>
      <w:r w:rsidR="009E023F" w:rsidRPr="006C694F">
        <w:t xml:space="preserve"> скорости </w:t>
      </w:r>
      <w:r w:rsidR="009E023F">
        <w:t xml:space="preserve">и </w:t>
      </w:r>
      <w:r w:rsidR="009E023F" w:rsidRPr="006C694F">
        <w:t xml:space="preserve">эффективности </w:t>
      </w:r>
      <w:r w:rsidR="009E023F">
        <w:t>оформления и редактирования</w:t>
      </w:r>
      <w:r w:rsidR="009E023F" w:rsidRPr="006C694F">
        <w:t xml:space="preserve"> документ</w:t>
      </w:r>
      <w:r w:rsidR="006952B8">
        <w:t>ов</w:t>
      </w:r>
      <w:r>
        <w:t xml:space="preserve"> в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</w:t>
      </w:r>
      <w:r w:rsidR="00542A35" w:rsidRPr="00542A35">
        <w:t xml:space="preserve">версии </w:t>
      </w:r>
      <w:r>
        <w:t>20</w:t>
      </w:r>
      <w:r w:rsidR="007B4539" w:rsidRPr="007B4539">
        <w:t>0</w:t>
      </w:r>
      <w:r w:rsidR="007B4539" w:rsidRPr="00DA5E2B">
        <w:t xml:space="preserve">7 </w:t>
      </w:r>
      <w:r w:rsidR="007B4539">
        <w:t>и выше</w:t>
      </w:r>
      <w:r>
        <w:t>.</w:t>
      </w:r>
    </w:p>
    <w:p w:rsidR="009F6C63" w:rsidRDefault="00C25367" w:rsidP="00E34A37">
      <w:pPr>
        <w:pStyle w:val="34fb"/>
      </w:pPr>
      <w:r>
        <w:t>В</w:t>
      </w:r>
      <w:r w:rsidR="00E34A37">
        <w:t xml:space="preserve"> документе содержится</w:t>
      </w:r>
      <w:r w:rsidR="009F6C63">
        <w:t xml:space="preserve"> следующая информация:</w:t>
      </w:r>
    </w:p>
    <w:p w:rsidR="00E34A37" w:rsidRDefault="00795B83" w:rsidP="009F6C63">
      <w:pPr>
        <w:pStyle w:val="3413"/>
      </w:pPr>
      <w:r>
        <w:t>состав</w:t>
      </w:r>
      <w:r w:rsidR="009F6C63">
        <w:t xml:space="preserve"> </w:t>
      </w:r>
      <w:r w:rsidR="006A489E">
        <w:t xml:space="preserve">и краткое описание </w:t>
      </w:r>
      <w:r w:rsidR="009F6C63">
        <w:t>макросов (см. раздел </w:t>
      </w:r>
      <w:r w:rsidR="009F6C63">
        <w:fldChar w:fldCharType="begin"/>
      </w:r>
      <w:r w:rsidR="009F6C63">
        <w:instrText xml:space="preserve"> REF _Ref404460296 \r \h </w:instrText>
      </w:r>
      <w:r w:rsidR="009F6C63">
        <w:fldChar w:fldCharType="separate"/>
      </w:r>
      <w:r w:rsidR="0045761D">
        <w:t>2</w:t>
      </w:r>
      <w:r w:rsidR="009F6C63">
        <w:fldChar w:fldCharType="end"/>
      </w:r>
      <w:r w:rsidR="009F6C63">
        <w:t>);</w:t>
      </w:r>
    </w:p>
    <w:p w:rsidR="00E34A37" w:rsidRDefault="009F6C63" w:rsidP="00E34A37">
      <w:pPr>
        <w:pStyle w:val="3413"/>
      </w:pPr>
      <w:r>
        <w:t xml:space="preserve">описание </w:t>
      </w:r>
      <w:r w:rsidR="00C00CD0">
        <w:t>организации доступа к макросам</w:t>
      </w:r>
      <w:r w:rsidR="00C25367">
        <w:t xml:space="preserve"> (см. раздел </w:t>
      </w:r>
      <w:r w:rsidR="001E2263">
        <w:fldChar w:fldCharType="begin"/>
      </w:r>
      <w:r w:rsidR="001E2263">
        <w:instrText xml:space="preserve"> REF _Ref404460302 \r \h </w:instrText>
      </w:r>
      <w:r w:rsidR="001E2263">
        <w:fldChar w:fldCharType="separate"/>
      </w:r>
      <w:r w:rsidR="0045761D">
        <w:t>3</w:t>
      </w:r>
      <w:r w:rsidR="001E2263">
        <w:fldChar w:fldCharType="end"/>
      </w:r>
      <w:r w:rsidR="00C25367">
        <w:t>)</w:t>
      </w:r>
      <w:r w:rsidR="00E34A37">
        <w:t>;</w:t>
      </w:r>
    </w:p>
    <w:p w:rsidR="00E34A37" w:rsidRDefault="009F6C63" w:rsidP="00ED4957">
      <w:pPr>
        <w:pStyle w:val="3413"/>
      </w:pPr>
      <w:r w:rsidRPr="00562421">
        <w:t xml:space="preserve">описание </w:t>
      </w:r>
      <w:r w:rsidR="00C00CD0">
        <w:t xml:space="preserve">способов настройки интерфейса </w:t>
      </w:r>
      <w:r w:rsidR="00C00CD0">
        <w:rPr>
          <w:lang w:val="en-US"/>
        </w:rPr>
        <w:t>Microsoft</w:t>
      </w:r>
      <w:r w:rsidR="00C00CD0" w:rsidRPr="007E0A1C">
        <w:t xml:space="preserve"> </w:t>
      </w:r>
      <w:r w:rsidR="00C00CD0">
        <w:rPr>
          <w:lang w:val="en-US"/>
        </w:rPr>
        <w:t>Word</w:t>
      </w:r>
      <w:r w:rsidR="00C00CD0">
        <w:t xml:space="preserve"> для использования макросов</w:t>
      </w:r>
      <w:r w:rsidR="00C25367" w:rsidRPr="00562421">
        <w:t xml:space="preserve"> (см. раздел </w:t>
      </w:r>
      <w:r w:rsidR="001E2263" w:rsidRPr="00562421">
        <w:fldChar w:fldCharType="begin"/>
      </w:r>
      <w:r w:rsidR="001E2263" w:rsidRPr="00562421">
        <w:instrText xml:space="preserve"> REF _Ref404460306 \r \h </w:instrText>
      </w:r>
      <w:r w:rsidR="001E2263" w:rsidRPr="00562421">
        <w:fldChar w:fldCharType="separate"/>
      </w:r>
      <w:r w:rsidR="0045761D">
        <w:t>4</w:t>
      </w:r>
      <w:r w:rsidR="001E2263" w:rsidRPr="00562421">
        <w:fldChar w:fldCharType="end"/>
      </w:r>
      <w:r w:rsidR="00C25367" w:rsidRPr="00562421">
        <w:t>)</w:t>
      </w:r>
      <w:r w:rsidR="00594C01" w:rsidRPr="00562421">
        <w:t>;</w:t>
      </w:r>
    </w:p>
    <w:p w:rsidR="00C00CD0" w:rsidRPr="00562421" w:rsidRDefault="00C00CD0" w:rsidP="00ED4957">
      <w:pPr>
        <w:pStyle w:val="3413"/>
      </w:pPr>
      <w:r>
        <w:t>описание способов запуска макросов</w:t>
      </w:r>
      <w:r w:rsidR="00BD57BC">
        <w:t xml:space="preserve"> </w:t>
      </w:r>
      <w:r w:rsidR="00BD57BC" w:rsidRPr="00562421">
        <w:t>(см. раздел </w:t>
      </w:r>
      <w:r w:rsidR="00BD57BC">
        <w:fldChar w:fldCharType="begin"/>
      </w:r>
      <w:r w:rsidR="00BD57BC">
        <w:instrText xml:space="preserve"> REF _Ref411044764 \r \h </w:instrText>
      </w:r>
      <w:r w:rsidR="00BD57BC">
        <w:fldChar w:fldCharType="separate"/>
      </w:r>
      <w:r w:rsidR="0045761D">
        <w:t>5</w:t>
      </w:r>
      <w:r w:rsidR="00BD57BC">
        <w:fldChar w:fldCharType="end"/>
      </w:r>
      <w:r w:rsidR="00BD57BC" w:rsidRPr="00562421">
        <w:t>)</w:t>
      </w:r>
      <w:r>
        <w:t>;</w:t>
      </w:r>
    </w:p>
    <w:p w:rsidR="00594C01" w:rsidRDefault="00594C01" w:rsidP="009F6C63">
      <w:pPr>
        <w:pStyle w:val="3413"/>
      </w:pPr>
      <w:r>
        <w:t>подробное описание</w:t>
      </w:r>
      <w:r w:rsidR="00412142">
        <w:t xml:space="preserve"> макросов</w:t>
      </w:r>
      <w:r w:rsidR="000E0EF1">
        <w:t xml:space="preserve"> и </w:t>
      </w:r>
      <w:r w:rsidR="00C00CD0">
        <w:t>условий</w:t>
      </w:r>
      <w:r>
        <w:t xml:space="preserve"> </w:t>
      </w:r>
      <w:r w:rsidR="00412142">
        <w:t>их применения</w:t>
      </w:r>
      <w:r>
        <w:t xml:space="preserve"> (см. раздел </w:t>
      </w:r>
      <w:r>
        <w:fldChar w:fldCharType="begin"/>
      </w:r>
      <w:r>
        <w:instrText xml:space="preserve"> REF _Ref404587998 \r \h </w:instrText>
      </w:r>
      <w:r>
        <w:fldChar w:fldCharType="separate"/>
      </w:r>
      <w:r w:rsidR="0045761D">
        <w:t>6</w:t>
      </w:r>
      <w:r>
        <w:fldChar w:fldCharType="end"/>
      </w:r>
      <w:r>
        <w:t>).</w:t>
      </w:r>
    </w:p>
    <w:p w:rsidR="001E2263" w:rsidRDefault="001E2263" w:rsidP="006672A2">
      <w:pPr>
        <w:pStyle w:val="34b"/>
      </w:pPr>
    </w:p>
    <w:p w:rsidR="00833B51" w:rsidRDefault="00833B51" w:rsidP="006672A2">
      <w:pPr>
        <w:pStyle w:val="34b"/>
        <w:sectPr w:rsidR="00833B51" w:rsidSect="009D32B7">
          <w:headerReference w:type="default" r:id="rId11"/>
          <w:pgSz w:w="11906" w:h="16838"/>
          <w:pgMar w:top="1134" w:right="567" w:bottom="851" w:left="1418" w:header="284" w:footer="340" w:gutter="0"/>
          <w:cols w:space="708"/>
          <w:docGrid w:linePitch="360"/>
        </w:sectPr>
      </w:pPr>
    </w:p>
    <w:p w:rsidR="001E2263" w:rsidRDefault="00250184" w:rsidP="001E2263">
      <w:pPr>
        <w:pStyle w:val="1"/>
        <w:rPr>
          <w:lang w:val="ru-RU"/>
        </w:rPr>
      </w:pPr>
      <w:bookmarkStart w:id="3" w:name="_Ref404460296"/>
      <w:bookmarkStart w:id="4" w:name="_Toc134966253"/>
      <w:r>
        <w:rPr>
          <w:lang w:val="ru-RU"/>
        </w:rPr>
        <w:lastRenderedPageBreak/>
        <w:t>Состав</w:t>
      </w:r>
      <w:r w:rsidR="00257DDD">
        <w:rPr>
          <w:lang w:val="ru-RU"/>
        </w:rPr>
        <w:t xml:space="preserve"> </w:t>
      </w:r>
      <w:r w:rsidR="001E2263">
        <w:rPr>
          <w:lang w:val="ru-RU"/>
        </w:rPr>
        <w:t>макросов</w:t>
      </w:r>
      <w:bookmarkEnd w:id="3"/>
      <w:bookmarkEnd w:id="4"/>
    </w:p>
    <w:p w:rsidR="004B6805" w:rsidRPr="007B20C9" w:rsidRDefault="001E2263" w:rsidP="004B6805">
      <w:pPr>
        <w:pStyle w:val="34b"/>
      </w:pPr>
      <w:r>
        <w:t>В таблице </w:t>
      </w:r>
      <w:r>
        <w:fldChar w:fldCharType="begin"/>
      </w:r>
      <w:r>
        <w:instrText xml:space="preserve"> REF _Ref404447748 \h </w:instrText>
      </w:r>
      <w:r>
        <w:fldChar w:fldCharType="separate"/>
      </w:r>
      <w:r w:rsidR="0045761D">
        <w:rPr>
          <w:noProof/>
        </w:rPr>
        <w:t>1</w:t>
      </w:r>
      <w:r>
        <w:fldChar w:fldCharType="end"/>
      </w:r>
      <w:r>
        <w:t xml:space="preserve"> </w:t>
      </w:r>
      <w:r w:rsidR="00F57E24">
        <w:t>приведен состав,</w:t>
      </w:r>
      <w:r>
        <w:t xml:space="preserve"> краткое описание и </w:t>
      </w:r>
      <w:r w:rsidR="005105A9">
        <w:t>условия</w:t>
      </w:r>
      <w:r>
        <w:t xml:space="preserve"> применения макросов, содержащихся в </w:t>
      </w:r>
      <w:r w:rsidR="005105A9">
        <w:t>шаблон</w:t>
      </w:r>
      <w:r w:rsidR="00B72282">
        <w:t>е</w:t>
      </w:r>
      <w:r w:rsidR="005105A9">
        <w:t xml:space="preserve"> </w:t>
      </w:r>
      <w:r w:rsidR="00D27B39" w:rsidRPr="00D27B39">
        <w:rPr>
          <w:rStyle w:val="34f0"/>
        </w:rPr>
        <w:t>Макросы для документов ГОСТ</w:t>
      </w:r>
      <w:r w:rsidR="005105A9" w:rsidRPr="0050659B">
        <w:rPr>
          <w:rStyle w:val="34f0"/>
        </w:rPr>
        <w:t>.dotm</w:t>
      </w:r>
      <w:r>
        <w:t>.</w:t>
      </w:r>
      <w:r w:rsidR="004B6805">
        <w:t xml:space="preserve"> Перед </w:t>
      </w:r>
      <w:r w:rsidR="005F2DB3">
        <w:t xml:space="preserve">первым </w:t>
      </w:r>
      <w:r w:rsidR="004B6805">
        <w:t xml:space="preserve">выполнением макросов, </w:t>
      </w:r>
      <w:r w:rsidR="005F2DB3">
        <w:t>ознакомьтесь</w:t>
      </w:r>
      <w:r w:rsidR="004B6805">
        <w:t xml:space="preserve"> с</w:t>
      </w:r>
      <w:r w:rsidR="007247D7">
        <w:t xml:space="preserve"> данным разделом и (или)</w:t>
      </w:r>
      <w:r w:rsidR="004B6805">
        <w:t xml:space="preserve"> </w:t>
      </w:r>
      <w:r w:rsidR="00795B83">
        <w:t xml:space="preserve">более </w:t>
      </w:r>
      <w:r w:rsidR="004B6805">
        <w:t>подробным описанием</w:t>
      </w:r>
      <w:r w:rsidR="007247D7">
        <w:t xml:space="preserve"> макросов</w:t>
      </w:r>
      <w:r w:rsidR="004B6805">
        <w:t>, приведенным в разделе </w:t>
      </w:r>
      <w:r w:rsidR="004B6805">
        <w:fldChar w:fldCharType="begin"/>
      </w:r>
      <w:r w:rsidR="004B6805">
        <w:instrText xml:space="preserve"> REF _Ref404587998 \r \h </w:instrText>
      </w:r>
      <w:r w:rsidR="004B6805">
        <w:fldChar w:fldCharType="separate"/>
      </w:r>
      <w:r w:rsidR="0045761D">
        <w:t>6</w:t>
      </w:r>
      <w:r w:rsidR="004B6805">
        <w:fldChar w:fldCharType="end"/>
      </w:r>
      <w:r w:rsidR="004B6805">
        <w:t>.</w:t>
      </w:r>
    </w:p>
    <w:p w:rsidR="001E2263" w:rsidRPr="00795B83" w:rsidRDefault="001E2263" w:rsidP="001E2263">
      <w:pPr>
        <w:pStyle w:val="34f2"/>
      </w:pPr>
      <w:r>
        <w:t>Таблица </w:t>
      </w:r>
      <w:bookmarkStart w:id="5" w:name="_Ref404447748"/>
      <w:r>
        <w:fldChar w:fldCharType="begin"/>
      </w:r>
      <w:r>
        <w:instrText xml:space="preserve"> SEQ Таблица \* ARABIC </w:instrText>
      </w:r>
      <w:r>
        <w:fldChar w:fldCharType="separate"/>
      </w:r>
      <w:r w:rsidR="0045761D">
        <w:rPr>
          <w:noProof/>
        </w:rPr>
        <w:t>1</w:t>
      </w:r>
      <w:r>
        <w:fldChar w:fldCharType="end"/>
      </w:r>
      <w:bookmarkEnd w:id="5"/>
      <w:r w:rsidR="00956FE6" w:rsidRPr="00956FE6">
        <w:t xml:space="preserve"> —</w:t>
      </w:r>
      <w:r w:rsidR="00795B83">
        <w:t xml:space="preserve"> Макросы</w:t>
      </w:r>
    </w:p>
    <w:tbl>
      <w:tblPr>
        <w:tblStyle w:val="a5"/>
        <w:tblW w:w="1485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24"/>
        <w:gridCol w:w="1064"/>
        <w:gridCol w:w="3850"/>
        <w:gridCol w:w="3119"/>
        <w:gridCol w:w="3796"/>
      </w:tblGrid>
      <w:tr w:rsidR="00824DC1" w:rsidTr="00A301B4">
        <w:trPr>
          <w:cantSplit/>
          <w:tblHeader/>
        </w:trPr>
        <w:tc>
          <w:tcPr>
            <w:tcW w:w="3024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824DC1" w:rsidRPr="00924F86" w:rsidRDefault="00824DC1" w:rsidP="00824DC1">
            <w:pPr>
              <w:pStyle w:val="34fff6"/>
            </w:pPr>
            <w:r>
              <w:t>Название</w:t>
            </w:r>
          </w:p>
        </w:tc>
        <w:tc>
          <w:tcPr>
            <w:tcW w:w="1064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824DC1" w:rsidRDefault="00824DC1" w:rsidP="000507DA">
            <w:pPr>
              <w:pStyle w:val="34fff6"/>
            </w:pPr>
            <w:r>
              <w:t>Модуль</w:t>
            </w:r>
          </w:p>
        </w:tc>
        <w:tc>
          <w:tcPr>
            <w:tcW w:w="3850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824DC1" w:rsidRPr="00CA1D40" w:rsidRDefault="00824DC1" w:rsidP="000507DA">
            <w:pPr>
              <w:pStyle w:val="34fff6"/>
            </w:pPr>
            <w:r>
              <w:t>Результат применения</w:t>
            </w:r>
          </w:p>
        </w:tc>
        <w:tc>
          <w:tcPr>
            <w:tcW w:w="3119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824DC1" w:rsidRPr="00CA1D40" w:rsidRDefault="00824DC1" w:rsidP="000507DA">
            <w:pPr>
              <w:pStyle w:val="34fff6"/>
            </w:pPr>
            <w:r>
              <w:t>Выполнение</w:t>
            </w:r>
          </w:p>
        </w:tc>
        <w:tc>
          <w:tcPr>
            <w:tcW w:w="3796" w:type="dxa"/>
            <w:shd w:val="clear" w:color="auto" w:fill="DBE5F1" w:themeFill="accent1" w:themeFillTint="33"/>
            <w:tcMar>
              <w:top w:w="113" w:type="dxa"/>
              <w:bottom w:w="113" w:type="dxa"/>
            </w:tcMar>
          </w:tcPr>
          <w:p w:rsidR="00824DC1" w:rsidRDefault="00824DC1" w:rsidP="000507DA">
            <w:pPr>
              <w:pStyle w:val="34fff6"/>
            </w:pPr>
            <w:r>
              <w:t>Примечания</w:t>
            </w:r>
          </w:p>
        </w:tc>
      </w:tr>
      <w:tr w:rsidR="00824DC1" w:rsidTr="00824DC1">
        <w:trPr>
          <w:cantSplit/>
        </w:trPr>
        <w:tc>
          <w:tcPr>
            <w:tcW w:w="14853" w:type="dxa"/>
            <w:gridSpan w:val="5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924F86" w:rsidRDefault="00824DC1" w:rsidP="007F6798">
            <w:pPr>
              <w:pStyle w:val="34fffff4"/>
              <w:rPr>
                <w:rStyle w:val="34ffe"/>
              </w:rPr>
            </w:pPr>
            <w:r w:rsidRPr="00924F86">
              <w:t>Макросы для корректорской правки</w:t>
            </w: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545C6" w:rsidRDefault="00824DC1" w:rsidP="00824DC1">
            <w:pPr>
              <w:pStyle w:val="34fff4"/>
              <w:rPr>
                <w:lang w:val="en-US"/>
              </w:rPr>
            </w:pPr>
            <w:proofErr w:type="spellStart"/>
            <w:r w:rsidRPr="00E047DF">
              <w:t>DocumentCleaning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Pr="00AD26E7" w:rsidRDefault="00824DC1" w:rsidP="00824DC1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Pr="00AD26E7" w:rsidRDefault="00824DC1" w:rsidP="00E82FCE">
            <w:pPr>
              <w:pStyle w:val="3414"/>
            </w:pPr>
            <w:r w:rsidRPr="00AD26E7">
              <w:t>Удаление лишних пробелов в тексте:</w:t>
            </w:r>
          </w:p>
          <w:p w:rsidR="00824DC1" w:rsidRPr="00AD26E7" w:rsidRDefault="00824DC1" w:rsidP="000507DA">
            <w:pPr>
              <w:pStyle w:val="3410"/>
            </w:pPr>
            <w:r w:rsidRPr="00AD26E7">
              <w:t>множественных пробелов;</w:t>
            </w:r>
          </w:p>
          <w:p w:rsidR="00824DC1" w:rsidRPr="00056EE5" w:rsidRDefault="00824DC1" w:rsidP="000507DA">
            <w:pPr>
              <w:pStyle w:val="3410"/>
            </w:pPr>
            <w:r w:rsidRPr="00AD26E7">
              <w:t>пробелов до и после знака абзаца;</w:t>
            </w:r>
          </w:p>
          <w:p w:rsidR="00824DC1" w:rsidRPr="00AD26E7" w:rsidRDefault="00824DC1" w:rsidP="000507DA">
            <w:pPr>
              <w:pStyle w:val="3410"/>
            </w:pPr>
            <w:r w:rsidRPr="00AD26E7">
              <w:t>пробелов после открывающих скобок и кавычек;</w:t>
            </w:r>
          </w:p>
          <w:p w:rsidR="00824DC1" w:rsidRPr="00AD26E7" w:rsidRDefault="00824DC1" w:rsidP="000507DA">
            <w:pPr>
              <w:pStyle w:val="3410"/>
            </w:pPr>
            <w:r w:rsidRPr="00AD26E7">
              <w:t>пробелов до знаков препинания, закрывающих скобок и кавычек</w:t>
            </w:r>
            <w:r w:rsidRPr="00056EE5">
              <w:rPr>
                <w:lang w:val="ru-RU"/>
              </w:rPr>
              <w:t>.</w:t>
            </w:r>
          </w:p>
          <w:p w:rsidR="00824DC1" w:rsidRPr="00AD26E7" w:rsidRDefault="00824DC1" w:rsidP="00E82FCE">
            <w:pPr>
              <w:pStyle w:val="3414"/>
            </w:pPr>
            <w:r w:rsidRPr="00AD26E7">
              <w:t>Исправление знаков препинания:</w:t>
            </w:r>
          </w:p>
          <w:p w:rsidR="00824DC1" w:rsidRPr="00AD26E7" w:rsidRDefault="00824DC1" w:rsidP="000507DA">
            <w:pPr>
              <w:pStyle w:val="3410"/>
            </w:pPr>
            <w:r w:rsidRPr="00AD26E7">
              <w:t>замена короткого тире на длинное;</w:t>
            </w:r>
          </w:p>
          <w:p w:rsidR="00824DC1" w:rsidRPr="00AD26E7" w:rsidRDefault="00824DC1" w:rsidP="000507DA">
            <w:pPr>
              <w:pStyle w:val="3410"/>
            </w:pPr>
            <w:r w:rsidRPr="00AD26E7">
              <w:t>замена дефиса (некорректно используемого в тексте вместо тире) на длинное тире;</w:t>
            </w:r>
          </w:p>
          <w:p w:rsidR="00824DC1" w:rsidRPr="00AD26E7" w:rsidRDefault="00824DC1" w:rsidP="000507DA">
            <w:pPr>
              <w:pStyle w:val="3410"/>
            </w:pPr>
            <w:r w:rsidRPr="00AD26E7">
              <w:t>замена трех точек на многоточие;</w:t>
            </w:r>
          </w:p>
          <w:p w:rsidR="00824DC1" w:rsidRPr="00833B51" w:rsidRDefault="00824DC1" w:rsidP="002229AC">
            <w:pPr>
              <w:pStyle w:val="3410"/>
              <w:rPr>
                <w:lang w:val="ru-RU"/>
              </w:rPr>
            </w:pPr>
            <w:r w:rsidRPr="00AD26E7">
              <w:t>замена прямог</w:t>
            </w:r>
            <w:r>
              <w:t>о апострофа на апостроф-запятую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16"/>
              </w:numPr>
            </w:pPr>
            <w:r>
              <w:t>Установите курсор в любой части документа.</w:t>
            </w:r>
          </w:p>
          <w:p w:rsidR="00824DC1" w:rsidRDefault="00824DC1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 w:val="restart"/>
            <w:tcMar>
              <w:top w:w="113" w:type="dxa"/>
              <w:bottom w:w="113" w:type="dxa"/>
            </w:tcMar>
          </w:tcPr>
          <w:p w:rsidR="00824DC1" w:rsidRDefault="00824DC1" w:rsidP="002229AC">
            <w:pPr>
              <w:pStyle w:val="34fff4"/>
            </w:pPr>
            <w:r>
              <w:t xml:space="preserve">Макрос можно использовать в </w:t>
            </w:r>
            <w:r w:rsidRPr="00A229C9">
              <w:t>любых документах.</w:t>
            </w:r>
          </w:p>
          <w:p w:rsidR="00824DC1" w:rsidRPr="00A229C9" w:rsidRDefault="00824DC1" w:rsidP="002229AC">
            <w:pPr>
              <w:pStyle w:val="34fff4"/>
            </w:pPr>
          </w:p>
          <w:p w:rsidR="00824DC1" w:rsidRDefault="00824DC1" w:rsidP="002229AC">
            <w:pPr>
              <w:pStyle w:val="34fff4"/>
            </w:pPr>
            <w:r>
              <w:rPr>
                <w:rStyle w:val="34ff0"/>
              </w:rPr>
              <w:t>Внимание</w:t>
            </w:r>
            <w:r w:rsidRPr="005978E1">
              <w:rPr>
                <w:rStyle w:val="34ff0"/>
              </w:rPr>
              <w:t>!</w:t>
            </w:r>
            <w:r>
              <w:t xml:space="preserve"> Данный макрос не выполняется для текста, оформленного зачеркнутым шрифтом. Это специальная установка, позволяющая исключить часть текста из обработки (например, в листингах)</w:t>
            </w: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24DC1" w:rsidRDefault="00824DC1" w:rsidP="00824DC1">
            <w:pPr>
              <w:pStyle w:val="34fff4"/>
              <w:rPr>
                <w:lang w:val="en-US"/>
              </w:rPr>
            </w:pPr>
            <w:proofErr w:type="spellStart"/>
            <w:r w:rsidRPr="00E047DF">
              <w:t>QuotesChange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Pr="00AD26E7" w:rsidRDefault="00824DC1" w:rsidP="00CD6D87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Default="00824DC1" w:rsidP="00CD6D87">
            <w:pPr>
              <w:pStyle w:val="34fff4"/>
            </w:pPr>
            <w:r w:rsidRPr="00AD26E7">
              <w:t>Замена прямых кавычек на типографские «елочки»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17"/>
              </w:numPr>
            </w:pPr>
            <w:r>
              <w:t>Установите курсор в любой части документа.</w:t>
            </w:r>
          </w:p>
          <w:p w:rsidR="00824DC1" w:rsidRDefault="00824DC1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824DC1" w:rsidRDefault="00824DC1" w:rsidP="00CD6D87">
            <w:pPr>
              <w:pStyle w:val="34fff4"/>
            </w:pP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24DC1" w:rsidRDefault="00824DC1" w:rsidP="00824DC1">
            <w:pPr>
              <w:pStyle w:val="34fff4"/>
              <w:keepNext/>
              <w:keepLines/>
              <w:rPr>
                <w:lang w:val="en-US"/>
              </w:rPr>
            </w:pPr>
            <w:proofErr w:type="spellStart"/>
            <w:r>
              <w:lastRenderedPageBreak/>
              <w:t>DeleteSpace_BeforeTableCell</w:t>
            </w:r>
            <w:proofErr w:type="spellEnd"/>
            <w:r w:rsidRPr="00824DC1">
              <w:br/>
            </w:r>
            <w:proofErr w:type="spellStart"/>
            <w:r w:rsidRPr="00D27B39">
              <w:t>Start</w:t>
            </w:r>
            <w:r w:rsidRPr="00E047DF">
              <w:t>End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Pr="00AD26E7" w:rsidRDefault="00824DC1" w:rsidP="007F6798">
            <w:pPr>
              <w:pStyle w:val="34fff4"/>
              <w:keepNext/>
              <w:keepLines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Default="00824DC1" w:rsidP="007F6798">
            <w:pPr>
              <w:pStyle w:val="34fff4"/>
              <w:keepNext/>
              <w:keepLines/>
            </w:pPr>
            <w:r w:rsidRPr="00AD26E7">
              <w:t>Удаление пробелов</w:t>
            </w:r>
            <w:r>
              <w:t xml:space="preserve"> перед текстом в начале ячейки.</w:t>
            </w:r>
          </w:p>
          <w:p w:rsidR="00824DC1" w:rsidRPr="00AD26E7" w:rsidRDefault="00824DC1" w:rsidP="007F6798">
            <w:pPr>
              <w:pStyle w:val="34fff4"/>
              <w:keepNext/>
              <w:keepLines/>
            </w:pPr>
            <w:r>
              <w:t xml:space="preserve">Удаление </w:t>
            </w:r>
            <w:r w:rsidRPr="00AD26E7">
              <w:t>пробелов</w:t>
            </w:r>
            <w:r>
              <w:t xml:space="preserve"> и пустых абзацев</w:t>
            </w:r>
            <w:r w:rsidRPr="00AD26E7">
              <w:t xml:space="preserve"> </w:t>
            </w:r>
            <w:r>
              <w:t>перед знаком конца ячейки во всех таблицах документа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keepNext/>
              <w:keepLines/>
              <w:numPr>
                <w:ilvl w:val="0"/>
                <w:numId w:val="18"/>
              </w:numPr>
            </w:pPr>
            <w:r>
              <w:t>Установите курсор в любой части документа.</w:t>
            </w:r>
          </w:p>
          <w:p w:rsidR="00824DC1" w:rsidRDefault="00824DC1" w:rsidP="007F6798">
            <w:pPr>
              <w:pStyle w:val="3414"/>
              <w:keepNext/>
              <w:keepLines/>
            </w:pPr>
            <w:r>
              <w:t>Запустите макрос</w:t>
            </w:r>
          </w:p>
        </w:tc>
        <w:tc>
          <w:tcPr>
            <w:tcW w:w="3796" w:type="dxa"/>
            <w:vMerge w:val="restart"/>
            <w:tcMar>
              <w:top w:w="113" w:type="dxa"/>
              <w:bottom w:w="113" w:type="dxa"/>
            </w:tcMar>
          </w:tcPr>
          <w:p w:rsidR="00824DC1" w:rsidRDefault="00824DC1" w:rsidP="007F6798">
            <w:pPr>
              <w:pStyle w:val="34fff4"/>
              <w:keepNext/>
              <w:keepLines/>
            </w:pPr>
            <w:r>
              <w:t>Макрос можно использовать в любых документах, содержащих таблицы</w:t>
            </w: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24DC1" w:rsidRDefault="00824DC1" w:rsidP="00824DC1">
            <w:pPr>
              <w:pStyle w:val="34fff4"/>
              <w:keepNext/>
              <w:keepLines/>
              <w:rPr>
                <w:lang w:val="en-US"/>
              </w:rPr>
            </w:pPr>
            <w:proofErr w:type="spellStart"/>
            <w:r w:rsidRPr="002D6503">
              <w:t>DeleteDot_BeforeTableCellEnd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Pr="00AD26E7" w:rsidRDefault="00824DC1" w:rsidP="007F6798">
            <w:pPr>
              <w:pStyle w:val="34fff4"/>
              <w:keepNext/>
              <w:keepLines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Pr="00AD26E7" w:rsidRDefault="00824DC1" w:rsidP="007F6798">
            <w:pPr>
              <w:pStyle w:val="34fff4"/>
              <w:keepNext/>
              <w:keepLines/>
            </w:pPr>
            <w:r w:rsidRPr="00AD26E7">
              <w:t xml:space="preserve">Удаление </w:t>
            </w:r>
            <w:r>
              <w:t xml:space="preserve">точек, </w:t>
            </w:r>
            <w:r w:rsidRPr="00AD26E7">
              <w:t>пробелов</w:t>
            </w:r>
            <w:r>
              <w:t xml:space="preserve"> и пустых абзацев</w:t>
            </w:r>
            <w:r w:rsidRPr="00AD26E7">
              <w:t xml:space="preserve"> </w:t>
            </w:r>
            <w:r>
              <w:t>перед знаком конца ячейки во всех таблицах документа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keepNext/>
              <w:keepLines/>
              <w:numPr>
                <w:ilvl w:val="0"/>
                <w:numId w:val="19"/>
              </w:numPr>
            </w:pPr>
            <w:r>
              <w:t>Установите курсор в любой части документа.</w:t>
            </w:r>
          </w:p>
          <w:p w:rsidR="00824DC1" w:rsidRDefault="00824DC1" w:rsidP="007F6798">
            <w:pPr>
              <w:pStyle w:val="3414"/>
              <w:keepNext/>
              <w:keepLines/>
            </w:pPr>
            <w:r>
              <w:t>Запустите макрос</w:t>
            </w: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824DC1" w:rsidRDefault="00824DC1" w:rsidP="007F6798">
            <w:pPr>
              <w:pStyle w:val="34fff4"/>
              <w:keepNext/>
              <w:keepLines/>
            </w:pP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24DC1" w:rsidRDefault="00824DC1" w:rsidP="00824DC1">
            <w:pPr>
              <w:pStyle w:val="34fff4"/>
              <w:rPr>
                <w:lang w:val="en-US"/>
              </w:rPr>
            </w:pPr>
            <w:proofErr w:type="spellStart"/>
            <w:r w:rsidRPr="00ED52BE">
              <w:t>NonbreakingSpace</w:t>
            </w:r>
            <w:proofErr w:type="spellEnd"/>
            <w:r w:rsidRPr="00ED52BE">
              <w:t>_</w:t>
            </w:r>
            <w:proofErr w:type="spellStart"/>
            <w:r>
              <w:rPr>
                <w:lang w:val="en-US"/>
              </w:rPr>
              <w:t>AfterC</w:t>
            </w:r>
            <w:r w:rsidRPr="002E77AD">
              <w:rPr>
                <w:lang w:val="en-US"/>
              </w:rPr>
              <w:t>aption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Default="00824DC1" w:rsidP="00CD6D87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Default="00824DC1" w:rsidP="00CD6D87">
            <w:pPr>
              <w:pStyle w:val="34fff4"/>
            </w:pPr>
            <w:r>
              <w:t xml:space="preserve">Замена обычных пробелов на </w:t>
            </w:r>
            <w:proofErr w:type="gramStart"/>
            <w:r>
              <w:t>неразрывные</w:t>
            </w:r>
            <w:proofErr w:type="gramEnd"/>
            <w:r>
              <w:t>:</w:t>
            </w:r>
          </w:p>
          <w:p w:rsidR="00824DC1" w:rsidRPr="0072658B" w:rsidRDefault="00824DC1" w:rsidP="00CD6D87">
            <w:pPr>
              <w:pStyle w:val="3410"/>
            </w:pPr>
            <w:r>
              <w:rPr>
                <w:lang w:val="ru-RU"/>
              </w:rPr>
              <w:t>перед перекрестными ссылками;</w:t>
            </w:r>
          </w:p>
          <w:p w:rsidR="00824DC1" w:rsidRPr="00AD26E7" w:rsidRDefault="00824DC1" w:rsidP="00CD6D87">
            <w:pPr>
              <w:pStyle w:val="3410"/>
            </w:pPr>
            <w:r>
              <w:rPr>
                <w:lang w:val="ru-RU"/>
              </w:rPr>
              <w:t>после</w:t>
            </w:r>
            <w:r>
              <w:t xml:space="preserve"> </w:t>
            </w:r>
            <w:r>
              <w:rPr>
                <w:lang w:val="ru-RU"/>
              </w:rPr>
              <w:t>«</w:t>
            </w:r>
            <w:proofErr w:type="gramStart"/>
            <w:r>
              <w:rPr>
                <w:lang w:val="ru-RU"/>
              </w:rPr>
              <w:t>см</w:t>
            </w:r>
            <w:proofErr w:type="gramEnd"/>
            <w:r>
              <w:rPr>
                <w:lang w:val="ru-RU"/>
              </w:rPr>
              <w:t>.»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20"/>
              </w:numPr>
            </w:pPr>
            <w:r>
              <w:t>Установите курсор в любой части документа.</w:t>
            </w:r>
          </w:p>
          <w:p w:rsidR="00824DC1" w:rsidRDefault="00824DC1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824DC1" w:rsidRDefault="00824DC1" w:rsidP="00290634">
            <w:pPr>
              <w:pStyle w:val="34fff4"/>
            </w:pPr>
            <w:r>
              <w:t>Макрос можно использовать в любых документах, содержащих перекрестные ссылки или сокращение «</w:t>
            </w:r>
            <w:proofErr w:type="gramStart"/>
            <w:r>
              <w:t>см</w:t>
            </w:r>
            <w:proofErr w:type="gramEnd"/>
            <w:r>
              <w:t>.»</w:t>
            </w: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24DC1" w:rsidRDefault="00824DC1" w:rsidP="00CD6D87">
            <w:pPr>
              <w:pStyle w:val="34fff4"/>
              <w:rPr>
                <w:lang w:val="en-US"/>
              </w:rPr>
            </w:pPr>
            <w:proofErr w:type="spellStart"/>
            <w:r w:rsidRPr="006C2905">
              <w:t>AbbreviationEdit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Default="00824DC1" w:rsidP="002150FD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Default="00824DC1" w:rsidP="002150FD">
            <w:pPr>
              <w:pStyle w:val="34fff4"/>
            </w:pPr>
            <w:r>
              <w:t xml:space="preserve">Замена некорректных сокращений на </w:t>
            </w:r>
            <w:proofErr w:type="gramStart"/>
            <w:r>
              <w:t>корректные</w:t>
            </w:r>
            <w:proofErr w:type="gramEnd"/>
            <w:r>
              <w:t xml:space="preserve"> в выражениях «и т. д.», «и т. п.», «т. е.» и пр.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21"/>
              </w:numPr>
            </w:pPr>
            <w:r>
              <w:t>Установите курсор в любой части документа.</w:t>
            </w:r>
          </w:p>
          <w:p w:rsidR="00824DC1" w:rsidRDefault="00824DC1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824DC1" w:rsidRDefault="00824DC1" w:rsidP="00CD6D87">
            <w:pPr>
              <w:pStyle w:val="34fff4"/>
            </w:pPr>
            <w:r>
              <w:t>Макрос можно использовать в любых документах</w:t>
            </w:r>
          </w:p>
        </w:tc>
      </w:tr>
      <w:tr w:rsidR="00824DC1" w:rsidTr="00824DC1">
        <w:trPr>
          <w:cantSplit/>
        </w:trPr>
        <w:tc>
          <w:tcPr>
            <w:tcW w:w="14853" w:type="dxa"/>
            <w:gridSpan w:val="5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F93761" w:rsidRDefault="00824DC1" w:rsidP="007F6798">
            <w:pPr>
              <w:pStyle w:val="34fffff4"/>
              <w:rPr>
                <w:rStyle w:val="34ffe"/>
                <w:lang w:val="ru-RU"/>
              </w:rPr>
            </w:pPr>
            <w:r w:rsidRPr="006213E8">
              <w:t>Макросы для создания, редактирования и обновления полей</w:t>
            </w: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545C6" w:rsidRDefault="00824DC1" w:rsidP="00824DC1">
            <w:pPr>
              <w:pStyle w:val="34fff4"/>
              <w:rPr>
                <w:lang w:val="en-US"/>
              </w:rPr>
            </w:pPr>
            <w:proofErr w:type="spellStart"/>
            <w:r w:rsidRPr="00924F86">
              <w:rPr>
                <w:lang w:val="en-US"/>
              </w:rPr>
              <w:t>Update_All_Fields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Default="00824DC1" w:rsidP="00290634">
            <w:pPr>
              <w:pStyle w:val="34fff4"/>
            </w:pPr>
            <w:r w:rsidRPr="004907F2">
              <w:rPr>
                <w:rStyle w:val="34f0"/>
                <w:lang w:val="en-US"/>
              </w:rPr>
              <w:t>Common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Default="00824DC1" w:rsidP="00290634">
            <w:pPr>
              <w:pStyle w:val="34fff4"/>
            </w:pPr>
            <w:r>
              <w:t>Обновление всех полей в документе, включая поля, расположенные в колонтитулах, а также внутри рамки с основными надписями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22"/>
              </w:numPr>
            </w:pPr>
            <w:r>
              <w:t xml:space="preserve">Установите курсор </w:t>
            </w:r>
            <w:r w:rsidRPr="00DC1E73">
              <w:t>в любой части документа</w:t>
            </w:r>
            <w:r>
              <w:t>.</w:t>
            </w:r>
          </w:p>
          <w:p w:rsidR="00824DC1" w:rsidRPr="00DC1E73" w:rsidRDefault="00824DC1" w:rsidP="00E82FCE">
            <w:pPr>
              <w:pStyle w:val="3414"/>
              <w:rPr>
                <w:lang w:val="ru-RU"/>
              </w:rPr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824DC1" w:rsidRDefault="00824DC1" w:rsidP="004D144C">
            <w:pPr>
              <w:pStyle w:val="34fff4"/>
              <w:rPr>
                <w:rStyle w:val="34ff0"/>
              </w:rPr>
            </w:pPr>
            <w:r>
              <w:t>Макрос можно использовать в любых документах, содержащих поля</w:t>
            </w: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924F86" w:rsidRDefault="00824DC1" w:rsidP="00824DC1">
            <w:pPr>
              <w:pStyle w:val="34fff4"/>
              <w:rPr>
                <w:lang w:val="en-US"/>
              </w:rPr>
            </w:pPr>
            <w:proofErr w:type="spellStart"/>
            <w:r w:rsidRPr="00924F86">
              <w:rPr>
                <w:lang w:val="en-US"/>
              </w:rPr>
              <w:t>Crossreference_Object_Ad</w:t>
            </w:r>
            <w:r>
              <w:rPr>
                <w:lang w:val="en-US"/>
              </w:rPr>
              <w:t>d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Default="00824DC1" w:rsidP="00290634">
            <w:pPr>
              <w:pStyle w:val="34fff4"/>
            </w:pPr>
            <w:r w:rsidRPr="004907F2">
              <w:rPr>
                <w:rStyle w:val="34f0"/>
                <w:lang w:val="en-US"/>
              </w:rPr>
              <w:t>Common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Pr="00C003BC" w:rsidRDefault="00824DC1" w:rsidP="00290634">
            <w:pPr>
              <w:pStyle w:val="34fff4"/>
            </w:pPr>
            <w:r>
              <w:t xml:space="preserve">Добавление перекрестной ссылки в месте установки курсора. Ссылка создается на </w:t>
            </w:r>
            <w:r w:rsidRPr="00E937FB">
              <w:t>расположенный ниже</w:t>
            </w:r>
            <w:r>
              <w:t>,</w:t>
            </w:r>
            <w:r w:rsidRPr="00E937FB">
              <w:t xml:space="preserve"> </w:t>
            </w:r>
            <w:r>
              <w:t>ближайший нумерованный объект (рисунок, таблицу, процедуру или листинг)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C003BC" w:rsidRDefault="00824DC1" w:rsidP="002450A9">
            <w:pPr>
              <w:pStyle w:val="3414"/>
              <w:numPr>
                <w:ilvl w:val="0"/>
                <w:numId w:val="23"/>
              </w:numPr>
            </w:pPr>
            <w:r>
              <w:t>Установите курсор в тексте выше нумерованного объекта, на который создается перекрестная ссылка.</w:t>
            </w:r>
          </w:p>
          <w:p w:rsidR="00824DC1" w:rsidRDefault="00824DC1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824DC1" w:rsidRPr="00C003BC" w:rsidRDefault="00824DC1" w:rsidP="00C003BC">
            <w:pPr>
              <w:pStyle w:val="34fff4"/>
            </w:pPr>
            <w:r>
              <w:t xml:space="preserve">Макрос можно использовать во всех документах, которые содержат объекты (рисунки, таблицы, процедуры или листинги), нумерованные с помощью поля автоматической нумерации </w:t>
            </w:r>
            <w:r w:rsidRPr="00C003BC">
              <w:rPr>
                <w:rStyle w:val="34ff1"/>
              </w:rPr>
              <w:t>SEQ</w:t>
            </w: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24DC1" w:rsidRDefault="00824DC1" w:rsidP="00824DC1">
            <w:pPr>
              <w:pStyle w:val="34fff4"/>
              <w:rPr>
                <w:lang w:val="en-US"/>
              </w:rPr>
            </w:pPr>
            <w:proofErr w:type="spellStart"/>
            <w:r w:rsidRPr="00C54197">
              <w:lastRenderedPageBreak/>
              <w:t>CrossRef_OnlyNumber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Default="00824DC1" w:rsidP="001B2A0A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Pr="00C54197" w:rsidRDefault="00824DC1" w:rsidP="00E84251">
            <w:pPr>
              <w:pStyle w:val="34fff4"/>
            </w:pPr>
            <w:r>
              <w:t>Исправление всех перекрестных ссылок на объекты вида «Рисунок 1», «Таблица</w:t>
            </w:r>
            <w:r w:rsidR="00E84251">
              <w:rPr>
                <w:lang w:val="en-US"/>
              </w:rPr>
              <w:t> </w:t>
            </w:r>
            <w:r>
              <w:t>2», «Процедура 1», «Листинг 3» или любых других, которые содержат постоянную часть и номер, на перекрестные ссылки, содержащие только номер объекта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24"/>
              </w:numPr>
            </w:pPr>
            <w:r>
              <w:t xml:space="preserve">Установите курсор в </w:t>
            </w:r>
            <w:r w:rsidRPr="00E82FCE">
              <w:rPr>
                <w:lang w:val="ru-RU"/>
              </w:rPr>
              <w:t>любой части</w:t>
            </w:r>
            <w:r>
              <w:t xml:space="preserve"> документа.</w:t>
            </w:r>
          </w:p>
          <w:p w:rsidR="00824DC1" w:rsidRDefault="00824DC1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824DC1" w:rsidRDefault="00824DC1" w:rsidP="004A6736">
            <w:pPr>
              <w:pStyle w:val="34fff4"/>
              <w:rPr>
                <w:rStyle w:val="34ff0"/>
              </w:rPr>
            </w:pPr>
            <w:r>
              <w:t>Макрос можно использовать во всех документах, которые содержат ссылки на объекты с постоянной частью и номером</w:t>
            </w:r>
          </w:p>
        </w:tc>
      </w:tr>
      <w:tr w:rsidR="00824DC1" w:rsidRPr="00F9376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453D5A" w:rsidRDefault="00824DC1" w:rsidP="00824DC1">
            <w:pPr>
              <w:pStyle w:val="34fff4"/>
              <w:rPr>
                <w:lang w:val="en-US"/>
              </w:rPr>
            </w:pPr>
            <w:r w:rsidRPr="004907F2">
              <w:rPr>
                <w:lang w:val="en-US"/>
              </w:rPr>
              <w:t>Set_Num1_For_AppendixObject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Default="00824DC1" w:rsidP="002102FE">
            <w:pPr>
              <w:pStyle w:val="34fff4"/>
            </w:pPr>
            <w:r w:rsidRPr="004907F2">
              <w:rPr>
                <w:rStyle w:val="34f0"/>
                <w:lang w:val="en-US"/>
              </w:rPr>
              <w:t>Common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Pr="00F93761" w:rsidRDefault="00824DC1" w:rsidP="002102FE">
            <w:pPr>
              <w:pStyle w:val="34fff4"/>
            </w:pPr>
            <w:r>
              <w:t xml:space="preserve">Установление для номера объекта в приложении (рисунка, таблицы, процедуры или листинга), пронумерованного с помощью поля </w:t>
            </w:r>
            <w:r w:rsidRPr="00C003BC">
              <w:rPr>
                <w:rStyle w:val="34ff1"/>
              </w:rPr>
              <w:t>SEQ</w:t>
            </w:r>
            <w:r>
              <w:t>, начального значения, равного 1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9F0356" w:rsidRDefault="00824DC1" w:rsidP="002450A9">
            <w:pPr>
              <w:pStyle w:val="3414"/>
              <w:numPr>
                <w:ilvl w:val="0"/>
                <w:numId w:val="25"/>
              </w:numPr>
            </w:pPr>
            <w:r>
              <w:t>Установите курсор в абзаце с номером первого объекта приложения (рисунка, таблицы, процедуры или листинга).</w:t>
            </w:r>
          </w:p>
          <w:p w:rsidR="00824DC1" w:rsidRDefault="00824DC1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824DC1" w:rsidRPr="00F93761" w:rsidRDefault="00824DC1" w:rsidP="009F0356">
            <w:pPr>
              <w:pStyle w:val="34fff4"/>
            </w:pPr>
            <w:r>
              <w:t xml:space="preserve">Макрос можно использовать для любых объектов, которые пронумерованы с помощью поля автоматической нумерации </w:t>
            </w:r>
            <w:r w:rsidRPr="00C003BC">
              <w:rPr>
                <w:rStyle w:val="34ff1"/>
              </w:rPr>
              <w:t>SEQ</w:t>
            </w:r>
          </w:p>
        </w:tc>
      </w:tr>
      <w:tr w:rsidR="00824DC1" w:rsidTr="00A301B4">
        <w:trPr>
          <w:cantSplit/>
          <w:trHeight w:val="941"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24DC1" w:rsidRDefault="00824DC1" w:rsidP="00824DC1">
            <w:pPr>
              <w:pStyle w:val="34fff4"/>
              <w:rPr>
                <w:lang w:val="en-US"/>
              </w:rPr>
            </w:pPr>
            <w:proofErr w:type="spellStart"/>
            <w:r w:rsidRPr="00AD26E7">
              <w:t>PageNumContinue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Default="00824DC1" w:rsidP="00C348C3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Default="00824DC1" w:rsidP="00C348C3">
            <w:pPr>
              <w:pStyle w:val="34fff4"/>
            </w:pPr>
            <w:r>
              <w:t>Исправление</w:t>
            </w:r>
            <w:r w:rsidRPr="00AD26E7">
              <w:t xml:space="preserve"> нумерации страниц в </w:t>
            </w:r>
            <w:r>
              <w:t xml:space="preserve">верхнем или нижнем </w:t>
            </w:r>
            <w:r w:rsidRPr="00AD26E7">
              <w:t>колонтитуле раздел</w:t>
            </w:r>
            <w:r>
              <w:t xml:space="preserve">а </w:t>
            </w:r>
            <w:r w:rsidRPr="00AD26E7">
              <w:t>документа</w:t>
            </w:r>
            <w:r>
              <w:t>, в случае если нумерация в разделе не продолжает нумерацию предыдущего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26"/>
              </w:numPr>
            </w:pPr>
            <w:r>
              <w:t xml:space="preserve">Установите курсор </w:t>
            </w:r>
            <w:r w:rsidRPr="00570AE7">
              <w:t xml:space="preserve">на </w:t>
            </w:r>
            <w:r w:rsidRPr="00E82FCE">
              <w:rPr>
                <w:lang w:val="ru-RU"/>
              </w:rPr>
              <w:t xml:space="preserve">первой </w:t>
            </w:r>
            <w:r w:rsidRPr="00570AE7">
              <w:t xml:space="preserve">странице </w:t>
            </w:r>
            <w:r w:rsidRPr="00E82FCE">
              <w:rPr>
                <w:lang w:val="ru-RU"/>
              </w:rPr>
              <w:t xml:space="preserve">раздела </w:t>
            </w:r>
            <w:r w:rsidRPr="00570AE7">
              <w:t>с некорректным</w:t>
            </w:r>
            <w:r>
              <w:t xml:space="preserve"> отображением нумерации страниц.</w:t>
            </w:r>
          </w:p>
          <w:p w:rsidR="00824DC1" w:rsidRDefault="00824DC1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824DC1" w:rsidRPr="002B0515" w:rsidRDefault="00824DC1" w:rsidP="00E668C4">
            <w:pPr>
              <w:pStyle w:val="34fff4"/>
            </w:pPr>
            <w:r>
              <w:t xml:space="preserve">Макрос можно использовать в любых </w:t>
            </w:r>
            <w:r w:rsidRPr="00A229C9">
              <w:t>документах</w:t>
            </w:r>
            <w:r>
              <w:t>, в которых номера страниц расположены в колонтитулах, в том числе в рамке с основными надписями</w:t>
            </w:r>
          </w:p>
        </w:tc>
      </w:tr>
      <w:tr w:rsidR="004F2B47" w:rsidTr="00EA0A1B">
        <w:trPr>
          <w:cantSplit/>
        </w:trPr>
        <w:tc>
          <w:tcPr>
            <w:tcW w:w="14853" w:type="dxa"/>
            <w:gridSpan w:val="5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4F2B47" w:rsidRDefault="004F2B47" w:rsidP="007F6798">
            <w:pPr>
              <w:pStyle w:val="34fffff4"/>
            </w:pPr>
            <w:r w:rsidRPr="007F6798">
              <w:t>Макросы для задания параметров страницы и добавления страниц с альбомной ориентацией</w:t>
            </w: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824DC1" w:rsidRDefault="00824DC1" w:rsidP="00824DC1">
            <w:pPr>
              <w:pStyle w:val="34fff4"/>
              <w:rPr>
                <w:lang w:val="en-US"/>
              </w:rPr>
            </w:pPr>
            <w:r>
              <w:t>PageParams</w:t>
            </w:r>
            <w:r w:rsidRPr="00FD1D82">
              <w:t>_Gost</w:t>
            </w:r>
            <w:r>
              <w:t>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Default="00824DC1" w:rsidP="007F6798">
            <w:pPr>
              <w:pStyle w:val="34fff4"/>
            </w:pPr>
            <w:r w:rsidRPr="007F6798">
              <w:rPr>
                <w:rStyle w:val="34f0"/>
              </w:rPr>
              <w:t>Gost19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Default="00824DC1" w:rsidP="007F6798">
            <w:pPr>
              <w:pStyle w:val="34fff4"/>
            </w:pPr>
            <w:r>
              <w:t>Установка размеров полей страниц согласно</w:t>
            </w:r>
            <w:r w:rsidRPr="00AD26E7">
              <w:t xml:space="preserve"> ГОСТ</w:t>
            </w:r>
            <w:r>
              <w:t> 19.106-78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64"/>
              </w:numPr>
            </w:pPr>
            <w:r>
              <w:t xml:space="preserve">Установите курсор </w:t>
            </w:r>
            <w:r w:rsidRPr="00EE6A3D">
              <w:t>на странице раздела, в котором следует задать размер полей</w:t>
            </w:r>
            <w:r>
              <w:t>.</w:t>
            </w:r>
          </w:p>
          <w:p w:rsidR="00824DC1" w:rsidRDefault="00824DC1" w:rsidP="007F6798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 w:val="restart"/>
            <w:tcMar>
              <w:top w:w="113" w:type="dxa"/>
              <w:bottom w:w="113" w:type="dxa"/>
            </w:tcMar>
          </w:tcPr>
          <w:p w:rsidR="00824DC1" w:rsidRDefault="00824DC1" w:rsidP="007F6798">
            <w:pPr>
              <w:pStyle w:val="34fff4"/>
            </w:pPr>
            <w:r w:rsidRPr="007F6798">
              <w:rPr>
                <w:rStyle w:val="34ff0"/>
              </w:rPr>
              <w:t>Внимание!</w:t>
            </w:r>
            <w:r>
              <w:t xml:space="preserve"> Не применяйте данный макрос в документах, в которых размеры полей страниц устанавливаются согласно требованиям, отличным от требований ГОСТ 19.106-78</w:t>
            </w: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D00FEE" w:rsidRDefault="00824DC1" w:rsidP="00824DC1">
            <w:pPr>
              <w:pStyle w:val="34fff4"/>
              <w:rPr>
                <w:lang w:val="pt-BR"/>
              </w:rPr>
            </w:pPr>
            <w:r w:rsidRPr="00D00FEE">
              <w:rPr>
                <w:lang w:val="pt-BR"/>
              </w:rPr>
              <w:t>PageInsert_LandscapeA4_Gost19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Pr="00AD26E7" w:rsidRDefault="00824DC1" w:rsidP="007F6798">
            <w:pPr>
              <w:pStyle w:val="34fff4"/>
            </w:pPr>
            <w:r w:rsidRPr="00824DC1">
              <w:rPr>
                <w:rStyle w:val="34f0"/>
                <w:lang w:val="pt-BR"/>
              </w:rPr>
              <w:t>Gost19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Pr="005C48C9" w:rsidRDefault="00824DC1" w:rsidP="007F6798">
            <w:pPr>
              <w:pStyle w:val="34fff4"/>
            </w:pPr>
            <w:r w:rsidRPr="00AD26E7">
              <w:t xml:space="preserve">Вставка </w:t>
            </w:r>
            <w:r>
              <w:t>страницы</w:t>
            </w:r>
            <w:r w:rsidRPr="00AD26E7">
              <w:t xml:space="preserve"> </w:t>
            </w:r>
            <w:r>
              <w:t>А</w:t>
            </w:r>
            <w:proofErr w:type="gramStart"/>
            <w:r>
              <w:t>4</w:t>
            </w:r>
            <w:proofErr w:type="gramEnd"/>
            <w:r>
              <w:t xml:space="preserve"> </w:t>
            </w:r>
            <w:r w:rsidRPr="00AD26E7">
              <w:t xml:space="preserve">с альбомной ориентацией </w:t>
            </w:r>
            <w:r>
              <w:t>и размерами полей согласно</w:t>
            </w:r>
            <w:r w:rsidRPr="00AD26E7">
              <w:t xml:space="preserve"> ГОСТ</w:t>
            </w:r>
            <w:r>
              <w:t> 19.106-78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65"/>
              </w:numPr>
            </w:pPr>
            <w:r>
              <w:t xml:space="preserve">Установите курсор </w:t>
            </w:r>
            <w:r w:rsidRPr="00EE6A3D">
              <w:t>в абзаце</w:t>
            </w:r>
            <w:r w:rsidRPr="007E7C62">
              <w:t>, после которо</w:t>
            </w:r>
            <w:r w:rsidRPr="00EE6A3D">
              <w:t>го</w:t>
            </w:r>
            <w:r w:rsidRPr="007E7C62">
              <w:t xml:space="preserve"> следует вставить </w:t>
            </w:r>
            <w:r w:rsidRPr="00EE6A3D">
              <w:t>страницу</w:t>
            </w:r>
            <w:r w:rsidRPr="005C09BA">
              <w:t xml:space="preserve"> </w:t>
            </w:r>
            <w:r>
              <w:t>А4</w:t>
            </w:r>
            <w:r w:rsidRPr="007E7C62">
              <w:t>с альбомной ориентацией</w:t>
            </w:r>
            <w:r>
              <w:t>.</w:t>
            </w:r>
          </w:p>
          <w:p w:rsidR="00824DC1" w:rsidRDefault="00824DC1" w:rsidP="007F6798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824DC1" w:rsidRDefault="00824DC1" w:rsidP="007F6798">
            <w:pPr>
              <w:pStyle w:val="34fff4"/>
            </w:pPr>
          </w:p>
        </w:tc>
      </w:tr>
      <w:tr w:rsidR="00824DC1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824DC1" w:rsidRPr="00D00FEE" w:rsidRDefault="00824DC1" w:rsidP="00824DC1">
            <w:pPr>
              <w:pStyle w:val="34fff4"/>
              <w:rPr>
                <w:lang w:val="pt-BR"/>
              </w:rPr>
            </w:pPr>
            <w:r w:rsidRPr="00D00FEE">
              <w:rPr>
                <w:lang w:val="pt-BR"/>
              </w:rPr>
              <w:t>PageInsert_LandscapeA3_Gost19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824DC1" w:rsidRPr="00824DC1" w:rsidRDefault="00824DC1" w:rsidP="007F6798">
            <w:pPr>
              <w:pStyle w:val="34fff4"/>
              <w:rPr>
                <w:lang w:val="pt-BR"/>
              </w:rPr>
            </w:pPr>
            <w:r w:rsidRPr="00824DC1">
              <w:rPr>
                <w:rStyle w:val="34f0"/>
                <w:lang w:val="pt-BR"/>
              </w:rPr>
              <w:t>Gost19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824DC1" w:rsidRPr="00AD26E7" w:rsidRDefault="00824DC1" w:rsidP="007F6798">
            <w:pPr>
              <w:pStyle w:val="34fff4"/>
            </w:pPr>
            <w:r w:rsidRPr="00AD26E7">
              <w:t xml:space="preserve">Вставка листа </w:t>
            </w:r>
            <w:r>
              <w:t>А3</w:t>
            </w:r>
            <w:r w:rsidRPr="00AD26E7">
              <w:t xml:space="preserve"> с альбомной ориентацией </w:t>
            </w:r>
            <w:r>
              <w:t xml:space="preserve">и размерами полей согласно </w:t>
            </w:r>
            <w:r w:rsidRPr="00AD26E7">
              <w:t>ГОСТ</w:t>
            </w:r>
            <w:r>
              <w:t> 19.106-78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824DC1" w:rsidRPr="007E7C62" w:rsidRDefault="00824DC1" w:rsidP="002450A9">
            <w:pPr>
              <w:pStyle w:val="3414"/>
              <w:numPr>
                <w:ilvl w:val="0"/>
                <w:numId w:val="66"/>
              </w:numPr>
            </w:pPr>
            <w:r>
              <w:t xml:space="preserve">Установите курсор </w:t>
            </w:r>
            <w:r w:rsidRPr="00EE6A3D">
              <w:t>в абзаце</w:t>
            </w:r>
            <w:r w:rsidRPr="007E7C62">
              <w:t>, после которо</w:t>
            </w:r>
            <w:r w:rsidRPr="00EE6A3D">
              <w:t>го</w:t>
            </w:r>
            <w:r w:rsidRPr="007E7C62">
              <w:t xml:space="preserve"> </w:t>
            </w:r>
            <w:r w:rsidRPr="005C09BA">
              <w:t xml:space="preserve">следует вставить </w:t>
            </w:r>
            <w:r w:rsidRPr="00EE6A3D">
              <w:t>страницу</w:t>
            </w:r>
            <w:r w:rsidRPr="005C09BA">
              <w:t xml:space="preserve"> </w:t>
            </w:r>
            <w:r>
              <w:t>А3</w:t>
            </w:r>
            <w:r w:rsidRPr="005C09BA">
              <w:t>с альбомной ориентацией</w:t>
            </w:r>
            <w:r>
              <w:t>.</w:t>
            </w:r>
          </w:p>
          <w:p w:rsidR="00824DC1" w:rsidRDefault="00824DC1" w:rsidP="007F6798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824DC1" w:rsidRDefault="00824DC1" w:rsidP="007F6798">
            <w:pPr>
              <w:pStyle w:val="34fff4"/>
            </w:pP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D00FEE" w:rsidRDefault="00A301B4" w:rsidP="00665189">
            <w:pPr>
              <w:pStyle w:val="34fff4"/>
              <w:rPr>
                <w:lang w:val="pt-BR"/>
              </w:rPr>
            </w:pPr>
            <w:r w:rsidRPr="00D00FEE">
              <w:rPr>
                <w:lang w:val="pt-BR"/>
              </w:rPr>
              <w:lastRenderedPageBreak/>
              <w:t>PageInsert_PortraitA3_Gost19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Pr="00824DC1" w:rsidRDefault="00A301B4" w:rsidP="00665189">
            <w:pPr>
              <w:pStyle w:val="34fff4"/>
              <w:rPr>
                <w:lang w:val="pt-BR"/>
              </w:rPr>
            </w:pPr>
            <w:r w:rsidRPr="00D00FEE">
              <w:rPr>
                <w:lang w:val="pt-BR"/>
              </w:rPr>
              <w:t>Gost19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7F6798" w:rsidRDefault="00A301B4" w:rsidP="00665189">
            <w:pPr>
              <w:pStyle w:val="34fff4"/>
            </w:pPr>
            <w:r w:rsidRPr="00AD26E7">
              <w:t xml:space="preserve">Вставка листа </w:t>
            </w:r>
            <w:r>
              <w:t>А3</w:t>
            </w:r>
            <w:r w:rsidRPr="00AD26E7">
              <w:t xml:space="preserve"> с </w:t>
            </w:r>
            <w:r>
              <w:t>книжной</w:t>
            </w:r>
            <w:r w:rsidRPr="00AD26E7">
              <w:t xml:space="preserve"> ориентацией </w:t>
            </w:r>
            <w:r>
              <w:t xml:space="preserve">и размерами полей согласно </w:t>
            </w:r>
            <w:r w:rsidRPr="00AD26E7">
              <w:t>ГОСТ</w:t>
            </w:r>
            <w:r>
              <w:t> 19.106-78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67"/>
              </w:numPr>
            </w:pPr>
            <w:r>
              <w:t xml:space="preserve">Установите курсор </w:t>
            </w:r>
            <w:r w:rsidRPr="007478E2">
              <w:t>в абзаце</w:t>
            </w:r>
            <w:r w:rsidRPr="007E7C62">
              <w:t>, после которо</w:t>
            </w:r>
            <w:r w:rsidRPr="007478E2">
              <w:t>го</w:t>
            </w:r>
            <w:r w:rsidRPr="007E7C62">
              <w:t xml:space="preserve"> </w:t>
            </w:r>
            <w:r w:rsidRPr="005C09BA">
              <w:t xml:space="preserve">следует вставить </w:t>
            </w:r>
            <w:r w:rsidRPr="007478E2">
              <w:t>страницу</w:t>
            </w:r>
            <w:r w:rsidRPr="005C09BA">
              <w:t xml:space="preserve"> </w:t>
            </w:r>
            <w:r w:rsidRPr="007478E2">
              <w:t>А3</w:t>
            </w:r>
            <w:r w:rsidRPr="005C09BA">
              <w:t xml:space="preserve">с </w:t>
            </w:r>
            <w:r>
              <w:t>книжной</w:t>
            </w:r>
            <w:r w:rsidRPr="005C09BA">
              <w:t xml:space="preserve"> ориентацией</w:t>
            </w:r>
            <w:r>
              <w:t>.</w:t>
            </w:r>
          </w:p>
          <w:p w:rsidR="00A301B4" w:rsidRDefault="00A301B4" w:rsidP="00665189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A301B4" w:rsidRDefault="00A301B4" w:rsidP="007F6798">
            <w:pPr>
              <w:pStyle w:val="34fff4"/>
            </w:pPr>
            <w:r w:rsidRPr="007F6798">
              <w:rPr>
                <w:rStyle w:val="34ff0"/>
              </w:rPr>
              <w:t>Внимание!</w:t>
            </w:r>
            <w:r>
              <w:t xml:space="preserve"> Не применяйте данный макрос в документах, в которых размеры полей страниц устанавливаются согласно требованиям, отличным от требований ГОСТ 19.106-78</w:t>
            </w: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824DC1" w:rsidRDefault="00A301B4" w:rsidP="00824DC1">
            <w:pPr>
              <w:pStyle w:val="34fff4"/>
              <w:keepNext/>
              <w:keepLines/>
              <w:rPr>
                <w:lang w:val="en-US"/>
              </w:rPr>
            </w:pPr>
            <w:r>
              <w:t>PageParams</w:t>
            </w:r>
            <w:r w:rsidRPr="00FD1D82">
              <w:t>_Gost</w:t>
            </w:r>
            <w:r>
              <w:t>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Default="00A301B4" w:rsidP="00824DC1">
            <w:pPr>
              <w:pStyle w:val="34fff4"/>
              <w:keepNext/>
              <w:keepLines/>
            </w:pPr>
            <w:r w:rsidRPr="007F6798">
              <w:rPr>
                <w:rStyle w:val="34f0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Default="00A301B4" w:rsidP="00824DC1">
            <w:pPr>
              <w:pStyle w:val="34fff4"/>
              <w:keepNext/>
              <w:keepLines/>
            </w:pPr>
            <w:r>
              <w:t>Установка размеров полей страниц согласно</w:t>
            </w:r>
            <w:r w:rsidRPr="00AD26E7">
              <w:t xml:space="preserve"> ГОСТ</w:t>
            </w:r>
            <w:r>
              <w:t> </w:t>
            </w:r>
            <w:r w:rsidRPr="007F6798">
              <w:t>7.32-2017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keepNext/>
              <w:keepLines/>
              <w:numPr>
                <w:ilvl w:val="0"/>
                <w:numId w:val="68"/>
              </w:numPr>
            </w:pPr>
            <w:r>
              <w:t xml:space="preserve">Установите курсор </w:t>
            </w:r>
            <w:r w:rsidRPr="00A96B2E">
              <w:t>на странице раздела, в котором следует задать размер полей</w:t>
            </w:r>
            <w:r>
              <w:t>.</w:t>
            </w:r>
          </w:p>
          <w:p w:rsidR="00A301B4" w:rsidRDefault="00A301B4" w:rsidP="00824DC1">
            <w:pPr>
              <w:pStyle w:val="3414"/>
              <w:keepNext/>
              <w:keepLines/>
            </w:pPr>
            <w:r>
              <w:t>Запустите макрос</w:t>
            </w:r>
          </w:p>
        </w:tc>
        <w:tc>
          <w:tcPr>
            <w:tcW w:w="3796" w:type="dxa"/>
            <w:vMerge w:val="restart"/>
            <w:tcMar>
              <w:top w:w="113" w:type="dxa"/>
              <w:bottom w:w="113" w:type="dxa"/>
            </w:tcMar>
          </w:tcPr>
          <w:p w:rsidR="00A301B4" w:rsidRDefault="00A301B4" w:rsidP="00824DC1">
            <w:pPr>
              <w:pStyle w:val="34fff4"/>
              <w:keepNext/>
              <w:keepLines/>
            </w:pPr>
            <w:r w:rsidRPr="007F6798">
              <w:rPr>
                <w:rStyle w:val="34ff0"/>
              </w:rPr>
              <w:t>Внимание!</w:t>
            </w:r>
            <w:r>
              <w:t xml:space="preserve"> Не применяйте данный макрос в документах, в которых размеры полей страниц устанавливаются согласно требованиям, отличным от требований ГОСТ </w:t>
            </w:r>
            <w:r w:rsidRPr="007F6798">
              <w:t>7.32-2017</w:t>
            </w: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C868D4" w:rsidRDefault="00A301B4" w:rsidP="00824DC1">
            <w:pPr>
              <w:pStyle w:val="34fff4"/>
              <w:rPr>
                <w:lang w:val="pt-BR"/>
              </w:rPr>
            </w:pPr>
            <w:r w:rsidRPr="00C868D4">
              <w:rPr>
                <w:lang w:val="pt-BR"/>
              </w:rPr>
              <w:t>PageInsert_LandscapeA4_Gost7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Pr="00AD26E7" w:rsidRDefault="00A301B4" w:rsidP="007F6798">
            <w:pPr>
              <w:pStyle w:val="34fff4"/>
            </w:pPr>
            <w:r w:rsidRPr="00824DC1">
              <w:rPr>
                <w:rStyle w:val="34f0"/>
                <w:lang w:val="pt-BR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5C48C9" w:rsidRDefault="00A301B4" w:rsidP="007F6798">
            <w:pPr>
              <w:pStyle w:val="34fff4"/>
            </w:pPr>
            <w:r w:rsidRPr="00AD26E7">
              <w:t xml:space="preserve">Вставка </w:t>
            </w:r>
            <w:r>
              <w:t>страницы</w:t>
            </w:r>
            <w:r w:rsidRPr="00AD26E7">
              <w:t xml:space="preserve"> </w:t>
            </w:r>
            <w:r>
              <w:t>А</w:t>
            </w:r>
            <w:proofErr w:type="gramStart"/>
            <w:r>
              <w:t>4</w:t>
            </w:r>
            <w:proofErr w:type="gramEnd"/>
            <w:r>
              <w:t xml:space="preserve"> </w:t>
            </w:r>
            <w:r w:rsidRPr="00AD26E7">
              <w:t xml:space="preserve">с альбомной ориентацией </w:t>
            </w:r>
            <w:r>
              <w:t>и размерами полей согласно</w:t>
            </w:r>
            <w:r w:rsidRPr="00AD26E7">
              <w:t xml:space="preserve"> ГОСТ</w:t>
            </w:r>
            <w:r>
              <w:t> </w:t>
            </w:r>
            <w:r w:rsidRPr="007F6798">
              <w:t>7.32-2017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69"/>
              </w:numPr>
            </w:pPr>
            <w:r>
              <w:t xml:space="preserve">Установите курсор </w:t>
            </w:r>
            <w:r w:rsidRPr="007F6798">
              <w:rPr>
                <w:lang w:val="ru-RU"/>
              </w:rPr>
              <w:t>в абзаце</w:t>
            </w:r>
            <w:r w:rsidRPr="007E7C62">
              <w:t>, после которо</w:t>
            </w:r>
            <w:r w:rsidRPr="007F6798">
              <w:rPr>
                <w:lang w:val="ru-RU"/>
              </w:rPr>
              <w:t>го</w:t>
            </w:r>
            <w:r w:rsidRPr="007E7C62">
              <w:t xml:space="preserve"> следует вставить </w:t>
            </w:r>
            <w:r w:rsidRPr="007F6798">
              <w:rPr>
                <w:lang w:val="ru-RU"/>
              </w:rPr>
              <w:t>страницу</w:t>
            </w:r>
            <w:r w:rsidRPr="005C09BA">
              <w:t xml:space="preserve"> </w:t>
            </w:r>
            <w:r w:rsidRPr="007F6798">
              <w:rPr>
                <w:lang w:val="ru-RU"/>
              </w:rPr>
              <w:t>А4</w:t>
            </w:r>
            <w:r w:rsidRPr="007E7C62">
              <w:t>с альбомной ориентацией</w:t>
            </w:r>
            <w:r>
              <w:t>.</w:t>
            </w:r>
          </w:p>
          <w:p w:rsidR="00A301B4" w:rsidRDefault="00A301B4" w:rsidP="007F6798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A301B4" w:rsidRDefault="00A301B4" w:rsidP="007F6798">
            <w:pPr>
              <w:pStyle w:val="34fff4"/>
            </w:pP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C868D4" w:rsidRDefault="00A301B4" w:rsidP="00824DC1">
            <w:pPr>
              <w:pStyle w:val="34fff4"/>
              <w:rPr>
                <w:lang w:val="pt-BR"/>
              </w:rPr>
            </w:pPr>
            <w:r w:rsidRPr="00C868D4">
              <w:rPr>
                <w:lang w:val="pt-BR"/>
              </w:rPr>
              <w:t>PageInsert_LandscapeA3_Gost7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Pr="00824DC1" w:rsidRDefault="00A301B4" w:rsidP="007F6798">
            <w:pPr>
              <w:pStyle w:val="34fff4"/>
              <w:rPr>
                <w:lang w:val="pt-BR"/>
              </w:rPr>
            </w:pPr>
            <w:r w:rsidRPr="00824DC1">
              <w:rPr>
                <w:rStyle w:val="34f0"/>
                <w:lang w:val="pt-BR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AD26E7" w:rsidRDefault="00A301B4" w:rsidP="007F6798">
            <w:pPr>
              <w:pStyle w:val="34fff4"/>
            </w:pPr>
            <w:r w:rsidRPr="00AD26E7">
              <w:t xml:space="preserve">Вставка листа </w:t>
            </w:r>
            <w:r>
              <w:t>А3</w:t>
            </w:r>
            <w:r w:rsidRPr="00AD26E7">
              <w:t xml:space="preserve"> с альбомной ориентацией </w:t>
            </w:r>
            <w:r>
              <w:t>и размерами полей согласно</w:t>
            </w:r>
            <w:r w:rsidRPr="00AD26E7">
              <w:t xml:space="preserve"> </w:t>
            </w:r>
            <w:r w:rsidRPr="007F6798">
              <w:t>7.32-2017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70"/>
              </w:numPr>
            </w:pPr>
            <w:r>
              <w:t xml:space="preserve">Установите курсор </w:t>
            </w:r>
            <w:r w:rsidRPr="007F6798">
              <w:rPr>
                <w:lang w:val="ru-RU"/>
              </w:rPr>
              <w:t>в абзаце</w:t>
            </w:r>
            <w:r w:rsidRPr="007E7C62">
              <w:t>, после которо</w:t>
            </w:r>
            <w:r w:rsidRPr="007F6798">
              <w:rPr>
                <w:lang w:val="ru-RU"/>
              </w:rPr>
              <w:t>го</w:t>
            </w:r>
            <w:r w:rsidRPr="007E7C62">
              <w:t xml:space="preserve"> </w:t>
            </w:r>
            <w:r w:rsidRPr="005C09BA">
              <w:t xml:space="preserve">следует вставить </w:t>
            </w:r>
            <w:r w:rsidRPr="007F6798">
              <w:rPr>
                <w:lang w:val="ru-RU"/>
              </w:rPr>
              <w:t>страницу</w:t>
            </w:r>
            <w:r w:rsidRPr="005C09BA">
              <w:t xml:space="preserve"> </w:t>
            </w:r>
            <w:r w:rsidRPr="007F6798">
              <w:rPr>
                <w:lang w:val="ru-RU"/>
              </w:rPr>
              <w:t xml:space="preserve">А3 </w:t>
            </w:r>
            <w:r w:rsidRPr="005C09BA">
              <w:t>с альбомной ориентацией</w:t>
            </w:r>
            <w:r>
              <w:t>.</w:t>
            </w:r>
          </w:p>
          <w:p w:rsidR="00A301B4" w:rsidRDefault="00A301B4" w:rsidP="007F6798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A301B4" w:rsidRDefault="00A301B4" w:rsidP="007F6798">
            <w:pPr>
              <w:pStyle w:val="34fff4"/>
            </w:pP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C868D4" w:rsidRDefault="00A301B4" w:rsidP="00824DC1">
            <w:pPr>
              <w:pStyle w:val="34fff4"/>
              <w:rPr>
                <w:lang w:val="pt-BR"/>
              </w:rPr>
            </w:pPr>
            <w:r w:rsidRPr="00C868D4">
              <w:rPr>
                <w:lang w:val="pt-BR"/>
              </w:rPr>
              <w:t>PageInsert_PortraitA3_Gost7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Pr="00824DC1" w:rsidRDefault="00A301B4" w:rsidP="007F6798">
            <w:pPr>
              <w:pStyle w:val="34fff4"/>
              <w:rPr>
                <w:lang w:val="pt-BR"/>
              </w:rPr>
            </w:pPr>
            <w:r w:rsidRPr="00824DC1">
              <w:rPr>
                <w:rStyle w:val="34f0"/>
                <w:lang w:val="pt-BR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AD26E7" w:rsidRDefault="00A301B4" w:rsidP="007F6798">
            <w:pPr>
              <w:pStyle w:val="34fff4"/>
            </w:pPr>
            <w:r w:rsidRPr="00AD26E7">
              <w:t xml:space="preserve">Вставка листа </w:t>
            </w:r>
            <w:r>
              <w:t>А3</w:t>
            </w:r>
            <w:r w:rsidRPr="00AD26E7">
              <w:t xml:space="preserve"> с </w:t>
            </w:r>
            <w:r>
              <w:t>книжной</w:t>
            </w:r>
            <w:r w:rsidRPr="00AD26E7">
              <w:t xml:space="preserve"> ориентацией </w:t>
            </w:r>
            <w:r>
              <w:t>и размерами полей согласно</w:t>
            </w:r>
            <w:r w:rsidRPr="00AD26E7">
              <w:t xml:space="preserve"> </w:t>
            </w:r>
            <w:r w:rsidRPr="007F6798">
              <w:t>7.32-2017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71"/>
              </w:numPr>
            </w:pPr>
            <w:r>
              <w:t xml:space="preserve">Установите курсор </w:t>
            </w:r>
            <w:r w:rsidRPr="007F6798">
              <w:rPr>
                <w:lang w:val="ru-RU"/>
              </w:rPr>
              <w:t>в абзаце</w:t>
            </w:r>
            <w:r w:rsidRPr="007E7C62">
              <w:t>, после которо</w:t>
            </w:r>
            <w:r w:rsidRPr="007F6798">
              <w:rPr>
                <w:lang w:val="ru-RU"/>
              </w:rPr>
              <w:t>го</w:t>
            </w:r>
            <w:r w:rsidRPr="007E7C62">
              <w:t xml:space="preserve"> </w:t>
            </w:r>
            <w:r w:rsidRPr="005C09BA">
              <w:t xml:space="preserve">следует вставить </w:t>
            </w:r>
            <w:r w:rsidRPr="007F6798">
              <w:rPr>
                <w:lang w:val="ru-RU"/>
              </w:rPr>
              <w:t>страницу</w:t>
            </w:r>
            <w:r w:rsidRPr="005C09BA">
              <w:t xml:space="preserve"> </w:t>
            </w:r>
            <w:r w:rsidRPr="007F6798">
              <w:rPr>
                <w:lang w:val="ru-RU"/>
              </w:rPr>
              <w:t xml:space="preserve">А3 </w:t>
            </w:r>
            <w:r w:rsidRPr="005C09BA">
              <w:t xml:space="preserve">с </w:t>
            </w:r>
            <w:r w:rsidRPr="007F6798">
              <w:rPr>
                <w:lang w:val="ru-RU"/>
              </w:rPr>
              <w:t>книжной</w:t>
            </w:r>
            <w:r w:rsidRPr="005C09BA">
              <w:t xml:space="preserve"> ориентацией</w:t>
            </w:r>
            <w:r>
              <w:t>.</w:t>
            </w:r>
          </w:p>
          <w:p w:rsidR="00A301B4" w:rsidRDefault="00A301B4" w:rsidP="007F6798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A301B4" w:rsidRDefault="00A301B4" w:rsidP="007F6798">
            <w:pPr>
              <w:pStyle w:val="34fff4"/>
            </w:pPr>
          </w:p>
        </w:tc>
      </w:tr>
      <w:tr w:rsidR="00A301B4" w:rsidTr="00B205B0">
        <w:trPr>
          <w:cantSplit/>
        </w:trPr>
        <w:tc>
          <w:tcPr>
            <w:tcW w:w="14853" w:type="dxa"/>
            <w:gridSpan w:val="5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6033C8" w:rsidRDefault="00A301B4" w:rsidP="007F6798">
            <w:pPr>
              <w:pStyle w:val="34fffff4"/>
            </w:pPr>
            <w:r w:rsidRPr="00924F86">
              <w:lastRenderedPageBreak/>
              <w:t xml:space="preserve">Макросы </w:t>
            </w:r>
            <w:r>
              <w:t>для оформления таблиц</w:t>
            </w: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824DC1" w:rsidRDefault="00A301B4" w:rsidP="00824DC1">
            <w:pPr>
              <w:pStyle w:val="34fff4"/>
              <w:rPr>
                <w:lang w:val="en-US"/>
              </w:rPr>
            </w:pPr>
            <w:proofErr w:type="spellStart"/>
            <w:r w:rsidRPr="00C51C93">
              <w:t>Table</w:t>
            </w:r>
            <w:proofErr w:type="spellEnd"/>
            <w:r>
              <w:rPr>
                <w:lang w:val="en-US"/>
              </w:rPr>
              <w:t>Single</w:t>
            </w:r>
            <w:r w:rsidRPr="00950337">
              <w:t>_</w:t>
            </w:r>
            <w:proofErr w:type="spellStart"/>
            <w:r w:rsidRPr="00950337">
              <w:t>Format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Default="00A301B4" w:rsidP="00CD6D87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503822" w:rsidRDefault="00A301B4" w:rsidP="00CD6D87">
            <w:pPr>
              <w:pStyle w:val="34fff4"/>
            </w:pPr>
            <w:r>
              <w:t>Для</w:t>
            </w:r>
            <w:r w:rsidRPr="00503822">
              <w:t xml:space="preserve"> </w:t>
            </w:r>
            <w:r>
              <w:t>одной</w:t>
            </w:r>
            <w:r w:rsidRPr="00503822">
              <w:t xml:space="preserve"> </w:t>
            </w:r>
            <w:r>
              <w:t>таблицы</w:t>
            </w:r>
            <w:r w:rsidRPr="00503822">
              <w:t xml:space="preserve"> </w:t>
            </w:r>
            <w:r>
              <w:t>в</w:t>
            </w:r>
            <w:r w:rsidRPr="00503822">
              <w:t xml:space="preserve"> </w:t>
            </w:r>
            <w:r>
              <w:t>документе</w:t>
            </w:r>
            <w:r w:rsidRPr="00503822">
              <w:t>:</w:t>
            </w:r>
          </w:p>
          <w:p w:rsidR="00A301B4" w:rsidRPr="00AD26E7" w:rsidRDefault="00A301B4" w:rsidP="002450A9">
            <w:pPr>
              <w:pStyle w:val="3414"/>
              <w:numPr>
                <w:ilvl w:val="0"/>
                <w:numId w:val="28"/>
              </w:numPr>
            </w:pPr>
            <w:r w:rsidRPr="00AD26E7">
              <w:t>Выравнивание таблицы по левой границе текста</w:t>
            </w:r>
            <w:r w:rsidRPr="00E82FCE">
              <w:rPr>
                <w:lang w:val="ru-RU"/>
              </w:rPr>
              <w:t xml:space="preserve"> (отступ слева</w:t>
            </w:r>
            <w:r w:rsidRPr="00956FE6">
              <w:t xml:space="preserve"> — </w:t>
            </w:r>
            <w:r w:rsidRPr="00E82FCE">
              <w:rPr>
                <w:lang w:val="ru-RU"/>
              </w:rPr>
              <w:t>0,19 см).</w:t>
            </w:r>
          </w:p>
          <w:p w:rsidR="00A301B4" w:rsidRPr="00AD26E7" w:rsidRDefault="00A301B4" w:rsidP="00E82FCE">
            <w:pPr>
              <w:pStyle w:val="3414"/>
            </w:pPr>
            <w:r w:rsidRPr="00AD26E7">
              <w:t>Задание ширины таблицы по ширине полей документа</w:t>
            </w:r>
            <w:r>
              <w:rPr>
                <w:lang w:val="ru-RU"/>
              </w:rPr>
              <w:t>.</w:t>
            </w:r>
          </w:p>
          <w:p w:rsidR="00A301B4" w:rsidRPr="00AD26E7" w:rsidRDefault="00A301B4" w:rsidP="00E82FCE">
            <w:pPr>
              <w:pStyle w:val="3414"/>
            </w:pPr>
            <w:r w:rsidRPr="00AD26E7">
              <w:t>Запрет переноса строк на другую страницу</w:t>
            </w:r>
            <w:r>
              <w:rPr>
                <w:lang w:val="ru-RU"/>
              </w:rPr>
              <w:t>.</w:t>
            </w:r>
          </w:p>
          <w:p w:rsidR="00A301B4" w:rsidRDefault="00A301B4" w:rsidP="00E82FCE">
            <w:pPr>
              <w:pStyle w:val="3414"/>
            </w:pPr>
            <w:r w:rsidRPr="00AD26E7">
              <w:t xml:space="preserve">Повторение </w:t>
            </w:r>
            <w:r>
              <w:rPr>
                <w:lang w:val="ru-RU"/>
              </w:rPr>
              <w:t>шапки таблицы</w:t>
            </w:r>
            <w:r w:rsidRPr="00AD26E7">
              <w:t xml:space="preserve"> на каждой странице документа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27"/>
              </w:numPr>
            </w:pPr>
            <w:r>
              <w:t xml:space="preserve">Установите курсор в </w:t>
            </w:r>
            <w:r w:rsidRPr="00E82FCE">
              <w:rPr>
                <w:lang w:val="ru-RU"/>
              </w:rPr>
              <w:t>таблице</w:t>
            </w:r>
            <w:r>
              <w:t>.</w:t>
            </w:r>
          </w:p>
          <w:p w:rsidR="00A301B4" w:rsidRDefault="00A301B4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A301B4" w:rsidRPr="00290634" w:rsidRDefault="00A301B4" w:rsidP="00290634">
            <w:pPr>
              <w:pStyle w:val="34fff4"/>
            </w:pPr>
            <w:r>
              <w:t xml:space="preserve">Макрос можно использовать для таблиц в любых документах при работе в </w:t>
            </w:r>
            <w:r>
              <w:rPr>
                <w:lang w:val="en-US"/>
              </w:rPr>
              <w:t>Microsoft</w:t>
            </w:r>
            <w:r w:rsidRPr="00290634">
              <w:t xml:space="preserve"> </w:t>
            </w:r>
            <w:r>
              <w:rPr>
                <w:lang w:val="en-US"/>
              </w:rPr>
              <w:t>Word</w:t>
            </w:r>
            <w:r w:rsidRPr="00290634">
              <w:t xml:space="preserve"> </w:t>
            </w:r>
            <w:r>
              <w:t>версии 2007—2013</w:t>
            </w: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824DC1" w:rsidRDefault="00A301B4" w:rsidP="00824DC1">
            <w:pPr>
              <w:pStyle w:val="34fff4"/>
              <w:rPr>
                <w:lang w:val="en-US"/>
              </w:rPr>
            </w:pPr>
            <w:proofErr w:type="spellStart"/>
            <w:r w:rsidRPr="00C51C93">
              <w:t>Table</w:t>
            </w:r>
            <w:proofErr w:type="spellEnd"/>
            <w:r>
              <w:rPr>
                <w:lang w:val="en-US"/>
              </w:rPr>
              <w:t>Single</w:t>
            </w:r>
            <w:r w:rsidRPr="00950337">
              <w:t>_Format</w:t>
            </w:r>
            <w:r w:rsidRPr="00290634">
              <w:t>2016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Default="00A301B4" w:rsidP="00290634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503822" w:rsidRDefault="00A301B4" w:rsidP="00290634">
            <w:pPr>
              <w:pStyle w:val="34fff4"/>
            </w:pPr>
            <w:r>
              <w:t>Для</w:t>
            </w:r>
            <w:r w:rsidRPr="00503822">
              <w:t xml:space="preserve"> </w:t>
            </w:r>
            <w:r>
              <w:t>одной</w:t>
            </w:r>
            <w:r w:rsidRPr="00503822">
              <w:t xml:space="preserve"> </w:t>
            </w:r>
            <w:r>
              <w:t>таблицы</w:t>
            </w:r>
            <w:r w:rsidRPr="00503822">
              <w:t xml:space="preserve"> </w:t>
            </w:r>
            <w:r>
              <w:t>в</w:t>
            </w:r>
            <w:r w:rsidRPr="00503822">
              <w:t xml:space="preserve"> </w:t>
            </w:r>
            <w:r>
              <w:t>документе</w:t>
            </w:r>
            <w:r w:rsidRPr="00503822">
              <w:t>:</w:t>
            </w:r>
          </w:p>
          <w:p w:rsidR="00A301B4" w:rsidRPr="00AD26E7" w:rsidRDefault="00A301B4" w:rsidP="002450A9">
            <w:pPr>
              <w:pStyle w:val="3414"/>
              <w:numPr>
                <w:ilvl w:val="0"/>
                <w:numId w:val="60"/>
              </w:numPr>
            </w:pPr>
            <w:r w:rsidRPr="00AD26E7">
              <w:t>Выравнивание таблицы по левой границе текста</w:t>
            </w:r>
            <w:r w:rsidRPr="00290634">
              <w:rPr>
                <w:lang w:val="ru-RU"/>
              </w:rPr>
              <w:t xml:space="preserve"> (отступ слева</w:t>
            </w:r>
            <w:r w:rsidRPr="00956FE6">
              <w:t xml:space="preserve"> — </w:t>
            </w:r>
            <w:r w:rsidRPr="00290634">
              <w:rPr>
                <w:lang w:val="ru-RU"/>
              </w:rPr>
              <w:t>0 см).</w:t>
            </w:r>
          </w:p>
          <w:p w:rsidR="00A301B4" w:rsidRPr="00AD26E7" w:rsidRDefault="00A301B4" w:rsidP="00290634">
            <w:pPr>
              <w:pStyle w:val="3414"/>
            </w:pPr>
            <w:r w:rsidRPr="00AD26E7">
              <w:t>Задание ширины таблицы по ширине полей документа</w:t>
            </w:r>
            <w:r>
              <w:rPr>
                <w:lang w:val="ru-RU"/>
              </w:rPr>
              <w:t>.</w:t>
            </w:r>
          </w:p>
          <w:p w:rsidR="00A301B4" w:rsidRPr="00AD26E7" w:rsidRDefault="00A301B4" w:rsidP="00290634">
            <w:pPr>
              <w:pStyle w:val="3414"/>
            </w:pPr>
            <w:r w:rsidRPr="00AD26E7">
              <w:t>Запрет переноса строк на другую страницу</w:t>
            </w:r>
            <w:r>
              <w:rPr>
                <w:lang w:val="ru-RU"/>
              </w:rPr>
              <w:t>.</w:t>
            </w:r>
          </w:p>
          <w:p w:rsidR="00A301B4" w:rsidRDefault="00A301B4" w:rsidP="00290634">
            <w:pPr>
              <w:pStyle w:val="3414"/>
            </w:pPr>
            <w:r w:rsidRPr="00AD26E7">
              <w:t xml:space="preserve">Повторение </w:t>
            </w:r>
            <w:r>
              <w:rPr>
                <w:lang w:val="ru-RU"/>
              </w:rPr>
              <w:t>шапки таблицы</w:t>
            </w:r>
            <w:r w:rsidRPr="00AD26E7">
              <w:t xml:space="preserve"> на каждой странице документа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61"/>
              </w:numPr>
            </w:pPr>
            <w:r>
              <w:t xml:space="preserve">Установите курсор в </w:t>
            </w:r>
            <w:r w:rsidRPr="00290634">
              <w:rPr>
                <w:lang w:val="ru-RU"/>
              </w:rPr>
              <w:t>таблице</w:t>
            </w:r>
            <w:r>
              <w:t>.</w:t>
            </w:r>
          </w:p>
          <w:p w:rsidR="00A301B4" w:rsidRDefault="00A301B4" w:rsidP="002450A9">
            <w:pPr>
              <w:pStyle w:val="3414"/>
              <w:numPr>
                <w:ilvl w:val="0"/>
                <w:numId w:val="27"/>
              </w:numPr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A301B4" w:rsidRDefault="00A301B4" w:rsidP="00290634">
            <w:pPr>
              <w:pStyle w:val="34fff4"/>
            </w:pPr>
            <w:r>
              <w:t xml:space="preserve">Макрос можно использовать для таблиц в любых документах при работе в </w:t>
            </w:r>
            <w:r>
              <w:rPr>
                <w:lang w:val="en-US"/>
              </w:rPr>
              <w:t>Microsoft</w:t>
            </w:r>
            <w:r w:rsidRPr="00290634">
              <w:t xml:space="preserve"> </w:t>
            </w:r>
            <w:r>
              <w:rPr>
                <w:lang w:val="en-US"/>
              </w:rPr>
              <w:t>Word</w:t>
            </w:r>
            <w:r w:rsidRPr="00290634">
              <w:t xml:space="preserve"> </w:t>
            </w:r>
            <w:r>
              <w:t>версии 2016</w:t>
            </w: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924F86" w:rsidRDefault="00A301B4" w:rsidP="00763661">
            <w:pPr>
              <w:pStyle w:val="34fff4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TablesAll_Format</w:t>
            </w:r>
            <w:proofErr w:type="spellEnd"/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Default="00A301B4" w:rsidP="00CD6D87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0753F2" w:rsidRDefault="00A301B4" w:rsidP="00CD6D87">
            <w:pPr>
              <w:pStyle w:val="34fff4"/>
            </w:pPr>
            <w:r>
              <w:t>Для</w:t>
            </w:r>
            <w:r w:rsidRPr="007949FB">
              <w:t xml:space="preserve"> </w:t>
            </w:r>
            <w:r>
              <w:t>всех</w:t>
            </w:r>
            <w:r w:rsidRPr="007949FB">
              <w:t xml:space="preserve"> </w:t>
            </w:r>
            <w:r>
              <w:t>таблиц</w:t>
            </w:r>
            <w:r w:rsidRPr="007949FB">
              <w:t xml:space="preserve"> </w:t>
            </w:r>
            <w:r>
              <w:t>в</w:t>
            </w:r>
            <w:r w:rsidRPr="007949FB">
              <w:t xml:space="preserve"> </w:t>
            </w:r>
            <w:r>
              <w:t>документе</w:t>
            </w:r>
            <w:r w:rsidRPr="000753F2">
              <w:t>:</w:t>
            </w:r>
          </w:p>
          <w:p w:rsidR="00A301B4" w:rsidRPr="00AD26E7" w:rsidRDefault="00A301B4" w:rsidP="002450A9">
            <w:pPr>
              <w:pStyle w:val="3414"/>
              <w:numPr>
                <w:ilvl w:val="0"/>
                <w:numId w:val="29"/>
              </w:numPr>
            </w:pPr>
            <w:r w:rsidRPr="00AD26E7">
              <w:t xml:space="preserve">Выравнивание </w:t>
            </w:r>
            <w:r>
              <w:t>таблиц</w:t>
            </w:r>
            <w:r w:rsidRPr="00AD26E7">
              <w:t xml:space="preserve"> по левой границе текста</w:t>
            </w:r>
            <w:r w:rsidRPr="00E82FCE">
              <w:rPr>
                <w:lang w:val="ru-RU"/>
              </w:rPr>
              <w:t xml:space="preserve"> (отступ слева</w:t>
            </w:r>
            <w:r w:rsidRPr="00956FE6">
              <w:t xml:space="preserve"> — </w:t>
            </w:r>
            <w:r w:rsidRPr="00E82FCE">
              <w:rPr>
                <w:lang w:val="ru-RU"/>
              </w:rPr>
              <w:t>0,19 см).</w:t>
            </w:r>
          </w:p>
          <w:p w:rsidR="00A301B4" w:rsidRDefault="00A301B4" w:rsidP="00E82FCE">
            <w:pPr>
              <w:pStyle w:val="3414"/>
              <w:rPr>
                <w:lang w:val="ru-RU"/>
              </w:rPr>
            </w:pPr>
            <w:r>
              <w:t>Задание ширины таблиц</w:t>
            </w:r>
            <w:r w:rsidRPr="00AD26E7">
              <w:t xml:space="preserve"> по ширине полей </w:t>
            </w:r>
            <w:r>
              <w:rPr>
                <w:lang w:val="ru-RU"/>
              </w:rPr>
              <w:t>документа.</w:t>
            </w:r>
          </w:p>
          <w:p w:rsidR="00A301B4" w:rsidRPr="00C72822" w:rsidRDefault="00A301B4" w:rsidP="00E82FCE">
            <w:pPr>
              <w:pStyle w:val="3414"/>
            </w:pPr>
            <w:r w:rsidRPr="00AD26E7">
              <w:t>Запрет переноса строк на другую страницу</w:t>
            </w:r>
            <w:r w:rsidRPr="00C72822">
              <w:rPr>
                <w:lang w:val="ru-RU"/>
              </w:rPr>
              <w:t>.</w:t>
            </w:r>
          </w:p>
          <w:p w:rsidR="00A301B4" w:rsidRPr="00771D7E" w:rsidRDefault="00A301B4" w:rsidP="00E82FCE">
            <w:pPr>
              <w:pStyle w:val="3414"/>
              <w:rPr>
                <w:lang w:val="ru-RU"/>
              </w:rPr>
            </w:pPr>
            <w:r w:rsidRPr="00AD26E7">
              <w:t xml:space="preserve">Повторение </w:t>
            </w:r>
            <w:r>
              <w:rPr>
                <w:lang w:val="ru-RU"/>
              </w:rPr>
              <w:t>шапки таблиц</w:t>
            </w:r>
            <w:r w:rsidRPr="00AD26E7">
              <w:t xml:space="preserve"> на каждой странице документа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30"/>
              </w:numPr>
            </w:pPr>
            <w:r>
              <w:t>Установите курсор в любой части документа.</w:t>
            </w:r>
          </w:p>
          <w:p w:rsidR="00A301B4" w:rsidRPr="003A1A90" w:rsidRDefault="00A301B4" w:rsidP="00824DC1">
            <w:pPr>
              <w:pStyle w:val="3414"/>
              <w:rPr>
                <w:rStyle w:val="34ff0"/>
              </w:rPr>
            </w:pPr>
            <w:r>
              <w:t>Запустите макрос</w:t>
            </w:r>
            <w:r>
              <w:rPr>
                <w:rStyle w:val="34ff0"/>
                <w:lang w:val="ru-RU"/>
              </w:rPr>
              <w:t>.</w:t>
            </w:r>
          </w:p>
          <w:p w:rsidR="00A301B4" w:rsidRDefault="00A301B4" w:rsidP="00824DC1">
            <w:pPr>
              <w:pStyle w:val="34fff4"/>
            </w:pPr>
            <w:r>
              <w:rPr>
                <w:rStyle w:val="34ff0"/>
              </w:rPr>
              <w:t>Внимание</w:t>
            </w:r>
            <w:r w:rsidRPr="005978E1">
              <w:rPr>
                <w:rStyle w:val="34ff0"/>
              </w:rPr>
              <w:t>!</w:t>
            </w:r>
            <w:r>
              <w:t xml:space="preserve"> Если в документе содержится большое количество таблиц, их обработка может занять несколько минут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A301B4" w:rsidRPr="000E6817" w:rsidRDefault="00A301B4" w:rsidP="00CD6D87">
            <w:pPr>
              <w:pStyle w:val="34fff4"/>
            </w:pPr>
            <w:r>
              <w:t xml:space="preserve">Макрос можно использовать в </w:t>
            </w:r>
            <w:r w:rsidRPr="00A229C9">
              <w:t>любых документах</w:t>
            </w:r>
            <w:r>
              <w:t xml:space="preserve">, содержащих таблицы, при работе в </w:t>
            </w:r>
            <w:r>
              <w:rPr>
                <w:lang w:val="en-US"/>
              </w:rPr>
              <w:t>Microsoft</w:t>
            </w:r>
            <w:r w:rsidRPr="00290634">
              <w:t xml:space="preserve"> </w:t>
            </w:r>
            <w:r>
              <w:rPr>
                <w:lang w:val="en-US"/>
              </w:rPr>
              <w:t>Word</w:t>
            </w:r>
            <w:r w:rsidRPr="00290634">
              <w:t xml:space="preserve"> </w:t>
            </w:r>
            <w:r>
              <w:t>версии 2007—2013 с учетом следующих условий:</w:t>
            </w:r>
          </w:p>
          <w:p w:rsidR="00A301B4" w:rsidRDefault="00A301B4" w:rsidP="00072E00">
            <w:pPr>
              <w:pStyle w:val="3411"/>
            </w:pPr>
            <w:r w:rsidRPr="00AD26E7">
              <w:t>Повторение строки заголовков на каждой странице документа</w:t>
            </w:r>
            <w:r>
              <w:t xml:space="preserve"> не выполняется для таблиц, в которых шапка содержит </w:t>
            </w:r>
            <w:r w:rsidRPr="00D9542D">
              <w:t>объединенные ячейки</w:t>
            </w:r>
            <w:r>
              <w:t>. Установка повторения сроки заголовков с объединенными ячейками должно осуществляться вручную.</w:t>
            </w:r>
          </w:p>
          <w:p w:rsidR="00A301B4" w:rsidRPr="00940820" w:rsidRDefault="00A301B4" w:rsidP="004F2B47">
            <w:pPr>
              <w:pStyle w:val="3411"/>
            </w:pPr>
            <w:r>
              <w:t>Макрос не изменяет параметры таблиц без внешних границ (в том числе таблиц, содержащих графы утверждения и согласования на ЛУ или титульном листе) и таблицу на листе регистрации изменений</w:t>
            </w: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924F86" w:rsidRDefault="00A301B4" w:rsidP="00763661">
            <w:pPr>
              <w:pStyle w:val="34fff4"/>
              <w:rPr>
                <w:lang w:val="en-US"/>
              </w:rPr>
            </w:pPr>
            <w:r>
              <w:rPr>
                <w:lang w:val="en-US"/>
              </w:rPr>
              <w:t>TablesAll_</w:t>
            </w:r>
            <w:r w:rsidRPr="00824DC1">
              <w:rPr>
                <w:lang w:val="en-US"/>
              </w:rPr>
              <w:t>Format2016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Default="00A301B4" w:rsidP="001D4E90">
            <w:pPr>
              <w:pStyle w:val="34fff4"/>
            </w:pPr>
            <w:proofErr w:type="spellStart"/>
            <w:r w:rsidRPr="008545C6">
              <w:rPr>
                <w:rStyle w:val="34f0"/>
              </w:rPr>
              <w:t>Common</w:t>
            </w:r>
            <w:proofErr w:type="spellEnd"/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0753F2" w:rsidRDefault="00A301B4" w:rsidP="001D4E90">
            <w:pPr>
              <w:pStyle w:val="34fff4"/>
            </w:pPr>
            <w:r>
              <w:t>Для</w:t>
            </w:r>
            <w:r w:rsidRPr="007949FB">
              <w:t xml:space="preserve"> </w:t>
            </w:r>
            <w:r>
              <w:t>всех</w:t>
            </w:r>
            <w:r w:rsidRPr="007949FB">
              <w:t xml:space="preserve"> </w:t>
            </w:r>
            <w:r>
              <w:t>таблиц</w:t>
            </w:r>
            <w:r w:rsidRPr="007949FB">
              <w:t xml:space="preserve"> </w:t>
            </w:r>
            <w:r>
              <w:t>в</w:t>
            </w:r>
            <w:r w:rsidRPr="007949FB">
              <w:t xml:space="preserve"> </w:t>
            </w:r>
            <w:r>
              <w:t>документе</w:t>
            </w:r>
            <w:r w:rsidRPr="000753F2">
              <w:t>:</w:t>
            </w:r>
          </w:p>
          <w:p w:rsidR="00A301B4" w:rsidRPr="00AD26E7" w:rsidRDefault="00A301B4" w:rsidP="002450A9">
            <w:pPr>
              <w:pStyle w:val="3414"/>
              <w:numPr>
                <w:ilvl w:val="0"/>
                <w:numId w:val="62"/>
              </w:numPr>
            </w:pPr>
            <w:r w:rsidRPr="00AD26E7">
              <w:t xml:space="preserve">Выравнивание </w:t>
            </w:r>
            <w:r>
              <w:t>таблиц</w:t>
            </w:r>
            <w:r w:rsidRPr="00AD26E7">
              <w:t xml:space="preserve"> по левой границе текста</w:t>
            </w:r>
            <w:r w:rsidRPr="00072E00">
              <w:rPr>
                <w:lang w:val="ru-RU"/>
              </w:rPr>
              <w:t xml:space="preserve"> (отступ слева</w:t>
            </w:r>
            <w:r w:rsidRPr="00956FE6">
              <w:t xml:space="preserve"> — </w:t>
            </w:r>
            <w:r>
              <w:rPr>
                <w:lang w:val="ru-RU"/>
              </w:rPr>
              <w:t>0</w:t>
            </w:r>
            <w:r w:rsidRPr="00072E00">
              <w:rPr>
                <w:lang w:val="ru-RU"/>
              </w:rPr>
              <w:t> см).</w:t>
            </w:r>
          </w:p>
          <w:p w:rsidR="00A301B4" w:rsidRDefault="00A301B4" w:rsidP="001D4E90">
            <w:pPr>
              <w:pStyle w:val="3414"/>
              <w:rPr>
                <w:lang w:val="ru-RU"/>
              </w:rPr>
            </w:pPr>
            <w:r>
              <w:t>Задание ширины таблиц</w:t>
            </w:r>
            <w:r w:rsidRPr="00AD26E7">
              <w:t xml:space="preserve"> по ширине полей </w:t>
            </w:r>
            <w:r>
              <w:rPr>
                <w:lang w:val="ru-RU"/>
              </w:rPr>
              <w:t>документа.</w:t>
            </w:r>
          </w:p>
          <w:p w:rsidR="00A301B4" w:rsidRPr="00C72822" w:rsidRDefault="00A301B4" w:rsidP="001D4E90">
            <w:pPr>
              <w:pStyle w:val="3414"/>
            </w:pPr>
            <w:r w:rsidRPr="00AD26E7">
              <w:t>Запрет переноса строк на другую страницу</w:t>
            </w:r>
            <w:r w:rsidRPr="00C72822">
              <w:rPr>
                <w:lang w:val="ru-RU"/>
              </w:rPr>
              <w:t>.</w:t>
            </w:r>
          </w:p>
          <w:p w:rsidR="00A301B4" w:rsidRPr="00771D7E" w:rsidRDefault="00A301B4" w:rsidP="001D4E90">
            <w:pPr>
              <w:pStyle w:val="3414"/>
              <w:rPr>
                <w:lang w:val="ru-RU"/>
              </w:rPr>
            </w:pPr>
            <w:r w:rsidRPr="00AD26E7">
              <w:t xml:space="preserve">Повторение </w:t>
            </w:r>
            <w:r>
              <w:rPr>
                <w:lang w:val="ru-RU"/>
              </w:rPr>
              <w:t>шапки таблиц</w:t>
            </w:r>
            <w:r w:rsidRPr="00AD26E7">
              <w:t xml:space="preserve"> на каждой странице документа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63"/>
              </w:numPr>
            </w:pPr>
            <w:r>
              <w:t>Установите курсор в любой части документа.</w:t>
            </w:r>
          </w:p>
          <w:p w:rsidR="00A301B4" w:rsidRPr="00824DC1" w:rsidRDefault="00A301B4" w:rsidP="001D4E90">
            <w:pPr>
              <w:pStyle w:val="3414"/>
            </w:pPr>
            <w:r>
              <w:t>Запустите макрос</w:t>
            </w:r>
            <w:r>
              <w:rPr>
                <w:lang w:val="ru-RU"/>
              </w:rPr>
              <w:t>.</w:t>
            </w:r>
          </w:p>
          <w:p w:rsidR="00A301B4" w:rsidRDefault="00A301B4" w:rsidP="00824DC1">
            <w:pPr>
              <w:pStyle w:val="34fff4"/>
            </w:pPr>
            <w:r>
              <w:rPr>
                <w:rStyle w:val="34ff0"/>
              </w:rPr>
              <w:t>Внимание</w:t>
            </w:r>
            <w:r w:rsidRPr="005978E1">
              <w:rPr>
                <w:rStyle w:val="34ff0"/>
              </w:rPr>
              <w:t>!</w:t>
            </w:r>
            <w:r>
              <w:t xml:space="preserve"> Если в документе содержится большое количество таблиц, их обработка может занять несколько минут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A301B4" w:rsidRPr="000E6817" w:rsidRDefault="00A301B4" w:rsidP="00072E00">
            <w:pPr>
              <w:pStyle w:val="34fff4"/>
            </w:pPr>
            <w:r>
              <w:t xml:space="preserve">Макрос можно использовать в </w:t>
            </w:r>
            <w:r w:rsidRPr="00A229C9">
              <w:t>любых документах</w:t>
            </w:r>
            <w:r>
              <w:t xml:space="preserve">, содержащих таблицы, при работе в </w:t>
            </w:r>
            <w:r>
              <w:rPr>
                <w:lang w:val="en-US"/>
              </w:rPr>
              <w:t>Microsoft</w:t>
            </w:r>
            <w:r w:rsidRPr="00290634">
              <w:t xml:space="preserve"> </w:t>
            </w:r>
            <w:r>
              <w:rPr>
                <w:lang w:val="en-US"/>
              </w:rPr>
              <w:t>Word</w:t>
            </w:r>
            <w:r w:rsidRPr="00290634">
              <w:t xml:space="preserve"> </w:t>
            </w:r>
            <w:r>
              <w:t>версии 2016 с учетом следующих условий:</w:t>
            </w:r>
          </w:p>
          <w:p w:rsidR="00A301B4" w:rsidRDefault="00A301B4" w:rsidP="00072E00">
            <w:pPr>
              <w:pStyle w:val="3411"/>
            </w:pPr>
            <w:r w:rsidRPr="00AD26E7">
              <w:t>Повторение строки заголовков на каждой странице документа</w:t>
            </w:r>
            <w:r>
              <w:t xml:space="preserve"> не выполняется для таблиц, в которых шапка содержит </w:t>
            </w:r>
            <w:r w:rsidRPr="00D9542D">
              <w:t>объединенные ячейки</w:t>
            </w:r>
            <w:r>
              <w:t>. Установка повторения сроки заголовков с объединенными ячейками должно осуществляться вручную.</w:t>
            </w:r>
          </w:p>
          <w:p w:rsidR="00A301B4" w:rsidRPr="00940820" w:rsidRDefault="00A301B4" w:rsidP="00824DC1">
            <w:pPr>
              <w:pStyle w:val="3411"/>
            </w:pPr>
            <w:r>
              <w:t>Макрос не изменяет параметры таблиц без внешних границ (в том числе таблиц, содержащих графы утверждения и согласования на ЛУ или титульном листе) и таблицу на листе регистрации изменений</w:t>
            </w: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88623B" w:rsidRDefault="00A301B4" w:rsidP="0088623B">
            <w:pPr>
              <w:pStyle w:val="34fff4"/>
              <w:rPr>
                <w:lang w:val="en-US"/>
              </w:rPr>
            </w:pPr>
            <w:proofErr w:type="spellStart"/>
            <w:r w:rsidRPr="00C51C93">
              <w:lastRenderedPageBreak/>
              <w:t>Table</w:t>
            </w:r>
            <w:proofErr w:type="spellEnd"/>
            <w:r>
              <w:rPr>
                <w:lang w:val="en-US"/>
              </w:rPr>
              <w:t>Single</w:t>
            </w:r>
            <w:r w:rsidRPr="00FF41B5">
              <w:rPr>
                <w:lang w:val="en-US"/>
              </w:rPr>
              <w:t>_</w:t>
            </w:r>
            <w:r w:rsidRPr="002229AC">
              <w:rPr>
                <w:lang w:val="en-US"/>
              </w:rPr>
              <w:t>CellsFormat</w:t>
            </w:r>
            <w:r w:rsidRPr="00FF41B5">
              <w:rPr>
                <w:lang w:val="en-US"/>
              </w:rPr>
              <w:t>_</w:t>
            </w:r>
            <w:r w:rsidRPr="002229AC">
              <w:rPr>
                <w:lang w:val="en-US"/>
              </w:rPr>
              <w:t>Gost</w:t>
            </w:r>
            <w:r w:rsidRPr="00FF41B5">
              <w:rPr>
                <w:lang w:val="en-US"/>
              </w:rPr>
              <w:t>34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Default="00A301B4" w:rsidP="00CD6D87">
            <w:pPr>
              <w:pStyle w:val="34fff4"/>
            </w:pPr>
            <w:r w:rsidRPr="008545C6">
              <w:rPr>
                <w:rStyle w:val="34f0"/>
              </w:rPr>
              <w:t>Gost34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Default="00A301B4" w:rsidP="00CD6D87">
            <w:pPr>
              <w:pStyle w:val="34fff4"/>
            </w:pPr>
            <w:r>
              <w:t>Для одной таблицы</w:t>
            </w:r>
            <w:r w:rsidRPr="00956FE6">
              <w:t xml:space="preserve"> — </w:t>
            </w:r>
            <w:r w:rsidRPr="00AD26E7">
              <w:t>задание отступов в полях ячеек таблицы</w:t>
            </w:r>
            <w:r>
              <w:t>:</w:t>
            </w:r>
          </w:p>
          <w:p w:rsidR="00A301B4" w:rsidRDefault="00A301B4" w:rsidP="000E243D">
            <w:pPr>
              <w:pStyle w:val="3411"/>
            </w:pPr>
            <w:r>
              <w:t>0,2</w:t>
            </w:r>
            <w:r>
              <w:rPr>
                <w:lang w:val="en-US"/>
              </w:rPr>
              <w:t> </w:t>
            </w:r>
            <w:r>
              <w:t>см</w:t>
            </w:r>
            <w:r w:rsidRPr="00956FE6">
              <w:t xml:space="preserve"> — </w:t>
            </w:r>
            <w:r>
              <w:t>верхнее и нижнее поле;</w:t>
            </w:r>
          </w:p>
          <w:p w:rsidR="00A301B4" w:rsidRDefault="00A301B4" w:rsidP="000E243D">
            <w:pPr>
              <w:pStyle w:val="3411"/>
            </w:pPr>
            <w:r>
              <w:t>0,19 см</w:t>
            </w:r>
            <w:r w:rsidRPr="00956FE6">
              <w:t xml:space="preserve"> — </w:t>
            </w:r>
            <w:r>
              <w:t>левое и правое поле</w:t>
            </w:r>
          </w:p>
        </w:tc>
        <w:tc>
          <w:tcPr>
            <w:tcW w:w="3119" w:type="dxa"/>
            <w:vMerge w:val="restart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31"/>
              </w:numPr>
            </w:pPr>
            <w:r>
              <w:t xml:space="preserve">Установите курсор в </w:t>
            </w:r>
            <w:r w:rsidRPr="00E82FCE">
              <w:rPr>
                <w:lang w:val="ru-RU"/>
              </w:rPr>
              <w:t>таблице</w:t>
            </w:r>
            <w:r>
              <w:t>.</w:t>
            </w:r>
          </w:p>
          <w:p w:rsidR="00A301B4" w:rsidRDefault="00A301B4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 w:val="restart"/>
            <w:tcMar>
              <w:top w:w="113" w:type="dxa"/>
              <w:bottom w:w="113" w:type="dxa"/>
            </w:tcMar>
          </w:tcPr>
          <w:p w:rsidR="00A301B4" w:rsidRPr="001F3C67" w:rsidRDefault="00A301B4" w:rsidP="00104BF3">
            <w:pPr>
              <w:pStyle w:val="34fff4"/>
            </w:pPr>
            <w:r>
              <w:t>Макрос можно использовать для таблиц в любых документах</w:t>
            </w: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104BF3" w:rsidRDefault="00A301B4" w:rsidP="00104BF3">
            <w:pPr>
              <w:pStyle w:val="34fff4"/>
            </w:pPr>
            <w:proofErr w:type="spellStart"/>
            <w:r w:rsidRPr="00C51C93">
              <w:t>Table</w:t>
            </w:r>
            <w:proofErr w:type="spellEnd"/>
            <w:r>
              <w:rPr>
                <w:lang w:val="en-US"/>
              </w:rPr>
              <w:t>Single</w:t>
            </w:r>
            <w:r w:rsidRPr="00FF41B5">
              <w:rPr>
                <w:lang w:val="en-US"/>
              </w:rPr>
              <w:t>_</w:t>
            </w:r>
            <w:r w:rsidRPr="002229AC">
              <w:rPr>
                <w:lang w:val="en-US"/>
              </w:rPr>
              <w:t>CellsFormat</w:t>
            </w:r>
            <w:r w:rsidRPr="00FF41B5">
              <w:rPr>
                <w:lang w:val="en-US"/>
              </w:rPr>
              <w:t>_</w:t>
            </w:r>
            <w:r w:rsidRPr="002229AC">
              <w:rPr>
                <w:lang w:val="en-US"/>
              </w:rPr>
              <w:t>Gost</w:t>
            </w:r>
            <w:r>
              <w:rPr>
                <w:lang w:val="en-US"/>
              </w:rPr>
              <w:t>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Default="00A301B4" w:rsidP="00343D24">
            <w:pPr>
              <w:pStyle w:val="34fff4"/>
            </w:pPr>
            <w:r w:rsidRPr="00062A4B">
              <w:rPr>
                <w:rStyle w:val="34f0"/>
              </w:rPr>
              <w:t>Gost19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Default="00A301B4" w:rsidP="00343D24">
            <w:pPr>
              <w:pStyle w:val="34fff4"/>
            </w:pPr>
            <w:r>
              <w:t>Для одной таблицы</w:t>
            </w:r>
            <w:r w:rsidRPr="00956FE6">
              <w:t xml:space="preserve"> — </w:t>
            </w:r>
            <w:r w:rsidRPr="00AD26E7">
              <w:t>задание отступов в полях ячеек таблицы</w:t>
            </w:r>
            <w:r>
              <w:t>:</w:t>
            </w:r>
          </w:p>
          <w:p w:rsidR="00A301B4" w:rsidRDefault="00A301B4" w:rsidP="000E243D">
            <w:pPr>
              <w:pStyle w:val="3411"/>
            </w:pPr>
            <w:r>
              <w:t>0,1</w:t>
            </w:r>
            <w:r>
              <w:rPr>
                <w:lang w:val="en-US"/>
              </w:rPr>
              <w:t> </w:t>
            </w:r>
            <w:r>
              <w:t>см</w:t>
            </w:r>
            <w:r w:rsidRPr="00956FE6">
              <w:t xml:space="preserve"> — </w:t>
            </w:r>
            <w:r>
              <w:t>верхнее и нижнее поле;</w:t>
            </w:r>
          </w:p>
          <w:p w:rsidR="00A301B4" w:rsidRDefault="00A301B4" w:rsidP="000E243D">
            <w:pPr>
              <w:pStyle w:val="3411"/>
            </w:pPr>
            <w:r>
              <w:t>0,19 см</w:t>
            </w:r>
            <w:r w:rsidRPr="00956FE6">
              <w:t xml:space="preserve"> — </w:t>
            </w:r>
            <w:r>
              <w:t>левое и правое поле</w:t>
            </w:r>
          </w:p>
        </w:tc>
        <w:tc>
          <w:tcPr>
            <w:tcW w:w="3119" w:type="dxa"/>
            <w:vMerge/>
            <w:tcMar>
              <w:top w:w="113" w:type="dxa"/>
              <w:bottom w:w="113" w:type="dxa"/>
            </w:tcMar>
          </w:tcPr>
          <w:p w:rsidR="00A301B4" w:rsidRDefault="00A301B4" w:rsidP="00343D24">
            <w:pPr>
              <w:pStyle w:val="3414"/>
            </w:pP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A301B4" w:rsidRPr="001F3C67" w:rsidRDefault="00A301B4" w:rsidP="00343D24">
            <w:pPr>
              <w:pStyle w:val="34fff4"/>
            </w:pP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FF41B5" w:rsidRDefault="00A301B4" w:rsidP="00104BF3">
            <w:pPr>
              <w:pStyle w:val="34fff4"/>
              <w:rPr>
                <w:lang w:val="en-US"/>
              </w:rPr>
            </w:pPr>
            <w:proofErr w:type="spellStart"/>
            <w:r w:rsidRPr="00C51C93">
              <w:t>Table</w:t>
            </w:r>
            <w:proofErr w:type="spellEnd"/>
            <w:r>
              <w:rPr>
                <w:lang w:val="en-US"/>
              </w:rPr>
              <w:t>Single</w:t>
            </w:r>
            <w:r w:rsidRPr="00FF41B5">
              <w:rPr>
                <w:lang w:val="en-US"/>
              </w:rPr>
              <w:t>_</w:t>
            </w:r>
            <w:r w:rsidRPr="002229AC">
              <w:rPr>
                <w:lang w:val="en-US"/>
              </w:rPr>
              <w:t>CellsFormat</w:t>
            </w:r>
            <w:r w:rsidRPr="00FF41B5">
              <w:rPr>
                <w:lang w:val="en-US"/>
              </w:rPr>
              <w:t>_</w:t>
            </w:r>
            <w:r w:rsidRPr="002229AC">
              <w:rPr>
                <w:lang w:val="en-US"/>
              </w:rPr>
              <w:t>Gost</w:t>
            </w:r>
            <w:r>
              <w:rPr>
                <w:lang w:val="en-US"/>
              </w:rPr>
              <w:t>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Default="00A301B4" w:rsidP="00343D24">
            <w:pPr>
              <w:pStyle w:val="34fff4"/>
            </w:pPr>
            <w:r w:rsidRPr="00062A4B">
              <w:rPr>
                <w:rStyle w:val="34f0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Default="00A301B4" w:rsidP="00343D24">
            <w:pPr>
              <w:pStyle w:val="34fff4"/>
            </w:pPr>
            <w:r>
              <w:t>Для одной таблицы</w:t>
            </w:r>
            <w:r w:rsidRPr="00956FE6">
              <w:t xml:space="preserve"> — </w:t>
            </w:r>
            <w:r w:rsidRPr="00AD26E7">
              <w:t>задание отступов в полях ячеек таблицы</w:t>
            </w:r>
            <w:r>
              <w:t>:</w:t>
            </w:r>
          </w:p>
          <w:p w:rsidR="00A301B4" w:rsidRDefault="00A301B4" w:rsidP="000E243D">
            <w:pPr>
              <w:pStyle w:val="3411"/>
            </w:pPr>
            <w:r>
              <w:t>0,1</w:t>
            </w:r>
            <w:r>
              <w:rPr>
                <w:lang w:val="en-US"/>
              </w:rPr>
              <w:t> </w:t>
            </w:r>
            <w:r>
              <w:t>см</w:t>
            </w:r>
            <w:r w:rsidRPr="00956FE6">
              <w:t xml:space="preserve"> — </w:t>
            </w:r>
            <w:r>
              <w:t>верхнее и нижнее поле;</w:t>
            </w:r>
          </w:p>
          <w:p w:rsidR="00A301B4" w:rsidRDefault="00A301B4" w:rsidP="000E243D">
            <w:pPr>
              <w:pStyle w:val="3411"/>
            </w:pPr>
            <w:r>
              <w:t>0,19 см</w:t>
            </w:r>
            <w:r w:rsidRPr="00956FE6">
              <w:t xml:space="preserve"> — </w:t>
            </w:r>
            <w:r>
              <w:t>левое и правое поле</w:t>
            </w:r>
          </w:p>
        </w:tc>
        <w:tc>
          <w:tcPr>
            <w:tcW w:w="3119" w:type="dxa"/>
            <w:vMerge/>
            <w:tcMar>
              <w:top w:w="113" w:type="dxa"/>
              <w:bottom w:w="113" w:type="dxa"/>
            </w:tcMar>
          </w:tcPr>
          <w:p w:rsidR="00A301B4" w:rsidRDefault="00A301B4" w:rsidP="00343D24">
            <w:pPr>
              <w:pStyle w:val="3414"/>
            </w:pP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A301B4" w:rsidRPr="001F3C67" w:rsidRDefault="00A301B4" w:rsidP="00343D24">
            <w:pPr>
              <w:pStyle w:val="34fff4"/>
            </w:pP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D92EE8" w:rsidRDefault="00A301B4" w:rsidP="00A301B4">
            <w:pPr>
              <w:pStyle w:val="34fff4"/>
              <w:rPr>
                <w:lang w:val="en-US"/>
              </w:rPr>
            </w:pPr>
            <w:r w:rsidRPr="004907F2">
              <w:rPr>
                <w:lang w:val="en-US"/>
              </w:rPr>
              <w:t>TablesAll_CellsFormat_Gost</w:t>
            </w:r>
            <w:r w:rsidRPr="00D92EE8">
              <w:rPr>
                <w:lang w:val="en-US"/>
              </w:rPr>
              <w:t>34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Default="00A301B4" w:rsidP="00A301B4">
            <w:pPr>
              <w:pStyle w:val="34fff4"/>
            </w:pPr>
            <w:r w:rsidRPr="004907F2">
              <w:rPr>
                <w:rStyle w:val="34f0"/>
                <w:lang w:val="en-US"/>
              </w:rPr>
              <w:t>Gost34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0753F2" w:rsidRDefault="00A301B4" w:rsidP="00A301B4">
            <w:pPr>
              <w:pStyle w:val="34fff4"/>
            </w:pPr>
            <w:r>
              <w:t>Для всех таблиц в документе</w:t>
            </w:r>
            <w:r w:rsidRPr="00956FE6">
              <w:t xml:space="preserve"> — </w:t>
            </w:r>
            <w:r w:rsidRPr="00AD26E7">
              <w:t>задание отступов в полях ячеек таблицы</w:t>
            </w:r>
            <w:r>
              <w:t>:</w:t>
            </w:r>
          </w:p>
          <w:p w:rsidR="00A301B4" w:rsidRDefault="00A301B4" w:rsidP="000E243D">
            <w:pPr>
              <w:pStyle w:val="3411"/>
            </w:pPr>
            <w:r>
              <w:t>0,2</w:t>
            </w:r>
            <w:r>
              <w:rPr>
                <w:lang w:val="en-US"/>
              </w:rPr>
              <w:t> </w:t>
            </w:r>
            <w:r>
              <w:t>см</w:t>
            </w:r>
            <w:r w:rsidRPr="00956FE6">
              <w:t xml:space="preserve"> — </w:t>
            </w:r>
            <w:r>
              <w:t>верхнее и нижнее поле;</w:t>
            </w:r>
          </w:p>
          <w:p w:rsidR="00A301B4" w:rsidRPr="002229AC" w:rsidRDefault="00A301B4" w:rsidP="000E243D">
            <w:pPr>
              <w:pStyle w:val="3411"/>
            </w:pPr>
            <w:r>
              <w:t>0,19 см</w:t>
            </w:r>
            <w:r w:rsidRPr="00956FE6">
              <w:t xml:space="preserve"> — </w:t>
            </w:r>
            <w:r>
              <w:t>левое и правое поле</w:t>
            </w:r>
          </w:p>
        </w:tc>
        <w:tc>
          <w:tcPr>
            <w:tcW w:w="3119" w:type="dxa"/>
            <w:vMerge w:val="restart"/>
            <w:tcMar>
              <w:top w:w="113" w:type="dxa"/>
              <w:bottom w:w="113" w:type="dxa"/>
            </w:tcMar>
          </w:tcPr>
          <w:p w:rsidR="00A301B4" w:rsidRPr="007E7C62" w:rsidRDefault="00A301B4" w:rsidP="002450A9">
            <w:pPr>
              <w:pStyle w:val="3414"/>
              <w:numPr>
                <w:ilvl w:val="0"/>
                <w:numId w:val="32"/>
              </w:numPr>
            </w:pPr>
            <w:r>
              <w:t>Установите курсор в любой части документа.</w:t>
            </w:r>
          </w:p>
          <w:p w:rsidR="00A301B4" w:rsidRPr="0088623B" w:rsidRDefault="00A301B4" w:rsidP="00A301B4">
            <w:pPr>
              <w:pStyle w:val="3414"/>
            </w:pPr>
            <w:r>
              <w:t>Запустите макрос</w:t>
            </w:r>
            <w:r>
              <w:rPr>
                <w:lang w:val="ru-RU"/>
              </w:rPr>
              <w:t>.</w:t>
            </w:r>
          </w:p>
          <w:p w:rsidR="00A301B4" w:rsidRDefault="00A301B4" w:rsidP="00A301B4">
            <w:pPr>
              <w:pStyle w:val="34fff4"/>
            </w:pPr>
            <w:r>
              <w:rPr>
                <w:rStyle w:val="34ff0"/>
              </w:rPr>
              <w:t>Внимание</w:t>
            </w:r>
            <w:r w:rsidRPr="005978E1">
              <w:rPr>
                <w:rStyle w:val="34ff0"/>
              </w:rPr>
              <w:t>!</w:t>
            </w:r>
            <w:r>
              <w:t xml:space="preserve"> Если в документе содержится большое количество таблиц, их обработка может занять несколько минут</w:t>
            </w:r>
          </w:p>
        </w:tc>
        <w:tc>
          <w:tcPr>
            <w:tcW w:w="3796" w:type="dxa"/>
            <w:vMerge w:val="restart"/>
            <w:tcMar>
              <w:top w:w="113" w:type="dxa"/>
              <w:bottom w:w="113" w:type="dxa"/>
            </w:tcMar>
          </w:tcPr>
          <w:p w:rsidR="00A301B4" w:rsidRDefault="00A301B4" w:rsidP="00A301B4">
            <w:pPr>
              <w:pStyle w:val="34fff4"/>
            </w:pPr>
            <w:r>
              <w:t xml:space="preserve">Макрос можно использовать в </w:t>
            </w:r>
            <w:r w:rsidRPr="00A229C9">
              <w:t>любых документах</w:t>
            </w:r>
            <w:r>
              <w:t>, содержащих таблицы, с учетом следующего условия: макрос не изменяет параметры таблиц без внешних границ (в том числе таблиц, содержащих графы утверждения и согласования на ЛУ или титульном листе) и таблицу на листе регистрации изменений</w:t>
            </w: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D667E2" w:rsidRDefault="00A301B4" w:rsidP="00A301B4">
            <w:pPr>
              <w:pStyle w:val="34fff4"/>
            </w:pPr>
            <w:r w:rsidRPr="00B76071">
              <w:rPr>
                <w:lang w:val="en-US"/>
              </w:rPr>
              <w:t>TablesAll_CellsFormat_Gost</w:t>
            </w:r>
            <w:r>
              <w:rPr>
                <w:lang w:val="en-US"/>
              </w:rPr>
              <w:t>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Pr="004F2B47" w:rsidRDefault="00A301B4" w:rsidP="00A301B4">
            <w:pPr>
              <w:pStyle w:val="34fff4"/>
              <w:rPr>
                <w:lang w:val="en-US"/>
              </w:rPr>
            </w:pPr>
            <w:r w:rsidRPr="00824DC1">
              <w:rPr>
                <w:rStyle w:val="34f0"/>
                <w:lang w:val="en-US"/>
              </w:rPr>
              <w:t>Gost19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0753F2" w:rsidRDefault="00A301B4" w:rsidP="00A301B4">
            <w:pPr>
              <w:pStyle w:val="34fff4"/>
            </w:pPr>
            <w:r>
              <w:t>Для всех таблиц в документе</w:t>
            </w:r>
            <w:r w:rsidRPr="00956FE6">
              <w:t xml:space="preserve"> — </w:t>
            </w:r>
            <w:r w:rsidRPr="00AD26E7">
              <w:t>задание отступов в полях ячеек таблицы</w:t>
            </w:r>
            <w:r>
              <w:t>:</w:t>
            </w:r>
          </w:p>
          <w:p w:rsidR="00A301B4" w:rsidRDefault="00A301B4" w:rsidP="000E243D">
            <w:pPr>
              <w:pStyle w:val="3411"/>
            </w:pPr>
            <w:r>
              <w:t>0,1</w:t>
            </w:r>
            <w:r>
              <w:rPr>
                <w:lang w:val="en-US"/>
              </w:rPr>
              <w:t> </w:t>
            </w:r>
            <w:r>
              <w:t>см</w:t>
            </w:r>
            <w:r w:rsidRPr="00956FE6">
              <w:t xml:space="preserve"> — </w:t>
            </w:r>
            <w:r>
              <w:t>верхнее и нижнее поле;</w:t>
            </w:r>
          </w:p>
          <w:p w:rsidR="00A301B4" w:rsidRPr="002229AC" w:rsidRDefault="00A301B4" w:rsidP="000E243D">
            <w:pPr>
              <w:pStyle w:val="3411"/>
            </w:pPr>
            <w:r>
              <w:t>0,19 см</w:t>
            </w:r>
            <w:r w:rsidRPr="00956FE6">
              <w:t xml:space="preserve"> — </w:t>
            </w:r>
            <w:r>
              <w:t>левое и правое поле</w:t>
            </w:r>
          </w:p>
        </w:tc>
        <w:tc>
          <w:tcPr>
            <w:tcW w:w="3119" w:type="dxa"/>
            <w:vMerge/>
            <w:tcMar>
              <w:top w:w="113" w:type="dxa"/>
              <w:bottom w:w="113" w:type="dxa"/>
            </w:tcMar>
          </w:tcPr>
          <w:p w:rsidR="00A301B4" w:rsidRDefault="00A301B4" w:rsidP="00A301B4">
            <w:pPr>
              <w:pStyle w:val="3414"/>
            </w:pP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A301B4" w:rsidRDefault="00A301B4" w:rsidP="00A301B4">
            <w:pPr>
              <w:pStyle w:val="34fff4"/>
            </w:pPr>
          </w:p>
        </w:tc>
      </w:tr>
      <w:tr w:rsidR="00A301B4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A301B4" w:rsidRPr="006F5881" w:rsidRDefault="00A301B4" w:rsidP="00A301B4">
            <w:pPr>
              <w:pStyle w:val="34fff4"/>
              <w:rPr>
                <w:lang w:val="en-US"/>
              </w:rPr>
            </w:pPr>
            <w:r w:rsidRPr="00A7551E">
              <w:rPr>
                <w:lang w:val="en-US"/>
              </w:rPr>
              <w:t>TablesAll_CellsFormat_Gost</w:t>
            </w:r>
            <w:r w:rsidRPr="006F5881">
              <w:rPr>
                <w:lang w:val="en-US"/>
              </w:rPr>
              <w:t>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A301B4" w:rsidRPr="004F2B47" w:rsidRDefault="00A301B4" w:rsidP="00A301B4">
            <w:pPr>
              <w:pStyle w:val="34fff4"/>
              <w:rPr>
                <w:lang w:val="en-US"/>
              </w:rPr>
            </w:pPr>
            <w:r w:rsidRPr="00824DC1">
              <w:rPr>
                <w:rStyle w:val="34f0"/>
                <w:lang w:val="en-US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A301B4" w:rsidRPr="000753F2" w:rsidRDefault="00A301B4" w:rsidP="00A301B4">
            <w:pPr>
              <w:pStyle w:val="34fff4"/>
            </w:pPr>
            <w:r>
              <w:t>Для всех таблиц в документе</w:t>
            </w:r>
            <w:r w:rsidRPr="00956FE6">
              <w:t xml:space="preserve"> — </w:t>
            </w:r>
            <w:r w:rsidRPr="00AD26E7">
              <w:t>задание отступов в полях ячеек таблицы</w:t>
            </w:r>
            <w:r>
              <w:t>:</w:t>
            </w:r>
          </w:p>
          <w:p w:rsidR="00A301B4" w:rsidRDefault="00A301B4" w:rsidP="000E243D">
            <w:pPr>
              <w:pStyle w:val="3411"/>
            </w:pPr>
            <w:r>
              <w:t>0,1</w:t>
            </w:r>
            <w:r>
              <w:rPr>
                <w:lang w:val="en-US"/>
              </w:rPr>
              <w:t> </w:t>
            </w:r>
            <w:r>
              <w:t>см</w:t>
            </w:r>
            <w:r w:rsidRPr="00956FE6">
              <w:t xml:space="preserve"> — </w:t>
            </w:r>
            <w:r>
              <w:t>верхнее и нижнее поле;</w:t>
            </w:r>
          </w:p>
          <w:p w:rsidR="00A301B4" w:rsidRPr="002229AC" w:rsidRDefault="00A301B4" w:rsidP="000E243D">
            <w:pPr>
              <w:pStyle w:val="3411"/>
            </w:pPr>
            <w:r>
              <w:t>0,19 см</w:t>
            </w:r>
            <w:r w:rsidRPr="00956FE6">
              <w:t xml:space="preserve"> — </w:t>
            </w:r>
            <w:r>
              <w:t>левое и правое поле</w:t>
            </w:r>
          </w:p>
        </w:tc>
        <w:tc>
          <w:tcPr>
            <w:tcW w:w="3119" w:type="dxa"/>
            <w:vMerge/>
            <w:tcMar>
              <w:top w:w="113" w:type="dxa"/>
              <w:bottom w:w="113" w:type="dxa"/>
            </w:tcMar>
          </w:tcPr>
          <w:p w:rsidR="00A301B4" w:rsidRDefault="00A301B4" w:rsidP="00A301B4">
            <w:pPr>
              <w:pStyle w:val="3414"/>
            </w:pP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A301B4" w:rsidRDefault="00A301B4" w:rsidP="00A301B4">
            <w:pPr>
              <w:pStyle w:val="34fff4"/>
            </w:pPr>
          </w:p>
        </w:tc>
      </w:tr>
      <w:tr w:rsidR="0045761D" w:rsidTr="0045761D">
        <w:trPr>
          <w:cantSplit/>
          <w:trHeight w:val="20"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45761D" w:rsidRPr="008545C6" w:rsidRDefault="0045761D" w:rsidP="0001470F">
            <w:pPr>
              <w:pStyle w:val="34fff4"/>
              <w:keepNext/>
              <w:keepLines/>
              <w:rPr>
                <w:lang w:val="en-US"/>
              </w:rPr>
            </w:pPr>
            <w:r w:rsidRPr="00820244">
              <w:rPr>
                <w:lang w:val="en-US"/>
              </w:rPr>
              <w:lastRenderedPageBreak/>
              <w:t>Table</w:t>
            </w:r>
            <w:r w:rsidRPr="0045761D">
              <w:rPr>
                <w:lang w:val="en-US"/>
              </w:rPr>
              <w:t>_</w:t>
            </w:r>
            <w:r w:rsidRPr="00820244">
              <w:rPr>
                <w:lang w:val="en-US"/>
              </w:rPr>
              <w:t>Break</w:t>
            </w:r>
            <w:r w:rsidRPr="0045761D">
              <w:rPr>
                <w:lang w:val="en-US"/>
              </w:rPr>
              <w:t>_</w:t>
            </w:r>
            <w:r w:rsidRPr="00820244">
              <w:rPr>
                <w:lang w:val="en-US"/>
              </w:rPr>
              <w:t>Gost</w:t>
            </w:r>
            <w:r w:rsidRPr="0045761D">
              <w:rPr>
                <w:lang w:val="en-US"/>
              </w:rPr>
              <w:t>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45761D" w:rsidRPr="004F2B47" w:rsidRDefault="0045761D" w:rsidP="0001470F">
            <w:pPr>
              <w:pStyle w:val="34fff4"/>
              <w:keepNext/>
              <w:keepLines/>
              <w:rPr>
                <w:lang w:val="en-US"/>
              </w:rPr>
            </w:pPr>
            <w:proofErr w:type="spellStart"/>
            <w:r w:rsidRPr="00824DC1">
              <w:rPr>
                <w:rStyle w:val="34f0"/>
                <w:lang w:val="en-US"/>
              </w:rPr>
              <w:t>Gost</w:t>
            </w:r>
            <w:proofErr w:type="spellEnd"/>
            <w:r w:rsidRPr="0001470F">
              <w:rPr>
                <w:rStyle w:val="34f0"/>
              </w:rPr>
              <w:t>1</w:t>
            </w:r>
            <w:r w:rsidRPr="00824DC1">
              <w:rPr>
                <w:rStyle w:val="34f0"/>
                <w:lang w:val="en-US"/>
              </w:rPr>
              <w:t>9</w:t>
            </w:r>
          </w:p>
        </w:tc>
        <w:tc>
          <w:tcPr>
            <w:tcW w:w="3850" w:type="dxa"/>
            <w:vMerge w:val="restart"/>
            <w:tcMar>
              <w:top w:w="113" w:type="dxa"/>
              <w:bottom w:w="113" w:type="dxa"/>
            </w:tcMar>
          </w:tcPr>
          <w:p w:rsidR="0045761D" w:rsidRPr="00124DAA" w:rsidRDefault="0045761D" w:rsidP="0001470F">
            <w:pPr>
              <w:pStyle w:val="34fff4"/>
              <w:keepNext/>
              <w:keepLines/>
            </w:pPr>
            <w:r>
              <w:t>Вставка разрыва таблицы и разрыва страницы перед строкой таблицы, в которой расположен курсор. К отделенной части таблицы добавляется шапка таблицы. Над таблицей добавляется надпись: «Продолжение таблицы</w:t>
            </w:r>
            <w:proofErr w:type="gramStart"/>
            <w:r>
              <w:t> </w:t>
            </w:r>
            <w:r w:rsidRPr="00742F71">
              <w:t>[</w:t>
            </w:r>
            <w:r>
              <w:t>№</w:t>
            </w:r>
            <w:r w:rsidRPr="00742F71">
              <w:t>]</w:t>
            </w:r>
            <w:r>
              <w:t>»</w:t>
            </w:r>
            <w:proofErr w:type="gramEnd"/>
          </w:p>
        </w:tc>
        <w:tc>
          <w:tcPr>
            <w:tcW w:w="3119" w:type="dxa"/>
            <w:vMerge w:val="restart"/>
            <w:tcMar>
              <w:top w:w="113" w:type="dxa"/>
              <w:bottom w:w="113" w:type="dxa"/>
            </w:tcMar>
          </w:tcPr>
          <w:p w:rsidR="0045761D" w:rsidRDefault="0045761D" w:rsidP="002450A9">
            <w:pPr>
              <w:pStyle w:val="3414"/>
              <w:keepNext/>
              <w:keepLines/>
              <w:numPr>
                <w:ilvl w:val="0"/>
                <w:numId w:val="33"/>
              </w:numPr>
            </w:pPr>
            <w:r>
              <w:t>Установите курсор в строке таблицы, перед которой будет добавлен разрыв таблицы.</w:t>
            </w:r>
          </w:p>
          <w:p w:rsidR="0045761D" w:rsidRPr="00742F71" w:rsidRDefault="0045761D" w:rsidP="0001470F">
            <w:pPr>
              <w:pStyle w:val="3414"/>
              <w:keepNext/>
              <w:keepLines/>
              <w:rPr>
                <w:lang w:val="ru-RU"/>
              </w:rPr>
            </w:pPr>
            <w:r>
              <w:t>Запустите макрос</w:t>
            </w:r>
          </w:p>
        </w:tc>
        <w:tc>
          <w:tcPr>
            <w:tcW w:w="3796" w:type="dxa"/>
            <w:vMerge w:val="restart"/>
            <w:tcMar>
              <w:top w:w="113" w:type="dxa"/>
              <w:bottom w:w="113" w:type="dxa"/>
            </w:tcMar>
          </w:tcPr>
          <w:p w:rsidR="0045761D" w:rsidRDefault="0045761D" w:rsidP="0001470F">
            <w:pPr>
              <w:pStyle w:val="34fff4"/>
              <w:keepNext/>
              <w:keepLines/>
            </w:pPr>
            <w:r>
              <w:t>Макрос можно использовать в любых документах с учетом следующих условий:</w:t>
            </w:r>
          </w:p>
          <w:p w:rsidR="0045761D" w:rsidRPr="00D35587" w:rsidRDefault="0045761D" w:rsidP="0001470F">
            <w:pPr>
              <w:pStyle w:val="3411"/>
              <w:keepNext/>
              <w:keepLines/>
            </w:pPr>
            <w:r>
              <w:t xml:space="preserve">Макрос выполняется корректно только для нумерованных таблиц, заголовок которых содержит поле нумерации </w:t>
            </w:r>
            <w:r w:rsidRPr="00742F71">
              <w:rPr>
                <w:rStyle w:val="34ff1"/>
              </w:rPr>
              <w:t>SEQ</w:t>
            </w:r>
            <w:r>
              <w:t>, а шапка не содержит объединенных ячеек.</w:t>
            </w:r>
          </w:p>
          <w:p w:rsidR="0045761D" w:rsidRPr="00952BCC" w:rsidRDefault="0045761D" w:rsidP="0001470F">
            <w:pPr>
              <w:pStyle w:val="3411"/>
              <w:keepNext/>
              <w:keepLines/>
            </w:pPr>
            <w:r>
              <w:t>Если шапка таблицы содержит объединенные ячейки, с помощью макроса нельзя добавить эту шапку к отделенной части таблицы. Добавьте шапку вручную</w:t>
            </w:r>
            <w:r>
              <w:rPr>
                <w:lang w:val="en-US"/>
              </w:rPr>
              <w:t>/</w:t>
            </w:r>
          </w:p>
          <w:p w:rsidR="0045761D" w:rsidRPr="00CD735B" w:rsidRDefault="0045761D" w:rsidP="0001470F">
            <w:pPr>
              <w:pStyle w:val="3411"/>
              <w:keepNext/>
              <w:keepLines/>
            </w:pPr>
            <w:r>
              <w:t xml:space="preserve">Параметры шрифта и абзаца стилей оформления будут корректно отображаться </w:t>
            </w:r>
            <w:r w:rsidRPr="00C00DC2">
              <w:t xml:space="preserve">только в документах, </w:t>
            </w:r>
            <w:r>
              <w:t>в которых содержатся стили шаблона:</w:t>
            </w:r>
          </w:p>
          <w:p w:rsidR="0045761D" w:rsidRPr="00F44AE4" w:rsidRDefault="0045761D" w:rsidP="0001470F">
            <w:pPr>
              <w:pStyle w:val="3410"/>
            </w:pPr>
            <w:r w:rsidRPr="00C00DC2">
              <w:rPr>
                <w:rStyle w:val="34f0"/>
              </w:rPr>
              <w:t>ГОСТ_</w:t>
            </w:r>
            <w:r w:rsidRPr="0001470F">
              <w:rPr>
                <w:rStyle w:val="34f0"/>
                <w:lang w:val="en-US"/>
              </w:rPr>
              <w:t>19</w:t>
            </w:r>
            <w:r w:rsidRPr="00C00DC2">
              <w:rPr>
                <w:rStyle w:val="34f0"/>
              </w:rPr>
              <w:t>.</w:t>
            </w:r>
            <w:proofErr w:type="spellStart"/>
            <w:r w:rsidRPr="00C00DC2">
              <w:rPr>
                <w:rStyle w:val="34f0"/>
              </w:rPr>
              <w:t>dot</w:t>
            </w:r>
            <w:r w:rsidRPr="00D35587">
              <w:rPr>
                <w:rStyle w:val="34f0"/>
                <w:lang w:val="en-US"/>
              </w:rPr>
              <w:t>x</w:t>
            </w:r>
            <w:proofErr w:type="spellEnd"/>
            <w:r>
              <w:t xml:space="preserve"> — для </w:t>
            </w:r>
            <w:r w:rsidRPr="00820244">
              <w:rPr>
                <w:lang w:val="en-US"/>
              </w:rPr>
              <w:t>Table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Break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Gost</w:t>
            </w:r>
            <w:r w:rsidRPr="0001470F">
              <w:rPr>
                <w:lang w:val="en-US"/>
              </w:rPr>
              <w:t>19</w:t>
            </w:r>
            <w:r>
              <w:t>;</w:t>
            </w:r>
          </w:p>
          <w:p w:rsidR="0045761D" w:rsidRPr="00F44AE4" w:rsidRDefault="0045761D" w:rsidP="0001470F">
            <w:pPr>
              <w:pStyle w:val="3410"/>
            </w:pPr>
            <w:r w:rsidRPr="00C00DC2">
              <w:rPr>
                <w:rStyle w:val="34f0"/>
              </w:rPr>
              <w:t>ГОСТ_</w:t>
            </w:r>
            <w:r w:rsidRPr="0001470F">
              <w:rPr>
                <w:rStyle w:val="34f0"/>
                <w:lang w:val="en-US"/>
              </w:rPr>
              <w:t>7</w:t>
            </w:r>
            <w:r w:rsidRPr="00C00DC2">
              <w:rPr>
                <w:rStyle w:val="34f0"/>
              </w:rPr>
              <w:t>.</w:t>
            </w:r>
            <w:proofErr w:type="spellStart"/>
            <w:r w:rsidRPr="00C00DC2">
              <w:rPr>
                <w:rStyle w:val="34f0"/>
              </w:rPr>
              <w:t>dot</w:t>
            </w:r>
            <w:r w:rsidRPr="00D35587">
              <w:rPr>
                <w:rStyle w:val="34f0"/>
                <w:lang w:val="en-US"/>
              </w:rPr>
              <w:t>x</w:t>
            </w:r>
            <w:proofErr w:type="spellEnd"/>
            <w:r>
              <w:t xml:space="preserve"> — для </w:t>
            </w:r>
            <w:r w:rsidRPr="00820244">
              <w:rPr>
                <w:lang w:val="en-US"/>
              </w:rPr>
              <w:t>Table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Break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Gost</w:t>
            </w:r>
            <w:r w:rsidRPr="0001470F">
              <w:rPr>
                <w:lang w:val="en-US"/>
              </w:rPr>
              <w:t>7</w:t>
            </w:r>
            <w:r w:rsidRPr="00B130AF">
              <w:rPr>
                <w:lang w:val="en-US"/>
              </w:rPr>
              <w:t>.</w:t>
            </w:r>
          </w:p>
          <w:p w:rsidR="0045761D" w:rsidRPr="00742F71" w:rsidRDefault="0045761D" w:rsidP="001764CD">
            <w:pPr>
              <w:pStyle w:val="34fffff9"/>
              <w:rPr>
                <w:rStyle w:val="34ff0"/>
              </w:rPr>
            </w:pPr>
            <w:r w:rsidRPr="00C00DC2">
              <w:t xml:space="preserve">В остальных документах </w:t>
            </w:r>
            <w:r>
              <w:t>параметры</w:t>
            </w:r>
            <w:r w:rsidRPr="00C00DC2">
              <w:t xml:space="preserve"> будут </w:t>
            </w:r>
            <w:r w:rsidRPr="0001470F">
              <w:t>аналогичны</w:t>
            </w:r>
            <w:r w:rsidRPr="00C00DC2">
              <w:t xml:space="preserve"> параметрам встроенного стиля </w:t>
            </w:r>
            <w:r w:rsidRPr="00C00DC2">
              <w:rPr>
                <w:rStyle w:val="34ffc"/>
              </w:rPr>
              <w:t>Обычный</w:t>
            </w:r>
            <w:r w:rsidRPr="00C00DC2">
              <w:t xml:space="preserve"> шаблона </w:t>
            </w:r>
            <w:r w:rsidRPr="00C00DC2">
              <w:rPr>
                <w:rStyle w:val="34f0"/>
              </w:rPr>
              <w:t>Normal.dotm</w:t>
            </w:r>
          </w:p>
        </w:tc>
      </w:tr>
      <w:tr w:rsidR="0001470F" w:rsidRPr="00742F71" w:rsidTr="00343D2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01470F" w:rsidRPr="008545C6" w:rsidRDefault="0001470F" w:rsidP="004A18CC">
            <w:pPr>
              <w:pStyle w:val="34fff4"/>
              <w:rPr>
                <w:lang w:val="en-US"/>
              </w:rPr>
            </w:pPr>
            <w:r w:rsidRPr="00820244">
              <w:rPr>
                <w:lang w:val="en-US"/>
              </w:rPr>
              <w:t>Table_Break_Gost</w:t>
            </w:r>
            <w:r>
              <w:rPr>
                <w:lang w:val="en-US"/>
              </w:rPr>
              <w:t>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01470F" w:rsidRPr="004F2B47" w:rsidRDefault="0001470F" w:rsidP="0001470F">
            <w:pPr>
              <w:pStyle w:val="34fff4"/>
              <w:keepNext/>
              <w:keepLines/>
              <w:rPr>
                <w:lang w:val="en-US"/>
              </w:rPr>
            </w:pPr>
            <w:r w:rsidRPr="00824DC1">
              <w:rPr>
                <w:rStyle w:val="34f0"/>
                <w:lang w:val="en-US"/>
              </w:rPr>
              <w:t>Gost7</w:t>
            </w:r>
          </w:p>
        </w:tc>
        <w:tc>
          <w:tcPr>
            <w:tcW w:w="3850" w:type="dxa"/>
            <w:vMerge/>
            <w:tcMar>
              <w:top w:w="113" w:type="dxa"/>
              <w:bottom w:w="113" w:type="dxa"/>
            </w:tcMar>
          </w:tcPr>
          <w:p w:rsidR="0001470F" w:rsidRPr="00124DAA" w:rsidRDefault="0001470F" w:rsidP="0001470F">
            <w:pPr>
              <w:pStyle w:val="34fff4"/>
              <w:keepNext/>
              <w:keepLines/>
            </w:pPr>
          </w:p>
        </w:tc>
        <w:tc>
          <w:tcPr>
            <w:tcW w:w="3119" w:type="dxa"/>
            <w:vMerge/>
            <w:tcMar>
              <w:top w:w="113" w:type="dxa"/>
              <w:bottom w:w="113" w:type="dxa"/>
            </w:tcMar>
          </w:tcPr>
          <w:p w:rsidR="0001470F" w:rsidRPr="00742F71" w:rsidRDefault="0001470F" w:rsidP="0001470F">
            <w:pPr>
              <w:pStyle w:val="3414"/>
              <w:keepNext/>
              <w:keepLines/>
              <w:rPr>
                <w:lang w:val="ru-RU"/>
              </w:rPr>
            </w:pP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01470F" w:rsidRPr="00742F71" w:rsidRDefault="0001470F" w:rsidP="0001470F">
            <w:pPr>
              <w:pStyle w:val="3411"/>
              <w:keepNext/>
              <w:keepLines/>
            </w:pPr>
          </w:p>
        </w:tc>
      </w:tr>
      <w:tr w:rsidR="00D35587" w:rsidTr="000C3A97">
        <w:trPr>
          <w:cantSplit/>
        </w:trPr>
        <w:tc>
          <w:tcPr>
            <w:tcW w:w="14853" w:type="dxa"/>
            <w:gridSpan w:val="5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D35587" w:rsidRPr="006033C8" w:rsidRDefault="00D35587" w:rsidP="004A18CC">
            <w:pPr>
              <w:pStyle w:val="34fffff4"/>
              <w:keepLines/>
            </w:pPr>
            <w:r w:rsidRPr="00924F86">
              <w:t xml:space="preserve">Макросы </w:t>
            </w:r>
            <w:r>
              <w:t>для добавления графического блока</w:t>
            </w:r>
          </w:p>
        </w:tc>
      </w:tr>
      <w:tr w:rsidR="00D35587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D35587" w:rsidRPr="00D35587" w:rsidRDefault="00D35587" w:rsidP="00D35587">
            <w:pPr>
              <w:pStyle w:val="34fff4"/>
            </w:pPr>
            <w:r>
              <w:rPr>
                <w:lang w:val="de-DE"/>
              </w:rPr>
              <w:t>Insert_GraphicBlock_Gost34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D35587" w:rsidRPr="004F2B47" w:rsidRDefault="00D35587" w:rsidP="007B20C9">
            <w:pPr>
              <w:pStyle w:val="34fff4"/>
              <w:rPr>
                <w:lang w:val="de-DE"/>
              </w:rPr>
            </w:pPr>
            <w:r w:rsidRPr="004907F2">
              <w:rPr>
                <w:rStyle w:val="34f0"/>
                <w:lang w:val="de-DE"/>
              </w:rPr>
              <w:t>Gost34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D35587" w:rsidRDefault="00D35587" w:rsidP="007B20C9">
            <w:pPr>
              <w:pStyle w:val="34fff4"/>
            </w:pPr>
            <w:r w:rsidRPr="007B20C9">
              <w:t>Вставка графического блока</w:t>
            </w:r>
            <w:r>
              <w:t xml:space="preserve"> в основную часть документа.</w:t>
            </w:r>
          </w:p>
          <w:p w:rsidR="00D35587" w:rsidRPr="007B20C9" w:rsidRDefault="00D35587" w:rsidP="007B20C9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D35587" w:rsidRPr="007B20C9" w:rsidRDefault="00D35587" w:rsidP="000E243D">
            <w:pPr>
              <w:pStyle w:val="3411"/>
            </w:pPr>
            <w:r w:rsidRPr="007B20C9">
              <w:t>номер рисунка</w:t>
            </w:r>
            <w:r>
              <w:t xml:space="preserve"> с подписью</w:t>
            </w:r>
            <w:r w:rsidRPr="007B20C9">
              <w:t>;</w:t>
            </w:r>
          </w:p>
          <w:p w:rsidR="00D35587" w:rsidRPr="007B20C9" w:rsidRDefault="00D35587" w:rsidP="000E243D">
            <w:pPr>
              <w:pStyle w:val="3411"/>
            </w:pPr>
            <w:r w:rsidRPr="007B20C9">
              <w:t xml:space="preserve">абзац для </w:t>
            </w:r>
            <w:r>
              <w:t>графического объекта</w:t>
            </w:r>
            <w:r w:rsidRPr="007B20C9">
              <w:t>;</w:t>
            </w:r>
          </w:p>
          <w:p w:rsidR="00D35587" w:rsidRDefault="00D35587" w:rsidP="000E243D">
            <w:pPr>
              <w:pStyle w:val="3411"/>
            </w:pPr>
            <w:r w:rsidRPr="007B20C9">
              <w:t xml:space="preserve">перекрестную ссылку на </w:t>
            </w:r>
            <w:r>
              <w:t>рисунок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D35587" w:rsidRPr="007E7C62" w:rsidRDefault="00D35587" w:rsidP="002450A9">
            <w:pPr>
              <w:pStyle w:val="3414"/>
              <w:numPr>
                <w:ilvl w:val="0"/>
                <w:numId w:val="34"/>
              </w:numPr>
            </w:pPr>
            <w:r>
              <w:t xml:space="preserve">Установите курсор </w:t>
            </w:r>
            <w:r w:rsidRPr="00715E2D">
              <w:t>в абзаце, после которого следует вставить графический блок</w:t>
            </w:r>
            <w:r>
              <w:t>.</w:t>
            </w:r>
          </w:p>
          <w:p w:rsidR="00D35587" w:rsidRDefault="00D35587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D35587" w:rsidRPr="00436A16" w:rsidRDefault="00D35587" w:rsidP="004A18CC">
            <w:pPr>
              <w:pStyle w:val="34fff4"/>
            </w:pPr>
            <w:r>
              <w:t xml:space="preserve">Макрос можно использовать в любых документах, но параметры шрифта и абзаца стилей оформления будут корректно отображаться только в документах, </w:t>
            </w:r>
            <w:r w:rsidR="00D6314D">
              <w:t xml:space="preserve">в </w:t>
            </w:r>
            <w:r w:rsidR="007648CE">
              <w:t>которых содержатся стили</w:t>
            </w:r>
            <w:r w:rsidR="00D6314D">
              <w:t xml:space="preserve"> шаблона</w:t>
            </w:r>
            <w:r>
              <w:t xml:space="preserve"> </w:t>
            </w:r>
            <w:r w:rsidRPr="0050659B">
              <w:rPr>
                <w:rStyle w:val="34f0"/>
              </w:rPr>
              <w:t>ГОСТ_34.</w:t>
            </w:r>
            <w:r w:rsidR="004A18CC" w:rsidRPr="00C00DC2">
              <w:rPr>
                <w:rStyle w:val="34f0"/>
              </w:rPr>
              <w:t>dot</w:t>
            </w:r>
            <w:r w:rsidR="004A18CC" w:rsidRPr="00D35587">
              <w:rPr>
                <w:rStyle w:val="34f0"/>
                <w:lang w:val="en-US"/>
              </w:rPr>
              <w:t>x</w:t>
            </w:r>
            <w:r>
              <w:t xml:space="preserve">. В остальных документах параметры будут аналогичны параметрам встроенного стиля </w:t>
            </w:r>
            <w:proofErr w:type="gramStart"/>
            <w:r w:rsidRPr="007D01D6">
              <w:rPr>
                <w:rStyle w:val="34ffc"/>
              </w:rPr>
              <w:t>Обычный</w:t>
            </w:r>
            <w:proofErr w:type="gramEnd"/>
            <w:r>
              <w:t xml:space="preserve"> шаблона </w:t>
            </w:r>
            <w:r w:rsidRPr="0079744C">
              <w:rPr>
                <w:rStyle w:val="34f0"/>
              </w:rPr>
              <w:t>Normal</w:t>
            </w:r>
            <w:r w:rsidRPr="0035668B">
              <w:rPr>
                <w:rStyle w:val="34f0"/>
              </w:rPr>
              <w:t>.</w:t>
            </w:r>
            <w:r w:rsidRPr="0079744C">
              <w:rPr>
                <w:rStyle w:val="34f0"/>
              </w:rPr>
              <w:t>dot</w:t>
            </w:r>
            <w:r w:rsidRPr="0035668B">
              <w:rPr>
                <w:rStyle w:val="34f0"/>
              </w:rPr>
              <w:t>m</w:t>
            </w:r>
          </w:p>
        </w:tc>
      </w:tr>
      <w:tr w:rsidR="00D35587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D35587" w:rsidRPr="00D35587" w:rsidRDefault="00D35587" w:rsidP="00D35587">
            <w:pPr>
              <w:pStyle w:val="34fff4"/>
            </w:pPr>
            <w:r>
              <w:rPr>
                <w:lang w:val="de-DE"/>
              </w:rPr>
              <w:lastRenderedPageBreak/>
              <w:t>Insert_GraphicBlock</w:t>
            </w:r>
            <w:r w:rsidRPr="00F43C37">
              <w:rPr>
                <w:lang w:val="de-DE"/>
              </w:rPr>
              <w:t>_App_Gost34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D35587" w:rsidRPr="004F2B47" w:rsidRDefault="00D35587" w:rsidP="004A6736">
            <w:pPr>
              <w:pStyle w:val="34fff4"/>
              <w:rPr>
                <w:lang w:val="de-DE"/>
              </w:rPr>
            </w:pPr>
            <w:r w:rsidRPr="004907F2">
              <w:rPr>
                <w:rStyle w:val="34f0"/>
                <w:lang w:val="de-DE"/>
              </w:rPr>
              <w:t>Gost34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D35587" w:rsidRDefault="00D35587" w:rsidP="004A6736">
            <w:pPr>
              <w:pStyle w:val="34fff4"/>
            </w:pPr>
            <w:r w:rsidRPr="007B20C9">
              <w:t>Вставка графического блока</w:t>
            </w:r>
            <w:r>
              <w:t xml:space="preserve"> в приложение.</w:t>
            </w:r>
          </w:p>
          <w:p w:rsidR="00D35587" w:rsidRPr="007B20C9" w:rsidRDefault="00D35587" w:rsidP="004A6736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D35587" w:rsidRPr="007B20C9" w:rsidRDefault="00D35587" w:rsidP="000E243D">
            <w:pPr>
              <w:pStyle w:val="3411"/>
            </w:pPr>
            <w:r>
              <w:t xml:space="preserve">обозначение приложения и </w:t>
            </w:r>
            <w:r w:rsidRPr="007B20C9">
              <w:t>номер рисунка</w:t>
            </w:r>
            <w:r>
              <w:t xml:space="preserve"> с подписью</w:t>
            </w:r>
            <w:r w:rsidRPr="007B20C9">
              <w:t>;</w:t>
            </w:r>
          </w:p>
          <w:p w:rsidR="00D35587" w:rsidRPr="007B20C9" w:rsidRDefault="00D35587" w:rsidP="000E243D">
            <w:pPr>
              <w:pStyle w:val="3411"/>
            </w:pPr>
            <w:r w:rsidRPr="007B20C9">
              <w:t xml:space="preserve">абзац для </w:t>
            </w:r>
            <w:r>
              <w:t>графического объекта</w:t>
            </w:r>
            <w:r w:rsidRPr="007B20C9">
              <w:t>;</w:t>
            </w:r>
          </w:p>
          <w:p w:rsidR="00D35587" w:rsidRPr="007B20C9" w:rsidRDefault="00D35587" w:rsidP="000E243D">
            <w:pPr>
              <w:pStyle w:val="3411"/>
            </w:pPr>
            <w:r w:rsidRPr="007B20C9">
              <w:t xml:space="preserve">перекрестную ссылку на </w:t>
            </w:r>
            <w:r>
              <w:t>рисунок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D35587" w:rsidRDefault="00D35587" w:rsidP="002450A9">
            <w:pPr>
              <w:pStyle w:val="3414"/>
              <w:numPr>
                <w:ilvl w:val="0"/>
                <w:numId w:val="35"/>
              </w:numPr>
            </w:pPr>
            <w:r>
              <w:t>Установите курсор в абзаце, после которого следует вставить графический блок.</w:t>
            </w:r>
          </w:p>
          <w:p w:rsidR="00D35587" w:rsidRDefault="00D35587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D35587" w:rsidRDefault="00D35587" w:rsidP="004A18CC">
            <w:pPr>
              <w:pStyle w:val="34fff4"/>
              <w:rPr>
                <w:rStyle w:val="34ff0"/>
              </w:rPr>
            </w:pPr>
            <w:r>
              <w:rPr>
                <w:rStyle w:val="34ff0"/>
              </w:rPr>
              <w:t>Внимание</w:t>
            </w:r>
            <w:r w:rsidRPr="005978E1">
              <w:rPr>
                <w:rStyle w:val="34ff0"/>
              </w:rPr>
              <w:t>!</w:t>
            </w:r>
            <w:r>
              <w:t xml:space="preserve"> Применяйте данный макрос только в тех в документах, которые содержат стили шаблона </w:t>
            </w:r>
            <w:r w:rsidRPr="007B20C9">
              <w:rPr>
                <w:rStyle w:val="34f0"/>
              </w:rPr>
              <w:t>ГОСТ_34</w:t>
            </w:r>
            <w:r>
              <w:rPr>
                <w:rStyle w:val="34f0"/>
              </w:rPr>
              <w:t>.dot</w:t>
            </w:r>
            <w:r w:rsidR="004A18CC">
              <w:rPr>
                <w:rStyle w:val="34f0"/>
                <w:lang w:val="en-US"/>
              </w:rPr>
              <w:t>x</w:t>
            </w:r>
            <w:r>
              <w:t>. Если в документе не содержится требуемых стилей, макрос будет выполнен некорректно</w:t>
            </w:r>
          </w:p>
        </w:tc>
      </w:tr>
      <w:tr w:rsidR="004A18CC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4A18CC" w:rsidRPr="00824DC1" w:rsidRDefault="004A18CC" w:rsidP="00343D24">
            <w:pPr>
              <w:pStyle w:val="34fff4"/>
            </w:pPr>
            <w:r>
              <w:rPr>
                <w:lang w:val="de-DE"/>
              </w:rPr>
              <w:t>Insert_GraphicBlock_Gost19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4A18CC" w:rsidRPr="004A18CC" w:rsidRDefault="004A18CC" w:rsidP="00343D24">
            <w:pPr>
              <w:pStyle w:val="34fff4"/>
            </w:pPr>
            <w:r w:rsidRPr="00824DC1">
              <w:rPr>
                <w:rStyle w:val="34f0"/>
                <w:lang w:val="de-DE"/>
              </w:rPr>
              <w:t>Gost19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4A18CC" w:rsidRDefault="004A18CC" w:rsidP="00343D24">
            <w:pPr>
              <w:pStyle w:val="34fff4"/>
            </w:pPr>
            <w:r w:rsidRPr="007B20C9">
              <w:t>Вставка графического блока</w:t>
            </w:r>
            <w:r>
              <w:t xml:space="preserve"> в документ.</w:t>
            </w:r>
          </w:p>
          <w:p w:rsidR="004A18CC" w:rsidRPr="007B20C9" w:rsidRDefault="004A18CC" w:rsidP="00343D24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4A18CC" w:rsidRPr="007B20C9" w:rsidRDefault="004A18CC" w:rsidP="000E243D">
            <w:pPr>
              <w:pStyle w:val="3411"/>
            </w:pPr>
            <w:r w:rsidRPr="007B20C9">
              <w:t>номер рисунка</w:t>
            </w:r>
            <w:r>
              <w:t xml:space="preserve"> с подписью</w:t>
            </w:r>
            <w:r w:rsidRPr="007B20C9">
              <w:t>;</w:t>
            </w:r>
          </w:p>
          <w:p w:rsidR="004A18CC" w:rsidRPr="007B20C9" w:rsidRDefault="004A18CC" w:rsidP="000E243D">
            <w:pPr>
              <w:pStyle w:val="3411"/>
            </w:pPr>
            <w:r w:rsidRPr="007B20C9">
              <w:t xml:space="preserve">абзац для </w:t>
            </w:r>
            <w:r>
              <w:t>графического объекта</w:t>
            </w:r>
            <w:r w:rsidRPr="007B20C9">
              <w:t>;</w:t>
            </w:r>
          </w:p>
          <w:p w:rsidR="004A18CC" w:rsidRDefault="004A18CC" w:rsidP="000E243D">
            <w:pPr>
              <w:pStyle w:val="3411"/>
            </w:pPr>
            <w:r w:rsidRPr="007B20C9">
              <w:t xml:space="preserve">перекрестную ссылку на </w:t>
            </w:r>
            <w:r>
              <w:t>рисунок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4A18CC" w:rsidRPr="007E7C62" w:rsidRDefault="004A18CC" w:rsidP="002450A9">
            <w:pPr>
              <w:pStyle w:val="3414"/>
              <w:numPr>
                <w:ilvl w:val="0"/>
                <w:numId w:val="72"/>
              </w:numPr>
            </w:pPr>
            <w:r>
              <w:t xml:space="preserve">Установите курсор </w:t>
            </w:r>
            <w:r w:rsidRPr="00EE6A3D">
              <w:t>в абзаце, после которого следует вставить графический блок</w:t>
            </w:r>
            <w:r>
              <w:t>.</w:t>
            </w:r>
          </w:p>
          <w:p w:rsidR="004A18CC" w:rsidRDefault="004A18CC" w:rsidP="00343D24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4A18CC" w:rsidRPr="005A2737" w:rsidRDefault="004A18CC" w:rsidP="004A18CC">
            <w:pPr>
              <w:pStyle w:val="34fff4"/>
            </w:pPr>
            <w:r>
              <w:t xml:space="preserve">Макрос можно использовать в любых документах, но параметры шрифта и абзаца стилей оформления будут корректно отображаться только в документах, </w:t>
            </w:r>
            <w:r w:rsidR="00D6314D">
              <w:t xml:space="preserve">в </w:t>
            </w:r>
            <w:r w:rsidR="007648CE">
              <w:t>которых содержатся стили</w:t>
            </w:r>
            <w:r w:rsidR="00D6314D">
              <w:t xml:space="preserve"> шаблона</w:t>
            </w:r>
            <w:r>
              <w:t xml:space="preserve"> </w:t>
            </w:r>
            <w:r w:rsidRPr="00062A4B">
              <w:rPr>
                <w:rStyle w:val="34f0"/>
              </w:rPr>
              <w:t>ГОСТ_19.</w:t>
            </w:r>
            <w:r w:rsidRPr="00C00DC2">
              <w:rPr>
                <w:rStyle w:val="34f0"/>
              </w:rPr>
              <w:t>dot</w:t>
            </w:r>
            <w:r w:rsidRPr="00D35587">
              <w:rPr>
                <w:rStyle w:val="34f0"/>
                <w:lang w:val="en-US"/>
              </w:rPr>
              <w:t>x</w:t>
            </w:r>
            <w:r>
              <w:t xml:space="preserve">. В остальных документах параметры будут аналогичны параметрам встроенного стиля </w:t>
            </w:r>
            <w:proofErr w:type="gramStart"/>
            <w:r w:rsidRPr="00062A4B">
              <w:rPr>
                <w:rStyle w:val="34ffc"/>
              </w:rPr>
              <w:t>Обычный</w:t>
            </w:r>
            <w:proofErr w:type="gramEnd"/>
            <w:r>
              <w:t xml:space="preserve"> шаблона </w:t>
            </w:r>
            <w:r w:rsidRPr="00062A4B">
              <w:rPr>
                <w:rStyle w:val="34f0"/>
              </w:rPr>
              <w:t>Normal.dotm</w:t>
            </w:r>
          </w:p>
        </w:tc>
      </w:tr>
      <w:tr w:rsidR="004A18CC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4A18CC" w:rsidRPr="004A18CC" w:rsidRDefault="004A18CC" w:rsidP="00343D24">
            <w:pPr>
              <w:pStyle w:val="34fff4"/>
            </w:pPr>
            <w:r>
              <w:rPr>
                <w:lang w:val="de-DE"/>
              </w:rPr>
              <w:t>Insert_GraphicBlock_Gost7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4A18CC" w:rsidRPr="004F2B47" w:rsidRDefault="004A18CC" w:rsidP="00343D24">
            <w:pPr>
              <w:pStyle w:val="34fff4"/>
              <w:rPr>
                <w:lang w:val="de-DE"/>
              </w:rPr>
            </w:pPr>
            <w:r w:rsidRPr="00824DC1">
              <w:rPr>
                <w:rStyle w:val="34f0"/>
                <w:lang w:val="de-DE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4A18CC" w:rsidRDefault="004A18CC" w:rsidP="00343D24">
            <w:pPr>
              <w:pStyle w:val="34fff4"/>
            </w:pPr>
            <w:r w:rsidRPr="007B20C9">
              <w:t>Вставка графического блока</w:t>
            </w:r>
            <w:r>
              <w:t xml:space="preserve"> в основную часть документа.</w:t>
            </w:r>
          </w:p>
          <w:p w:rsidR="004A18CC" w:rsidRPr="007B20C9" w:rsidRDefault="004A18CC" w:rsidP="00343D24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4A18CC" w:rsidRPr="007B20C9" w:rsidRDefault="004A18CC" w:rsidP="000E243D">
            <w:pPr>
              <w:pStyle w:val="3411"/>
            </w:pPr>
            <w:r w:rsidRPr="007B20C9">
              <w:t>номер рисунка</w:t>
            </w:r>
            <w:r>
              <w:t xml:space="preserve"> с подписью</w:t>
            </w:r>
            <w:r w:rsidRPr="007B20C9">
              <w:t>;</w:t>
            </w:r>
          </w:p>
          <w:p w:rsidR="004A18CC" w:rsidRPr="007B20C9" w:rsidRDefault="004A18CC" w:rsidP="000E243D">
            <w:pPr>
              <w:pStyle w:val="3411"/>
            </w:pPr>
            <w:r w:rsidRPr="007B20C9">
              <w:t xml:space="preserve">абзац для </w:t>
            </w:r>
            <w:r>
              <w:t>графического объекта</w:t>
            </w:r>
            <w:r w:rsidRPr="007B20C9">
              <w:t>;</w:t>
            </w:r>
          </w:p>
          <w:p w:rsidR="004A18CC" w:rsidRDefault="004A18CC" w:rsidP="000E243D">
            <w:pPr>
              <w:pStyle w:val="3411"/>
            </w:pPr>
            <w:r w:rsidRPr="007B20C9">
              <w:t xml:space="preserve">перекрестную ссылку на </w:t>
            </w:r>
            <w:r>
              <w:t>рисунок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4A18CC" w:rsidRPr="007E7C62" w:rsidRDefault="004A18CC" w:rsidP="002450A9">
            <w:pPr>
              <w:pStyle w:val="3414"/>
              <w:numPr>
                <w:ilvl w:val="0"/>
                <w:numId w:val="73"/>
              </w:numPr>
            </w:pPr>
            <w:r>
              <w:t xml:space="preserve">Установите курсор </w:t>
            </w:r>
            <w:r w:rsidRPr="00715E2D">
              <w:t>в абзаце, после которого следует вставить графический блок</w:t>
            </w:r>
            <w:r>
              <w:t>.</w:t>
            </w:r>
          </w:p>
          <w:p w:rsidR="004A18CC" w:rsidRDefault="004A18CC" w:rsidP="00343D24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4A18CC" w:rsidRPr="000944EA" w:rsidRDefault="004A18CC" w:rsidP="004A18CC">
            <w:pPr>
              <w:pStyle w:val="34fff4"/>
            </w:pPr>
            <w:r>
              <w:t xml:space="preserve">Макрос можно использовать в любых документах, но параметры шрифта и абзаца стилей оформления будут корректно отображаться только в документах, </w:t>
            </w:r>
            <w:r w:rsidR="00D6314D">
              <w:t xml:space="preserve">в </w:t>
            </w:r>
            <w:r w:rsidR="007648CE">
              <w:t>которых содержатся стили</w:t>
            </w:r>
            <w:r w:rsidR="00D6314D">
              <w:t xml:space="preserve"> шаблона</w:t>
            </w:r>
            <w:r>
              <w:t xml:space="preserve"> </w:t>
            </w:r>
            <w:r w:rsidRPr="00062A4B">
              <w:rPr>
                <w:rStyle w:val="34f0"/>
              </w:rPr>
              <w:t>ГОСТ_7.dot</w:t>
            </w:r>
            <w:r>
              <w:rPr>
                <w:rStyle w:val="34f0"/>
                <w:lang w:val="en-US"/>
              </w:rPr>
              <w:t>x</w:t>
            </w:r>
            <w:r>
              <w:t xml:space="preserve">. В остальных документах параметры будут аналогичны параметрам встроенного стиля </w:t>
            </w:r>
            <w:proofErr w:type="gramStart"/>
            <w:r w:rsidRPr="00062A4B">
              <w:rPr>
                <w:rStyle w:val="34ffc"/>
              </w:rPr>
              <w:t>Обычный</w:t>
            </w:r>
            <w:proofErr w:type="gramEnd"/>
            <w:r>
              <w:t xml:space="preserve"> шаблона </w:t>
            </w:r>
            <w:r w:rsidRPr="00062A4B">
              <w:rPr>
                <w:rStyle w:val="34f0"/>
              </w:rPr>
              <w:t>Normal.dotm</w:t>
            </w:r>
          </w:p>
        </w:tc>
      </w:tr>
      <w:tr w:rsidR="004A18CC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4A18CC" w:rsidRPr="00F43C37" w:rsidRDefault="004A18CC" w:rsidP="00343D24">
            <w:pPr>
              <w:pStyle w:val="34fff4"/>
              <w:rPr>
                <w:lang w:val="de-DE"/>
              </w:rPr>
            </w:pPr>
            <w:r>
              <w:rPr>
                <w:lang w:val="de-DE"/>
              </w:rPr>
              <w:t>Insert_GraphicBlock</w:t>
            </w:r>
            <w:r w:rsidRPr="00F43C37">
              <w:rPr>
                <w:lang w:val="de-DE"/>
              </w:rPr>
              <w:t>_App_Gost</w:t>
            </w:r>
            <w:r>
              <w:rPr>
                <w:lang w:val="de-DE"/>
              </w:rPr>
              <w:t>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4A18CC" w:rsidRPr="004F2B47" w:rsidRDefault="004A18CC" w:rsidP="00343D24">
            <w:pPr>
              <w:pStyle w:val="34fff4"/>
              <w:rPr>
                <w:lang w:val="de-DE"/>
              </w:rPr>
            </w:pPr>
            <w:r w:rsidRPr="00824DC1">
              <w:rPr>
                <w:rStyle w:val="34f0"/>
                <w:lang w:val="de-DE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4A18CC" w:rsidRDefault="004A18CC" w:rsidP="00343D24">
            <w:pPr>
              <w:pStyle w:val="34fff4"/>
            </w:pPr>
            <w:r w:rsidRPr="007B20C9">
              <w:t>Вставка графического блока</w:t>
            </w:r>
            <w:r>
              <w:t xml:space="preserve"> в приложение.</w:t>
            </w:r>
          </w:p>
          <w:p w:rsidR="004A18CC" w:rsidRPr="007B20C9" w:rsidRDefault="004A18CC" w:rsidP="00343D24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4A18CC" w:rsidRPr="007B20C9" w:rsidRDefault="004A18CC" w:rsidP="000E243D">
            <w:pPr>
              <w:pStyle w:val="3411"/>
            </w:pPr>
            <w:r>
              <w:t xml:space="preserve">обозначение приложения и </w:t>
            </w:r>
            <w:r w:rsidRPr="007B20C9">
              <w:t>номер рисунка</w:t>
            </w:r>
            <w:r>
              <w:t xml:space="preserve"> с подписью</w:t>
            </w:r>
            <w:r w:rsidRPr="007B20C9">
              <w:t>;</w:t>
            </w:r>
          </w:p>
          <w:p w:rsidR="004A18CC" w:rsidRPr="007B20C9" w:rsidRDefault="004A18CC" w:rsidP="000E243D">
            <w:pPr>
              <w:pStyle w:val="3411"/>
            </w:pPr>
            <w:r w:rsidRPr="007B20C9">
              <w:t xml:space="preserve">абзац для </w:t>
            </w:r>
            <w:r>
              <w:t>графического объекта</w:t>
            </w:r>
            <w:r w:rsidRPr="007B20C9">
              <w:t>;</w:t>
            </w:r>
          </w:p>
          <w:p w:rsidR="004A18CC" w:rsidRPr="007B20C9" w:rsidRDefault="004A18CC" w:rsidP="000E243D">
            <w:pPr>
              <w:pStyle w:val="3411"/>
            </w:pPr>
            <w:r w:rsidRPr="007B20C9">
              <w:t xml:space="preserve">перекрестную ссылку на </w:t>
            </w:r>
            <w:r>
              <w:t>рисунок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4A18CC" w:rsidRDefault="004A18CC" w:rsidP="002450A9">
            <w:pPr>
              <w:pStyle w:val="3414"/>
              <w:numPr>
                <w:ilvl w:val="0"/>
                <w:numId w:val="74"/>
              </w:numPr>
            </w:pPr>
            <w:r>
              <w:t>Установите курсор в абзаце, после которого следует вставить графический блок.</w:t>
            </w:r>
          </w:p>
          <w:p w:rsidR="004A18CC" w:rsidRDefault="004A18CC" w:rsidP="00343D24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4A18CC" w:rsidRDefault="004A18CC" w:rsidP="004A18CC">
            <w:pPr>
              <w:pStyle w:val="34fff4"/>
            </w:pPr>
            <w:r w:rsidRPr="00062A4B">
              <w:rPr>
                <w:rStyle w:val="34ff0"/>
              </w:rPr>
              <w:t>Внимание!</w:t>
            </w:r>
            <w:r>
              <w:t xml:space="preserve"> Применяйте данный макрос только в тех в документах, которые содержат стили шаблона </w:t>
            </w:r>
            <w:r w:rsidRPr="00062A4B">
              <w:rPr>
                <w:rStyle w:val="34f0"/>
              </w:rPr>
              <w:t>ГОСТ_7.dot</w:t>
            </w:r>
            <w:r>
              <w:rPr>
                <w:rStyle w:val="34f0"/>
                <w:lang w:val="en-US"/>
              </w:rPr>
              <w:t>x</w:t>
            </w:r>
            <w:r>
              <w:t>. Если в документе не содержится требуемых стилей, макрос будет выполнен некорректно</w:t>
            </w:r>
          </w:p>
        </w:tc>
      </w:tr>
      <w:tr w:rsidR="004A18CC" w:rsidTr="00CD6329">
        <w:trPr>
          <w:cantSplit/>
        </w:trPr>
        <w:tc>
          <w:tcPr>
            <w:tcW w:w="14853" w:type="dxa"/>
            <w:gridSpan w:val="5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4A18CC" w:rsidRDefault="004A18CC" w:rsidP="007F6798">
            <w:pPr>
              <w:pStyle w:val="34fffff4"/>
              <w:rPr>
                <w:rStyle w:val="34ff0"/>
                <w:lang w:val="ru-RU"/>
              </w:rPr>
            </w:pPr>
            <w:r w:rsidRPr="00924F86">
              <w:lastRenderedPageBreak/>
              <w:t xml:space="preserve">Макросы </w:t>
            </w:r>
            <w:r>
              <w:t>для добавления табличного блока</w:t>
            </w:r>
          </w:p>
        </w:tc>
      </w:tr>
      <w:tr w:rsidR="004A18CC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4A18CC" w:rsidRPr="00D35587" w:rsidRDefault="004A18CC" w:rsidP="00D35587">
            <w:pPr>
              <w:pStyle w:val="34fff4"/>
            </w:pPr>
            <w:r w:rsidRPr="0074506B">
              <w:t>Insert_TableBlock_Gost</w:t>
            </w:r>
            <w:r>
              <w:t>34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4A18CC" w:rsidRPr="007B20C9" w:rsidRDefault="004A18CC" w:rsidP="0074506B">
            <w:pPr>
              <w:pStyle w:val="34fff4"/>
            </w:pPr>
            <w:r w:rsidRPr="008545C6">
              <w:rPr>
                <w:rStyle w:val="34f0"/>
              </w:rPr>
              <w:t>Gost34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4A18CC" w:rsidRDefault="004A18CC" w:rsidP="0074506B">
            <w:pPr>
              <w:pStyle w:val="34fff4"/>
            </w:pPr>
            <w:r w:rsidRPr="007B20C9">
              <w:t xml:space="preserve">Вставка </w:t>
            </w:r>
            <w:r>
              <w:t>табличного</w:t>
            </w:r>
            <w:r w:rsidRPr="007B20C9">
              <w:t xml:space="preserve"> блока</w:t>
            </w:r>
            <w:r>
              <w:t xml:space="preserve"> в основную часть документа.</w:t>
            </w:r>
          </w:p>
          <w:p w:rsidR="004A18CC" w:rsidRPr="007B20C9" w:rsidRDefault="004A18CC" w:rsidP="0074506B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4A18CC" w:rsidRPr="007B20C9" w:rsidRDefault="004A18CC" w:rsidP="000E243D">
            <w:pPr>
              <w:pStyle w:val="3411"/>
            </w:pPr>
            <w:r w:rsidRPr="007B20C9">
              <w:t xml:space="preserve">номер </w:t>
            </w:r>
            <w:r>
              <w:t>таблицы с подписью</w:t>
            </w:r>
            <w:r w:rsidRPr="007B20C9">
              <w:t>;</w:t>
            </w:r>
          </w:p>
          <w:p w:rsidR="004A18CC" w:rsidRPr="00CB096A" w:rsidRDefault="004A18CC" w:rsidP="000E243D">
            <w:pPr>
              <w:pStyle w:val="3411"/>
            </w:pPr>
            <w:r>
              <w:t>пустую таблицу</w:t>
            </w:r>
            <w:r w:rsidRPr="007B20C9">
              <w:t>;</w:t>
            </w:r>
          </w:p>
          <w:p w:rsidR="004A18CC" w:rsidRPr="007B20C9" w:rsidRDefault="004A18CC" w:rsidP="000E243D">
            <w:pPr>
              <w:pStyle w:val="3411"/>
            </w:pPr>
            <w:r>
              <w:t>отбивку после таблицы;</w:t>
            </w:r>
          </w:p>
          <w:p w:rsidR="004A18CC" w:rsidRDefault="004A18CC" w:rsidP="000E243D">
            <w:pPr>
              <w:pStyle w:val="3411"/>
            </w:pPr>
            <w:r>
              <w:t>перекрестную ссылку на</w:t>
            </w:r>
            <w:r w:rsidRPr="007B20C9">
              <w:t xml:space="preserve"> </w:t>
            </w:r>
            <w:r>
              <w:t>таблицу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4A18CC" w:rsidRPr="007E7C62" w:rsidRDefault="004A18CC" w:rsidP="002450A9">
            <w:pPr>
              <w:pStyle w:val="3414"/>
              <w:numPr>
                <w:ilvl w:val="0"/>
                <w:numId w:val="36"/>
              </w:numPr>
            </w:pPr>
            <w:r>
              <w:t xml:space="preserve">Установите курсор </w:t>
            </w:r>
            <w:r w:rsidRPr="004D027D">
              <w:t>в абзаце, после которого следует вставить табличный блок</w:t>
            </w:r>
            <w:r>
              <w:t>.</w:t>
            </w:r>
          </w:p>
          <w:p w:rsidR="004A18CC" w:rsidRPr="00AB5F33" w:rsidRDefault="004A18CC" w:rsidP="00E82FCE">
            <w:pPr>
              <w:pStyle w:val="3414"/>
            </w:pPr>
            <w:r>
              <w:t>Запустите макрос</w:t>
            </w:r>
            <w:r>
              <w:rPr>
                <w:lang w:val="ru-RU"/>
              </w:rPr>
              <w:t>.</w:t>
            </w:r>
          </w:p>
          <w:p w:rsidR="004A18CC" w:rsidRDefault="004A18CC" w:rsidP="00E82FCE">
            <w:pPr>
              <w:pStyle w:val="3414"/>
            </w:pPr>
            <w:r>
              <w:t>В открывшихся диалоговых окнах введите количество строк и столбцов, которое следует задать в таблице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4A18CC" w:rsidRDefault="004A18CC" w:rsidP="000E243D">
            <w:pPr>
              <w:pStyle w:val="34fff4"/>
            </w:pPr>
            <w:r>
              <w:t xml:space="preserve">Макрос можно использовать в любых документах, но параметры шрифта и абзаца стилей оформления будут корректно отображаться только в документах, </w:t>
            </w:r>
            <w:r w:rsidR="00D6314D">
              <w:t xml:space="preserve">в </w:t>
            </w:r>
            <w:r w:rsidR="007648CE">
              <w:t>которых содержатся стили</w:t>
            </w:r>
            <w:r w:rsidR="00D6314D">
              <w:t xml:space="preserve"> шаблона</w:t>
            </w:r>
            <w:r>
              <w:t xml:space="preserve"> </w:t>
            </w:r>
            <w:r w:rsidRPr="0050659B">
              <w:rPr>
                <w:rStyle w:val="34f0"/>
              </w:rPr>
              <w:t>ГОСТ_34.dot</w:t>
            </w:r>
            <w:r w:rsidR="000E243D">
              <w:rPr>
                <w:rStyle w:val="34f0"/>
                <w:lang w:val="en-US"/>
              </w:rPr>
              <w:t>x</w:t>
            </w:r>
            <w:r>
              <w:t xml:space="preserve">. В остальных документах параметры будут аналогичны параметрам встроенного стиля </w:t>
            </w:r>
            <w:proofErr w:type="gramStart"/>
            <w:r w:rsidRPr="007D01D6">
              <w:rPr>
                <w:rStyle w:val="34ffc"/>
              </w:rPr>
              <w:t>Обычный</w:t>
            </w:r>
            <w:proofErr w:type="gramEnd"/>
            <w:r>
              <w:t xml:space="preserve"> шаблона </w:t>
            </w:r>
            <w:r w:rsidRPr="0079744C">
              <w:rPr>
                <w:rStyle w:val="34f0"/>
              </w:rPr>
              <w:t>Normal</w:t>
            </w:r>
            <w:r w:rsidRPr="0035668B">
              <w:rPr>
                <w:rStyle w:val="34f0"/>
              </w:rPr>
              <w:t>.</w:t>
            </w:r>
            <w:r w:rsidRPr="0079744C">
              <w:rPr>
                <w:rStyle w:val="34f0"/>
              </w:rPr>
              <w:t>dot</w:t>
            </w:r>
            <w:r w:rsidRPr="0035668B">
              <w:rPr>
                <w:rStyle w:val="34f0"/>
              </w:rPr>
              <w:t>m</w:t>
            </w:r>
          </w:p>
        </w:tc>
      </w:tr>
      <w:tr w:rsidR="004A18CC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4A18CC" w:rsidRPr="00D35587" w:rsidRDefault="004A18CC" w:rsidP="00D35587">
            <w:pPr>
              <w:pStyle w:val="34fff4"/>
            </w:pPr>
            <w:r>
              <w:t>Insert_TableBlock</w:t>
            </w:r>
            <w:r w:rsidRPr="000A7CEA">
              <w:t>_App_Gost34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4A18CC" w:rsidRPr="007B20C9" w:rsidRDefault="004A18CC" w:rsidP="004A6736">
            <w:pPr>
              <w:pStyle w:val="34fff4"/>
            </w:pPr>
            <w:r w:rsidRPr="008545C6">
              <w:rPr>
                <w:rStyle w:val="34f0"/>
              </w:rPr>
              <w:t>Gost34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4A18CC" w:rsidRDefault="004A18CC" w:rsidP="004A6736">
            <w:pPr>
              <w:pStyle w:val="34fff4"/>
            </w:pPr>
            <w:r w:rsidRPr="007B20C9">
              <w:t xml:space="preserve">Вставка </w:t>
            </w:r>
            <w:r>
              <w:t>табличного</w:t>
            </w:r>
            <w:r w:rsidRPr="007B20C9">
              <w:t xml:space="preserve"> блока</w:t>
            </w:r>
            <w:r>
              <w:t xml:space="preserve"> в приложение.</w:t>
            </w:r>
          </w:p>
          <w:p w:rsidR="004A18CC" w:rsidRPr="007B20C9" w:rsidRDefault="004A18CC" w:rsidP="004A6736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4A18CC" w:rsidRPr="007B20C9" w:rsidRDefault="004A18CC" w:rsidP="000E243D">
            <w:pPr>
              <w:pStyle w:val="3411"/>
            </w:pPr>
            <w:r>
              <w:t xml:space="preserve">обозначение приложения и </w:t>
            </w:r>
            <w:r w:rsidRPr="007B20C9">
              <w:t xml:space="preserve">номер </w:t>
            </w:r>
            <w:r>
              <w:t>таблицы с подписью</w:t>
            </w:r>
            <w:r w:rsidRPr="007B20C9">
              <w:t>;</w:t>
            </w:r>
          </w:p>
          <w:p w:rsidR="004A18CC" w:rsidRPr="00CB096A" w:rsidRDefault="004A18CC" w:rsidP="000E243D">
            <w:pPr>
              <w:pStyle w:val="3411"/>
            </w:pPr>
            <w:r>
              <w:t>пустую таблицу</w:t>
            </w:r>
            <w:r w:rsidRPr="007B20C9">
              <w:t>;</w:t>
            </w:r>
          </w:p>
          <w:p w:rsidR="004A18CC" w:rsidRPr="007B20C9" w:rsidRDefault="004A18CC" w:rsidP="000E243D">
            <w:pPr>
              <w:pStyle w:val="3411"/>
            </w:pPr>
            <w:r>
              <w:t>отбивку после таблицы;</w:t>
            </w:r>
          </w:p>
          <w:p w:rsidR="004A18CC" w:rsidRDefault="004A18CC" w:rsidP="000E243D">
            <w:pPr>
              <w:pStyle w:val="3411"/>
            </w:pPr>
            <w:r>
              <w:t>перекрестную ссылку на</w:t>
            </w:r>
            <w:r w:rsidRPr="007B20C9">
              <w:t xml:space="preserve"> </w:t>
            </w:r>
            <w:r>
              <w:t>таблицу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4A18CC" w:rsidRPr="007E7C62" w:rsidRDefault="004A18CC" w:rsidP="002450A9">
            <w:pPr>
              <w:pStyle w:val="3414"/>
              <w:numPr>
                <w:ilvl w:val="0"/>
                <w:numId w:val="37"/>
              </w:numPr>
            </w:pPr>
            <w:r>
              <w:t xml:space="preserve">Установите курсор </w:t>
            </w:r>
            <w:r w:rsidRPr="00F43C37">
              <w:t>в абзаце, после которого следует вставить табличный блок</w:t>
            </w:r>
            <w:r>
              <w:t>.</w:t>
            </w:r>
          </w:p>
          <w:p w:rsidR="004A18CC" w:rsidRPr="00AB5F33" w:rsidRDefault="004A18CC" w:rsidP="00E82FCE">
            <w:pPr>
              <w:pStyle w:val="3414"/>
            </w:pPr>
            <w:r>
              <w:t>Запустите макрос</w:t>
            </w:r>
            <w:r>
              <w:rPr>
                <w:lang w:val="ru-RU"/>
              </w:rPr>
              <w:t>.</w:t>
            </w:r>
          </w:p>
          <w:p w:rsidR="004A18CC" w:rsidRDefault="004A18CC" w:rsidP="00E82FCE">
            <w:pPr>
              <w:pStyle w:val="3414"/>
            </w:pPr>
            <w:r>
              <w:t>В открывшихся диалоговых окнах введите количество строк и столбцов, которое следует задать в таблице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4A18CC" w:rsidRDefault="004A18CC" w:rsidP="000E243D">
            <w:pPr>
              <w:pStyle w:val="34fff4"/>
            </w:pPr>
            <w:r>
              <w:rPr>
                <w:rStyle w:val="34ff0"/>
              </w:rPr>
              <w:t>Внимание</w:t>
            </w:r>
            <w:r w:rsidRPr="005978E1">
              <w:rPr>
                <w:rStyle w:val="34ff0"/>
              </w:rPr>
              <w:t>!</w:t>
            </w:r>
            <w:r>
              <w:t xml:space="preserve"> Применяйте данный макрос только в тех в документах, которые содержат стили шаблона </w:t>
            </w:r>
            <w:r w:rsidRPr="007B20C9">
              <w:rPr>
                <w:rStyle w:val="34f0"/>
              </w:rPr>
              <w:t>ГОСТ_34</w:t>
            </w:r>
            <w:r>
              <w:rPr>
                <w:rStyle w:val="34f0"/>
              </w:rPr>
              <w:t>.dot</w:t>
            </w:r>
            <w:r w:rsidR="000E243D">
              <w:rPr>
                <w:rStyle w:val="34f0"/>
                <w:lang w:val="en-US"/>
              </w:rPr>
              <w:t>x</w:t>
            </w:r>
            <w:r>
              <w:t>. Если в документе не содержится требуемых стилей, макрос будет выполнен некорректно</w:t>
            </w:r>
          </w:p>
        </w:tc>
      </w:tr>
      <w:tr w:rsidR="000E243D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0E243D" w:rsidRPr="0074506B" w:rsidRDefault="000E243D" w:rsidP="00343D24">
            <w:pPr>
              <w:pStyle w:val="34fff4"/>
            </w:pPr>
            <w:r w:rsidRPr="0074506B">
              <w:t>Insert_TableBlock_Gost</w:t>
            </w:r>
            <w:r>
              <w:t>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0E243D" w:rsidRPr="004A18CC" w:rsidRDefault="000E243D" w:rsidP="00343D24">
            <w:pPr>
              <w:pStyle w:val="34fff4"/>
            </w:pPr>
            <w:r w:rsidRPr="00062A4B">
              <w:rPr>
                <w:rStyle w:val="34f0"/>
              </w:rPr>
              <w:t>Gost19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0E243D" w:rsidRDefault="000E243D" w:rsidP="00343D24">
            <w:pPr>
              <w:pStyle w:val="34fff4"/>
            </w:pPr>
            <w:r w:rsidRPr="007B20C9">
              <w:t xml:space="preserve">Вставка </w:t>
            </w:r>
            <w:r>
              <w:t>табличного</w:t>
            </w:r>
            <w:r w:rsidRPr="007B20C9">
              <w:t xml:space="preserve"> блока</w:t>
            </w:r>
            <w:r>
              <w:t xml:space="preserve"> в документ.</w:t>
            </w:r>
          </w:p>
          <w:p w:rsidR="000E243D" w:rsidRPr="007B20C9" w:rsidRDefault="000E243D" w:rsidP="00343D24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0E243D" w:rsidRPr="007B20C9" w:rsidRDefault="000E243D" w:rsidP="000E243D">
            <w:pPr>
              <w:pStyle w:val="3411"/>
            </w:pPr>
            <w:r w:rsidRPr="007B20C9">
              <w:t xml:space="preserve">номер </w:t>
            </w:r>
            <w:r>
              <w:t>таблицы с подписью</w:t>
            </w:r>
            <w:r w:rsidRPr="007B20C9">
              <w:t>;</w:t>
            </w:r>
          </w:p>
          <w:p w:rsidR="000E243D" w:rsidRPr="00CB096A" w:rsidRDefault="000E243D" w:rsidP="000E243D">
            <w:pPr>
              <w:pStyle w:val="3411"/>
            </w:pPr>
            <w:r>
              <w:t>пустую таблицу</w:t>
            </w:r>
            <w:r w:rsidRPr="007B20C9">
              <w:t>;</w:t>
            </w:r>
          </w:p>
          <w:p w:rsidR="000E243D" w:rsidRPr="007B20C9" w:rsidRDefault="000E243D" w:rsidP="000E243D">
            <w:pPr>
              <w:pStyle w:val="3411"/>
            </w:pPr>
            <w:r>
              <w:t>отбивку после таблицы;</w:t>
            </w:r>
          </w:p>
          <w:p w:rsidR="000E243D" w:rsidRDefault="000E243D" w:rsidP="000E243D">
            <w:pPr>
              <w:pStyle w:val="3411"/>
            </w:pPr>
            <w:r>
              <w:t>перекрестную ссылку на</w:t>
            </w:r>
            <w:r w:rsidRPr="007B20C9">
              <w:t xml:space="preserve"> </w:t>
            </w:r>
            <w:r>
              <w:t>таблицу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0E243D" w:rsidRPr="007E7C62" w:rsidRDefault="000E243D" w:rsidP="002450A9">
            <w:pPr>
              <w:pStyle w:val="3414"/>
              <w:numPr>
                <w:ilvl w:val="0"/>
                <w:numId w:val="75"/>
              </w:numPr>
            </w:pPr>
            <w:r>
              <w:t xml:space="preserve">Установите курсор </w:t>
            </w:r>
            <w:r w:rsidRPr="00EE6A3D">
              <w:t>в абзаце, после которого следует вставить табличный блок</w:t>
            </w:r>
            <w:r>
              <w:t>.</w:t>
            </w:r>
          </w:p>
          <w:p w:rsidR="000E243D" w:rsidRPr="00AB5F33" w:rsidRDefault="000E243D" w:rsidP="00343D24">
            <w:pPr>
              <w:pStyle w:val="3414"/>
            </w:pPr>
            <w:r>
              <w:t>Запустите макрос.</w:t>
            </w:r>
          </w:p>
          <w:p w:rsidR="000E243D" w:rsidRDefault="000E243D" w:rsidP="00343D24">
            <w:pPr>
              <w:pStyle w:val="3414"/>
            </w:pPr>
            <w:r>
              <w:t>В открывшихся диалоговых окнах введите количество строк и столбцов, которое следует задать в таблице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0E243D" w:rsidRDefault="000E243D" w:rsidP="000E243D">
            <w:pPr>
              <w:pStyle w:val="34fff4"/>
            </w:pPr>
            <w:r>
              <w:t xml:space="preserve">Макрос можно использовать в любых документах, но параметры шрифта и абзаца стилей оформления будут корректно отображаться только в документах, </w:t>
            </w:r>
            <w:r w:rsidR="00D6314D">
              <w:t xml:space="preserve">в </w:t>
            </w:r>
            <w:r w:rsidR="007648CE">
              <w:t>которых содержатся стили</w:t>
            </w:r>
            <w:r w:rsidR="00D6314D">
              <w:t xml:space="preserve"> шаблона</w:t>
            </w:r>
            <w:r>
              <w:t xml:space="preserve"> </w:t>
            </w:r>
            <w:r w:rsidR="001B115B">
              <w:rPr>
                <w:rStyle w:val="34f0"/>
              </w:rPr>
              <w:t>ГОСТ_19.dotx</w:t>
            </w:r>
            <w:r>
              <w:t xml:space="preserve">. В остальных документах параметры будут аналогичны параметрам встроенного стиля </w:t>
            </w:r>
            <w:proofErr w:type="gramStart"/>
            <w:r w:rsidRPr="00062A4B">
              <w:rPr>
                <w:rStyle w:val="34ffc"/>
              </w:rPr>
              <w:t>Обычный</w:t>
            </w:r>
            <w:proofErr w:type="gramEnd"/>
            <w:r>
              <w:t xml:space="preserve"> шаблона </w:t>
            </w:r>
            <w:r w:rsidRPr="00062A4B">
              <w:rPr>
                <w:rStyle w:val="34f0"/>
              </w:rPr>
              <w:t>Normal.dotm</w:t>
            </w:r>
          </w:p>
        </w:tc>
      </w:tr>
      <w:tr w:rsidR="00F0146E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F0146E" w:rsidRPr="00B130AF" w:rsidRDefault="00F0146E" w:rsidP="00B130AF">
            <w:pPr>
              <w:pStyle w:val="34fff4"/>
            </w:pPr>
            <w:r w:rsidRPr="0074506B">
              <w:lastRenderedPageBreak/>
              <w:t>Insert_TableBlock_Gost</w:t>
            </w:r>
            <w:r>
              <w:t>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F0146E" w:rsidRPr="007B20C9" w:rsidRDefault="00B130AF" w:rsidP="00343D24">
            <w:pPr>
              <w:pStyle w:val="34fff4"/>
            </w:pPr>
            <w:r w:rsidRPr="00062A4B">
              <w:rPr>
                <w:rStyle w:val="34f0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F0146E" w:rsidRDefault="00F0146E" w:rsidP="00343D24">
            <w:pPr>
              <w:pStyle w:val="34fff4"/>
            </w:pPr>
            <w:r w:rsidRPr="007B20C9">
              <w:t xml:space="preserve">Вставка </w:t>
            </w:r>
            <w:r>
              <w:t>табличного</w:t>
            </w:r>
            <w:r w:rsidRPr="007B20C9">
              <w:t xml:space="preserve"> блока</w:t>
            </w:r>
            <w:r>
              <w:t xml:space="preserve"> в основную часть документа.</w:t>
            </w:r>
          </w:p>
          <w:p w:rsidR="00F0146E" w:rsidRPr="007B20C9" w:rsidRDefault="00F0146E" w:rsidP="00343D24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F0146E" w:rsidRPr="007B20C9" w:rsidRDefault="00F0146E" w:rsidP="00F0146E">
            <w:pPr>
              <w:pStyle w:val="3411"/>
            </w:pPr>
            <w:r w:rsidRPr="007B20C9">
              <w:t xml:space="preserve">номер </w:t>
            </w:r>
            <w:r>
              <w:t>таблицы с подписью</w:t>
            </w:r>
            <w:r w:rsidRPr="007B20C9">
              <w:t>;</w:t>
            </w:r>
          </w:p>
          <w:p w:rsidR="00F0146E" w:rsidRPr="00CB096A" w:rsidRDefault="00F0146E" w:rsidP="00F0146E">
            <w:pPr>
              <w:pStyle w:val="3411"/>
            </w:pPr>
            <w:r>
              <w:t>пустую таблицу</w:t>
            </w:r>
            <w:r w:rsidRPr="007B20C9">
              <w:t>;</w:t>
            </w:r>
          </w:p>
          <w:p w:rsidR="00F0146E" w:rsidRPr="007B20C9" w:rsidRDefault="00F0146E" w:rsidP="00F0146E">
            <w:pPr>
              <w:pStyle w:val="3411"/>
            </w:pPr>
            <w:r>
              <w:t>отбивку после таблицы;</w:t>
            </w:r>
          </w:p>
          <w:p w:rsidR="00F0146E" w:rsidRDefault="00F0146E" w:rsidP="00F0146E">
            <w:pPr>
              <w:pStyle w:val="3411"/>
            </w:pPr>
            <w:r>
              <w:t>перекрестную ссылку на</w:t>
            </w:r>
            <w:r w:rsidRPr="007B20C9">
              <w:t xml:space="preserve"> </w:t>
            </w:r>
            <w:r>
              <w:t>таблицу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F0146E" w:rsidRPr="007E7C62" w:rsidRDefault="00F0146E" w:rsidP="002450A9">
            <w:pPr>
              <w:pStyle w:val="3414"/>
              <w:numPr>
                <w:ilvl w:val="0"/>
                <w:numId w:val="76"/>
              </w:numPr>
            </w:pPr>
            <w:r>
              <w:t xml:space="preserve">Установите курсор </w:t>
            </w:r>
            <w:r w:rsidRPr="00A96B2E">
              <w:t>в абзаце, после которого следует вставить табличный блок</w:t>
            </w:r>
            <w:r>
              <w:t>.</w:t>
            </w:r>
          </w:p>
          <w:p w:rsidR="00F0146E" w:rsidRPr="00AB5F33" w:rsidRDefault="00F0146E" w:rsidP="00343D24">
            <w:pPr>
              <w:pStyle w:val="3414"/>
            </w:pPr>
            <w:r>
              <w:t>Запустите макрос</w:t>
            </w:r>
            <w:r>
              <w:rPr>
                <w:lang w:val="ru-RU"/>
              </w:rPr>
              <w:t>.</w:t>
            </w:r>
          </w:p>
          <w:p w:rsidR="00F0146E" w:rsidRDefault="00F0146E" w:rsidP="00343D24">
            <w:pPr>
              <w:pStyle w:val="3414"/>
            </w:pPr>
            <w:r>
              <w:t>В открывшихся диалоговых окнах введите количество строк и столбцов, которое следует задать в таблице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F0146E" w:rsidRPr="000944EA" w:rsidRDefault="00F0146E" w:rsidP="00F0146E">
            <w:pPr>
              <w:pStyle w:val="34fff4"/>
            </w:pPr>
            <w:r>
              <w:t xml:space="preserve">Макрос можно использовать в любых документах, но параметры шрифта и абзаца стилей оформления будут корректно отображаться только в документах, </w:t>
            </w:r>
            <w:r w:rsidR="00D6314D">
              <w:t xml:space="preserve">в </w:t>
            </w:r>
            <w:r w:rsidR="007648CE">
              <w:t>которых содержатся стили</w:t>
            </w:r>
            <w:r w:rsidR="00D6314D">
              <w:t xml:space="preserve"> шаблона</w:t>
            </w:r>
            <w:r>
              <w:t xml:space="preserve"> </w:t>
            </w:r>
            <w:r w:rsidRPr="00062A4B">
              <w:rPr>
                <w:rStyle w:val="34f0"/>
              </w:rPr>
              <w:t>ГОСТ_7.dot</w:t>
            </w:r>
            <w:r>
              <w:rPr>
                <w:rStyle w:val="34f0"/>
                <w:lang w:val="en-US"/>
              </w:rPr>
              <w:t>x</w:t>
            </w:r>
            <w:r>
              <w:t xml:space="preserve">. В остальных документах параметры будут аналогичны параметрам встроенного стиля </w:t>
            </w:r>
            <w:proofErr w:type="gramStart"/>
            <w:r w:rsidRPr="00062A4B">
              <w:rPr>
                <w:rStyle w:val="34ffc"/>
              </w:rPr>
              <w:t>Обычный</w:t>
            </w:r>
            <w:proofErr w:type="gramEnd"/>
            <w:r>
              <w:t xml:space="preserve"> шаблона </w:t>
            </w:r>
            <w:r w:rsidRPr="00062A4B">
              <w:rPr>
                <w:rStyle w:val="34f0"/>
              </w:rPr>
              <w:t>Normal.dotm</w:t>
            </w:r>
          </w:p>
        </w:tc>
      </w:tr>
      <w:tr w:rsidR="00F0146E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F0146E" w:rsidRPr="00B130AF" w:rsidRDefault="00F0146E" w:rsidP="00B130AF">
            <w:pPr>
              <w:pStyle w:val="34fff4"/>
            </w:pPr>
            <w:r>
              <w:t>Insert_TableBlock</w:t>
            </w:r>
            <w:r w:rsidRPr="000A7CEA">
              <w:t>_App_Gost</w:t>
            </w:r>
            <w:r>
              <w:t>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F0146E" w:rsidRPr="007B20C9" w:rsidRDefault="00B130AF" w:rsidP="00343D24">
            <w:pPr>
              <w:pStyle w:val="34fff4"/>
            </w:pPr>
            <w:r w:rsidRPr="00062A4B">
              <w:rPr>
                <w:rStyle w:val="34f0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F0146E" w:rsidRDefault="00F0146E" w:rsidP="00343D24">
            <w:pPr>
              <w:pStyle w:val="34fff4"/>
            </w:pPr>
            <w:r w:rsidRPr="007B20C9">
              <w:t xml:space="preserve">Вставка </w:t>
            </w:r>
            <w:r>
              <w:t>табличного</w:t>
            </w:r>
            <w:r w:rsidRPr="007B20C9">
              <w:t xml:space="preserve"> блока</w:t>
            </w:r>
            <w:r>
              <w:t xml:space="preserve"> в приложение.</w:t>
            </w:r>
          </w:p>
          <w:p w:rsidR="00F0146E" w:rsidRPr="007B20C9" w:rsidRDefault="00F0146E" w:rsidP="00343D24">
            <w:pPr>
              <w:pStyle w:val="34fff4"/>
            </w:pPr>
            <w:r w:rsidRPr="007B20C9">
              <w:t>Блок включает</w:t>
            </w:r>
            <w:r>
              <w:t xml:space="preserve"> в себя:</w:t>
            </w:r>
          </w:p>
          <w:p w:rsidR="00F0146E" w:rsidRPr="007B20C9" w:rsidRDefault="00F0146E" w:rsidP="00F0146E">
            <w:pPr>
              <w:pStyle w:val="3411"/>
            </w:pPr>
            <w:r>
              <w:t xml:space="preserve">обозначение приложения и </w:t>
            </w:r>
            <w:r w:rsidRPr="007B20C9">
              <w:t xml:space="preserve">номер </w:t>
            </w:r>
            <w:r>
              <w:t>таблицы с подписью</w:t>
            </w:r>
            <w:r w:rsidRPr="007B20C9">
              <w:t>;</w:t>
            </w:r>
          </w:p>
          <w:p w:rsidR="00F0146E" w:rsidRPr="00CB096A" w:rsidRDefault="00F0146E" w:rsidP="00F0146E">
            <w:pPr>
              <w:pStyle w:val="3411"/>
            </w:pPr>
            <w:r>
              <w:t>пустую таблицу</w:t>
            </w:r>
            <w:r w:rsidRPr="007B20C9">
              <w:t>;</w:t>
            </w:r>
          </w:p>
          <w:p w:rsidR="00F0146E" w:rsidRPr="007B20C9" w:rsidRDefault="00F0146E" w:rsidP="00F0146E">
            <w:pPr>
              <w:pStyle w:val="3411"/>
            </w:pPr>
            <w:r>
              <w:t>отбивку после таблицы;</w:t>
            </w:r>
          </w:p>
          <w:p w:rsidR="00F0146E" w:rsidRDefault="00F0146E" w:rsidP="00F0146E">
            <w:pPr>
              <w:pStyle w:val="3411"/>
            </w:pPr>
            <w:r>
              <w:t>перекрестную ссылку на</w:t>
            </w:r>
            <w:r w:rsidRPr="007B20C9">
              <w:t xml:space="preserve"> </w:t>
            </w:r>
            <w:r>
              <w:t>таблицу</w:t>
            </w:r>
          </w:p>
        </w:tc>
        <w:tc>
          <w:tcPr>
            <w:tcW w:w="3119" w:type="dxa"/>
            <w:tcMar>
              <w:top w:w="113" w:type="dxa"/>
              <w:bottom w:w="113" w:type="dxa"/>
            </w:tcMar>
          </w:tcPr>
          <w:p w:rsidR="00F0146E" w:rsidRPr="007E7C62" w:rsidRDefault="00F0146E" w:rsidP="002450A9">
            <w:pPr>
              <w:pStyle w:val="3414"/>
              <w:numPr>
                <w:ilvl w:val="0"/>
                <w:numId w:val="77"/>
              </w:numPr>
            </w:pPr>
            <w:r>
              <w:t xml:space="preserve">Установите курсор </w:t>
            </w:r>
            <w:r w:rsidRPr="00A96B2E">
              <w:t>в абзаце, после которого следует вставить табличный блок</w:t>
            </w:r>
            <w:r>
              <w:t>.</w:t>
            </w:r>
          </w:p>
          <w:p w:rsidR="00F0146E" w:rsidRPr="00AB5F33" w:rsidRDefault="00F0146E" w:rsidP="00343D24">
            <w:pPr>
              <w:pStyle w:val="3414"/>
            </w:pPr>
            <w:r>
              <w:t>Запустите макрос</w:t>
            </w:r>
            <w:r>
              <w:rPr>
                <w:lang w:val="ru-RU"/>
              </w:rPr>
              <w:t>.</w:t>
            </w:r>
          </w:p>
          <w:p w:rsidR="00F0146E" w:rsidRDefault="00F0146E" w:rsidP="00343D24">
            <w:pPr>
              <w:pStyle w:val="3414"/>
            </w:pPr>
            <w:r>
              <w:t>В открывшихся диалоговых окнах введите количество строк и столбцов, которое следует задать в таблице</w:t>
            </w:r>
          </w:p>
        </w:tc>
        <w:tc>
          <w:tcPr>
            <w:tcW w:w="3796" w:type="dxa"/>
            <w:tcMar>
              <w:top w:w="113" w:type="dxa"/>
              <w:bottom w:w="113" w:type="dxa"/>
            </w:tcMar>
          </w:tcPr>
          <w:p w:rsidR="00F0146E" w:rsidRDefault="00F0146E" w:rsidP="00F0146E">
            <w:pPr>
              <w:pStyle w:val="34fff4"/>
            </w:pPr>
            <w:r w:rsidRPr="00062A4B">
              <w:rPr>
                <w:rStyle w:val="34ff0"/>
              </w:rPr>
              <w:t>Внимание!</w:t>
            </w:r>
            <w:r>
              <w:t xml:space="preserve"> Применяйте данный макрос только в тех в документах, которые содержат стили шаблона </w:t>
            </w:r>
            <w:r w:rsidRPr="00062A4B">
              <w:rPr>
                <w:rStyle w:val="34f0"/>
              </w:rPr>
              <w:t>ГОСТ_7.dot</w:t>
            </w:r>
            <w:r>
              <w:rPr>
                <w:rStyle w:val="34f0"/>
                <w:lang w:val="en-US"/>
              </w:rPr>
              <w:t>x</w:t>
            </w:r>
            <w:r>
              <w:t>. Если в документе не содержится требуемых стилей, макрос будет выполнен некорректно</w:t>
            </w:r>
          </w:p>
        </w:tc>
      </w:tr>
      <w:tr w:rsidR="00F0146E" w:rsidTr="005C413A">
        <w:trPr>
          <w:cantSplit/>
        </w:trPr>
        <w:tc>
          <w:tcPr>
            <w:tcW w:w="14853" w:type="dxa"/>
            <w:gridSpan w:val="5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F0146E" w:rsidRPr="003037DB" w:rsidRDefault="00F0146E" w:rsidP="007F6798">
            <w:pPr>
              <w:pStyle w:val="34fffff4"/>
              <w:rPr>
                <w:rStyle w:val="34ffe"/>
              </w:rPr>
            </w:pPr>
            <w:r w:rsidRPr="003037DB">
              <w:t>Макросы для оформления стилями структурных элементов</w:t>
            </w:r>
          </w:p>
        </w:tc>
      </w:tr>
      <w:tr w:rsidR="00B130AF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B130AF" w:rsidRPr="00D35587" w:rsidRDefault="00B130AF" w:rsidP="00D35587">
            <w:pPr>
              <w:pStyle w:val="34fff4"/>
            </w:pPr>
            <w:r w:rsidRPr="002229AC">
              <w:t>Format_InterfaceElement_Gost34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B130AF" w:rsidRDefault="00B130AF" w:rsidP="0088283A">
            <w:pPr>
              <w:pStyle w:val="34fff4"/>
            </w:pPr>
            <w:r w:rsidRPr="008545C6">
              <w:rPr>
                <w:rStyle w:val="34f0"/>
              </w:rPr>
              <w:t>Gost34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B130AF" w:rsidRPr="002229AC" w:rsidRDefault="00B130AF" w:rsidP="0088283A">
            <w:pPr>
              <w:pStyle w:val="34fff4"/>
            </w:pPr>
            <w:r>
              <w:t xml:space="preserve">Оформление выделенного выражения (элемента интерфейса) стилем </w:t>
            </w:r>
            <w:r w:rsidRPr="002229AC">
              <w:rPr>
                <w:rStyle w:val="34ffc"/>
              </w:rPr>
              <w:t>34_Знак_Элемент_интерфейса</w:t>
            </w:r>
            <w:r>
              <w:t xml:space="preserve"> </w:t>
            </w:r>
            <w:r w:rsidRPr="0088283A">
              <w:t>во всем документе</w:t>
            </w:r>
          </w:p>
        </w:tc>
        <w:tc>
          <w:tcPr>
            <w:tcW w:w="3119" w:type="dxa"/>
            <w:vMerge w:val="restart"/>
            <w:tcMar>
              <w:top w:w="113" w:type="dxa"/>
              <w:bottom w:w="113" w:type="dxa"/>
            </w:tcMar>
          </w:tcPr>
          <w:p w:rsidR="00B130AF" w:rsidRPr="00102C51" w:rsidRDefault="00B130AF" w:rsidP="002450A9">
            <w:pPr>
              <w:pStyle w:val="3414"/>
              <w:numPr>
                <w:ilvl w:val="0"/>
                <w:numId w:val="38"/>
              </w:numPr>
            </w:pPr>
            <w:r>
              <w:t>Выделите в тексте название элемента интерфейса мышью или с помощью клавиатуры.</w:t>
            </w:r>
          </w:p>
          <w:p w:rsidR="00B130AF" w:rsidRDefault="00B130AF" w:rsidP="00E82FCE">
            <w:pPr>
              <w:pStyle w:val="3414"/>
            </w:pPr>
            <w:r>
              <w:t>Запустите макрос</w:t>
            </w:r>
          </w:p>
        </w:tc>
        <w:tc>
          <w:tcPr>
            <w:tcW w:w="3796" w:type="dxa"/>
            <w:vMerge w:val="restart"/>
            <w:tcMar>
              <w:top w:w="113" w:type="dxa"/>
              <w:bottom w:w="113" w:type="dxa"/>
            </w:tcMar>
          </w:tcPr>
          <w:p w:rsidR="00B130AF" w:rsidRDefault="00B130AF" w:rsidP="00381ED6">
            <w:pPr>
              <w:pStyle w:val="34fff4"/>
            </w:pPr>
            <w:r>
              <w:rPr>
                <w:rStyle w:val="34ff0"/>
              </w:rPr>
              <w:t>Внимание</w:t>
            </w:r>
            <w:r w:rsidRPr="005978E1">
              <w:rPr>
                <w:rStyle w:val="34ff0"/>
              </w:rPr>
              <w:t>!</w:t>
            </w:r>
            <w:r>
              <w:t xml:space="preserve"> Применяйте данный макрос только в тех в документах, </w:t>
            </w:r>
            <w:r w:rsidR="00D6314D">
              <w:t xml:space="preserve">в </w:t>
            </w:r>
            <w:r w:rsidR="007648CE">
              <w:t>которых содержатся стили</w:t>
            </w:r>
            <w:r w:rsidR="00D6314D">
              <w:t xml:space="preserve"> шаблона</w:t>
            </w:r>
            <w:r>
              <w:t>:</w:t>
            </w:r>
          </w:p>
          <w:p w:rsidR="00B130AF" w:rsidRPr="00F44AE4" w:rsidRDefault="00B130AF" w:rsidP="00B130AF">
            <w:pPr>
              <w:pStyle w:val="3410"/>
            </w:pPr>
            <w:r w:rsidRPr="00C00DC2">
              <w:rPr>
                <w:rStyle w:val="34f0"/>
              </w:rPr>
              <w:t>ГОСТ_34.dot</w:t>
            </w:r>
            <w:r w:rsidRPr="00D35587">
              <w:rPr>
                <w:rStyle w:val="34f0"/>
                <w:lang w:val="en-US"/>
              </w:rPr>
              <w:t>x</w:t>
            </w:r>
            <w:r>
              <w:t xml:space="preserve"> — для </w:t>
            </w:r>
            <w:r w:rsidRPr="00820244">
              <w:rPr>
                <w:lang w:val="en-US"/>
              </w:rPr>
              <w:t>Table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Break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Gost</w:t>
            </w:r>
            <w:r w:rsidRPr="0001470F">
              <w:rPr>
                <w:lang w:val="en-US"/>
              </w:rPr>
              <w:t>34</w:t>
            </w:r>
            <w:r>
              <w:t>;</w:t>
            </w:r>
          </w:p>
          <w:p w:rsidR="00B130AF" w:rsidRPr="00F44AE4" w:rsidRDefault="00B130AF" w:rsidP="00B130AF">
            <w:pPr>
              <w:pStyle w:val="3410"/>
            </w:pPr>
            <w:r w:rsidRPr="00C00DC2">
              <w:rPr>
                <w:rStyle w:val="34f0"/>
              </w:rPr>
              <w:t>ГОСТ_</w:t>
            </w:r>
            <w:r w:rsidRPr="0001470F">
              <w:rPr>
                <w:rStyle w:val="34f0"/>
                <w:lang w:val="en-US"/>
              </w:rPr>
              <w:t>19</w:t>
            </w:r>
            <w:r w:rsidRPr="00C00DC2">
              <w:rPr>
                <w:rStyle w:val="34f0"/>
              </w:rPr>
              <w:t>.</w:t>
            </w:r>
            <w:proofErr w:type="spellStart"/>
            <w:r w:rsidRPr="00C00DC2">
              <w:rPr>
                <w:rStyle w:val="34f0"/>
              </w:rPr>
              <w:t>dot</w:t>
            </w:r>
            <w:r w:rsidRPr="00D35587">
              <w:rPr>
                <w:rStyle w:val="34f0"/>
                <w:lang w:val="en-US"/>
              </w:rPr>
              <w:t>x</w:t>
            </w:r>
            <w:proofErr w:type="spellEnd"/>
            <w:r>
              <w:t xml:space="preserve"> — для </w:t>
            </w:r>
            <w:r w:rsidRPr="00820244">
              <w:rPr>
                <w:lang w:val="en-US"/>
              </w:rPr>
              <w:t>Table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Break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Gost</w:t>
            </w:r>
            <w:r w:rsidRPr="0001470F">
              <w:rPr>
                <w:lang w:val="en-US"/>
              </w:rPr>
              <w:t>19</w:t>
            </w:r>
            <w:r>
              <w:t>;</w:t>
            </w:r>
          </w:p>
          <w:p w:rsidR="00B130AF" w:rsidRPr="00F44AE4" w:rsidRDefault="00B130AF" w:rsidP="00B130AF">
            <w:pPr>
              <w:pStyle w:val="3410"/>
            </w:pPr>
            <w:r w:rsidRPr="00C00DC2">
              <w:rPr>
                <w:rStyle w:val="34f0"/>
              </w:rPr>
              <w:t>ГОСТ_</w:t>
            </w:r>
            <w:r w:rsidRPr="0001470F">
              <w:rPr>
                <w:rStyle w:val="34f0"/>
                <w:lang w:val="en-US"/>
              </w:rPr>
              <w:t>7</w:t>
            </w:r>
            <w:r w:rsidRPr="00C00DC2">
              <w:rPr>
                <w:rStyle w:val="34f0"/>
              </w:rPr>
              <w:t>.</w:t>
            </w:r>
            <w:proofErr w:type="spellStart"/>
            <w:r w:rsidRPr="00C00DC2">
              <w:rPr>
                <w:rStyle w:val="34f0"/>
              </w:rPr>
              <w:t>dot</w:t>
            </w:r>
            <w:r w:rsidRPr="00D35587">
              <w:rPr>
                <w:rStyle w:val="34f0"/>
                <w:lang w:val="en-US"/>
              </w:rPr>
              <w:t>x</w:t>
            </w:r>
            <w:proofErr w:type="spellEnd"/>
            <w:r>
              <w:t xml:space="preserve"> — для </w:t>
            </w:r>
            <w:r w:rsidRPr="00820244">
              <w:rPr>
                <w:lang w:val="en-US"/>
              </w:rPr>
              <w:t>Table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Break</w:t>
            </w:r>
            <w:r w:rsidRPr="0001470F">
              <w:rPr>
                <w:lang w:val="en-US"/>
              </w:rPr>
              <w:t>_</w:t>
            </w:r>
            <w:r w:rsidRPr="00820244">
              <w:rPr>
                <w:lang w:val="en-US"/>
              </w:rPr>
              <w:t>Gost</w:t>
            </w:r>
            <w:r w:rsidRPr="0001470F">
              <w:rPr>
                <w:lang w:val="en-US"/>
              </w:rPr>
              <w:t>7</w:t>
            </w:r>
            <w:r w:rsidRPr="00B130AF">
              <w:rPr>
                <w:lang w:val="en-US"/>
              </w:rPr>
              <w:t>.</w:t>
            </w:r>
          </w:p>
          <w:p w:rsidR="00B130AF" w:rsidRDefault="00B130AF" w:rsidP="00381ED6">
            <w:pPr>
              <w:pStyle w:val="34fff4"/>
            </w:pPr>
            <w:r>
              <w:t>Если в документе не содержится требуемых стилей, макрос не будет выполнен.</w:t>
            </w:r>
          </w:p>
          <w:p w:rsidR="00B130AF" w:rsidRDefault="00B130AF" w:rsidP="00381ED6">
            <w:pPr>
              <w:pStyle w:val="34fff4"/>
            </w:pPr>
          </w:p>
          <w:p w:rsidR="00B130AF" w:rsidRDefault="00B130AF" w:rsidP="00B130AF">
            <w:pPr>
              <w:pStyle w:val="34fff4"/>
            </w:pPr>
            <w:r>
              <w:rPr>
                <w:rStyle w:val="34ff0"/>
              </w:rPr>
              <w:t>Внимание</w:t>
            </w:r>
            <w:r w:rsidRPr="005978E1">
              <w:rPr>
                <w:rStyle w:val="34ff0"/>
              </w:rPr>
              <w:t>!</w:t>
            </w:r>
            <w:r>
              <w:t xml:space="preserve"> Убедитесь, что данное выражение является уникальным названием элемента интерфейса и не является частью другого слова или выражения</w:t>
            </w:r>
          </w:p>
        </w:tc>
      </w:tr>
      <w:tr w:rsidR="00B130AF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B130AF" w:rsidRPr="002229AC" w:rsidRDefault="00B130AF" w:rsidP="00343D24">
            <w:pPr>
              <w:pStyle w:val="34fff4"/>
            </w:pPr>
            <w:r w:rsidRPr="002229AC">
              <w:t>Format_InterfaceElement_Gost</w:t>
            </w:r>
            <w:r>
              <w:t>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B130AF" w:rsidRPr="004A18CC" w:rsidRDefault="00B130AF" w:rsidP="00343D24">
            <w:pPr>
              <w:pStyle w:val="34fff4"/>
            </w:pPr>
            <w:r w:rsidRPr="00062A4B">
              <w:rPr>
                <w:rStyle w:val="34f0"/>
              </w:rPr>
              <w:t>Gost19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B130AF" w:rsidRPr="002229AC" w:rsidRDefault="00B130AF" w:rsidP="00343D24">
            <w:pPr>
              <w:pStyle w:val="34fff4"/>
            </w:pPr>
            <w:r>
              <w:t xml:space="preserve">Оформление выделенного выражения (элемента интерфейса) стилем </w:t>
            </w:r>
            <w:r w:rsidRPr="00062A4B">
              <w:rPr>
                <w:rStyle w:val="34ffc"/>
              </w:rPr>
              <w:t>19_Знак_Элемент_интерфейса</w:t>
            </w:r>
            <w:r>
              <w:t xml:space="preserve"> </w:t>
            </w:r>
            <w:r w:rsidRPr="0088283A">
              <w:t>во всем документе</w:t>
            </w:r>
          </w:p>
        </w:tc>
        <w:tc>
          <w:tcPr>
            <w:tcW w:w="3119" w:type="dxa"/>
            <w:vMerge/>
            <w:tcMar>
              <w:top w:w="113" w:type="dxa"/>
              <w:bottom w:w="113" w:type="dxa"/>
            </w:tcMar>
          </w:tcPr>
          <w:p w:rsidR="00B130AF" w:rsidRDefault="00B130AF" w:rsidP="00343D24">
            <w:pPr>
              <w:pStyle w:val="3414"/>
            </w:pP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B130AF" w:rsidRDefault="00B130AF" w:rsidP="00343D24">
            <w:pPr>
              <w:pStyle w:val="34fff4"/>
            </w:pPr>
          </w:p>
        </w:tc>
      </w:tr>
      <w:tr w:rsidR="00B130AF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B130AF" w:rsidRPr="008545C6" w:rsidRDefault="00B130AF" w:rsidP="00B130AF">
            <w:pPr>
              <w:pStyle w:val="34fff4"/>
              <w:rPr>
                <w:lang w:val="en-US"/>
              </w:rPr>
            </w:pPr>
            <w:r w:rsidRPr="002229AC">
              <w:t>Format_InterfaceElement_Gost</w:t>
            </w:r>
            <w:r>
              <w:t>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B130AF" w:rsidRDefault="00B130AF" w:rsidP="00343D24">
            <w:pPr>
              <w:pStyle w:val="34fff4"/>
            </w:pPr>
            <w:r w:rsidRPr="00062A4B">
              <w:rPr>
                <w:rStyle w:val="34f0"/>
              </w:rPr>
              <w:t>Gost7</w:t>
            </w:r>
          </w:p>
        </w:tc>
        <w:tc>
          <w:tcPr>
            <w:tcW w:w="3850" w:type="dxa"/>
            <w:tcMar>
              <w:top w:w="113" w:type="dxa"/>
              <w:bottom w:w="113" w:type="dxa"/>
            </w:tcMar>
          </w:tcPr>
          <w:p w:rsidR="00B130AF" w:rsidRPr="002229AC" w:rsidRDefault="00B130AF" w:rsidP="00343D24">
            <w:pPr>
              <w:pStyle w:val="34fff4"/>
            </w:pPr>
            <w:r>
              <w:t xml:space="preserve">Оформление выделенного выражения (элемента интерфейса) стилем </w:t>
            </w:r>
            <w:r w:rsidRPr="00062A4B">
              <w:rPr>
                <w:rStyle w:val="34ffc"/>
              </w:rPr>
              <w:t>7_Знак_Элемент_интерфейса</w:t>
            </w:r>
            <w:r>
              <w:t xml:space="preserve"> </w:t>
            </w:r>
            <w:r w:rsidRPr="0088283A">
              <w:t>во всем документе</w:t>
            </w:r>
          </w:p>
        </w:tc>
        <w:tc>
          <w:tcPr>
            <w:tcW w:w="3119" w:type="dxa"/>
            <w:vMerge/>
            <w:tcMar>
              <w:top w:w="113" w:type="dxa"/>
              <w:bottom w:w="113" w:type="dxa"/>
            </w:tcMar>
          </w:tcPr>
          <w:p w:rsidR="00B130AF" w:rsidRDefault="00B130AF" w:rsidP="00343D24">
            <w:pPr>
              <w:pStyle w:val="3414"/>
            </w:pP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B130AF" w:rsidRDefault="00B130AF" w:rsidP="00343D24">
            <w:pPr>
              <w:pStyle w:val="34fff4"/>
            </w:pPr>
          </w:p>
        </w:tc>
      </w:tr>
      <w:tr w:rsidR="00B130AF" w:rsidTr="00D40668">
        <w:trPr>
          <w:cantSplit/>
        </w:trPr>
        <w:tc>
          <w:tcPr>
            <w:tcW w:w="14853" w:type="dxa"/>
            <w:gridSpan w:val="5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B130AF" w:rsidRPr="003037DB" w:rsidRDefault="00B130AF" w:rsidP="007F6798">
            <w:pPr>
              <w:pStyle w:val="34fffff4"/>
              <w:rPr>
                <w:rStyle w:val="34ffe"/>
              </w:rPr>
            </w:pPr>
            <w:r w:rsidRPr="003037DB">
              <w:lastRenderedPageBreak/>
              <w:t>Макросы для добавления списка объектов</w:t>
            </w:r>
          </w:p>
        </w:tc>
      </w:tr>
      <w:tr w:rsidR="00B130AF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B130AF" w:rsidRPr="00D12B8D" w:rsidRDefault="00B130AF" w:rsidP="007A4382">
            <w:pPr>
              <w:pStyle w:val="34fff4"/>
              <w:keepNext/>
              <w:keepLines/>
              <w:rPr>
                <w:lang w:val="en-US"/>
              </w:rPr>
            </w:pPr>
            <w:r w:rsidRPr="00D12B8D">
              <w:rPr>
                <w:lang w:val="en-US"/>
              </w:rPr>
              <w:t>Abbreviation_List_Gost34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B130AF" w:rsidRPr="004F2B47" w:rsidRDefault="00B130AF" w:rsidP="007A4382">
            <w:pPr>
              <w:pStyle w:val="34fff4"/>
              <w:keepNext/>
              <w:keepLines/>
              <w:rPr>
                <w:lang w:val="en-US"/>
              </w:rPr>
            </w:pPr>
            <w:r w:rsidRPr="00D12B8D">
              <w:rPr>
                <w:rStyle w:val="34f0"/>
                <w:lang w:val="en-US"/>
              </w:rPr>
              <w:t>Gost34</w:t>
            </w:r>
          </w:p>
        </w:tc>
        <w:tc>
          <w:tcPr>
            <w:tcW w:w="3850" w:type="dxa"/>
            <w:vMerge w:val="restart"/>
            <w:tcMar>
              <w:top w:w="113" w:type="dxa"/>
              <w:bottom w:w="113" w:type="dxa"/>
            </w:tcMar>
          </w:tcPr>
          <w:p w:rsidR="00B130AF" w:rsidRDefault="00B130AF" w:rsidP="007A4382">
            <w:pPr>
              <w:pStyle w:val="34fff4"/>
              <w:keepNext/>
              <w:keepLines/>
            </w:pPr>
            <w:r>
              <w:t>Добавление таблицы со списком сокращений в месте расположения курсора</w:t>
            </w:r>
          </w:p>
        </w:tc>
        <w:tc>
          <w:tcPr>
            <w:tcW w:w="3119" w:type="dxa"/>
            <w:vMerge w:val="restart"/>
            <w:tcMar>
              <w:top w:w="113" w:type="dxa"/>
              <w:bottom w:w="113" w:type="dxa"/>
            </w:tcMar>
          </w:tcPr>
          <w:p w:rsidR="00B130AF" w:rsidRPr="00C003BC" w:rsidRDefault="00B130AF" w:rsidP="002450A9">
            <w:pPr>
              <w:pStyle w:val="3414"/>
              <w:keepNext/>
              <w:keepLines/>
              <w:numPr>
                <w:ilvl w:val="0"/>
                <w:numId w:val="39"/>
              </w:numPr>
            </w:pPr>
            <w:r>
              <w:t xml:space="preserve">Добавьте пустой абзац в документе, где следует создать список сокращений, и </w:t>
            </w:r>
            <w:r w:rsidRPr="00207FBD">
              <w:t xml:space="preserve">установите курсор в </w:t>
            </w:r>
            <w:r>
              <w:t>этом абзаце</w:t>
            </w:r>
            <w:r w:rsidRPr="00207FBD">
              <w:t>.</w:t>
            </w:r>
          </w:p>
          <w:p w:rsidR="00B130AF" w:rsidRPr="007A4382" w:rsidRDefault="00B130AF" w:rsidP="007A4382">
            <w:pPr>
              <w:pStyle w:val="3414"/>
              <w:keepNext/>
              <w:keepLines/>
              <w:rPr>
                <w:lang w:val="ru-RU"/>
              </w:rPr>
            </w:pPr>
            <w:r>
              <w:t>Запустите макрос</w:t>
            </w:r>
          </w:p>
        </w:tc>
        <w:tc>
          <w:tcPr>
            <w:tcW w:w="3796" w:type="dxa"/>
            <w:vMerge w:val="restart"/>
            <w:tcMar>
              <w:top w:w="113" w:type="dxa"/>
              <w:bottom w:w="113" w:type="dxa"/>
            </w:tcMar>
          </w:tcPr>
          <w:p w:rsidR="00B130AF" w:rsidRPr="007A4382" w:rsidRDefault="00B130AF" w:rsidP="007A4382">
            <w:pPr>
              <w:pStyle w:val="34fff4"/>
              <w:keepNext/>
              <w:keepLines/>
            </w:pPr>
            <w:r>
              <w:t xml:space="preserve">Макрос можно использовать в любых документах, но параметры шрифта и абзаца стилей оформления таблицы будут корректно отображаться только в документах, </w:t>
            </w:r>
            <w:r w:rsidR="00D6314D">
              <w:t xml:space="preserve">в </w:t>
            </w:r>
            <w:r w:rsidR="007648CE">
              <w:t>которых содержатся стили</w:t>
            </w:r>
            <w:r w:rsidR="00D6314D">
              <w:t xml:space="preserve"> шаблона</w:t>
            </w:r>
            <w:r>
              <w:t>:</w:t>
            </w:r>
          </w:p>
          <w:p w:rsidR="00B130AF" w:rsidRPr="0045761D" w:rsidRDefault="00B130AF" w:rsidP="007A4382">
            <w:pPr>
              <w:pStyle w:val="3411"/>
              <w:keepNext/>
              <w:keepLines/>
              <w:rPr>
                <w:lang w:val="en-US"/>
              </w:rPr>
            </w:pPr>
            <w:r w:rsidRPr="00C00DC2">
              <w:rPr>
                <w:rStyle w:val="34f0"/>
              </w:rPr>
              <w:t>ГОСТ</w:t>
            </w:r>
            <w:r w:rsidRPr="0045761D">
              <w:rPr>
                <w:rStyle w:val="34f0"/>
                <w:lang w:val="en-US"/>
              </w:rPr>
              <w:t>_34.dot</w:t>
            </w:r>
            <w:r w:rsidRPr="00D35587">
              <w:rPr>
                <w:rStyle w:val="34f0"/>
                <w:lang w:val="en-US"/>
              </w:rPr>
              <w:t>x</w:t>
            </w:r>
            <w:r w:rsidRPr="0045761D">
              <w:rPr>
                <w:lang w:val="en-US"/>
              </w:rPr>
              <w:t xml:space="preserve"> — </w:t>
            </w:r>
            <w:r>
              <w:t>для</w:t>
            </w:r>
            <w:r w:rsidRPr="0045761D">
              <w:rPr>
                <w:lang w:val="en-US"/>
              </w:rPr>
              <w:t xml:space="preserve"> </w:t>
            </w:r>
            <w:proofErr w:type="spellStart"/>
            <w:r w:rsidRPr="00D12B8D">
              <w:rPr>
                <w:lang w:val="en-US"/>
              </w:rPr>
              <w:t>Abbreviation</w:t>
            </w:r>
            <w:r w:rsidRPr="0045761D">
              <w:rPr>
                <w:lang w:val="en-US"/>
              </w:rPr>
              <w:t>_</w:t>
            </w:r>
            <w:r w:rsidRPr="00D12B8D">
              <w:rPr>
                <w:lang w:val="en-US"/>
              </w:rPr>
              <w:t>List</w:t>
            </w:r>
            <w:proofErr w:type="spellEnd"/>
            <w:r w:rsidRPr="0045761D">
              <w:rPr>
                <w:lang w:val="en-US"/>
              </w:rPr>
              <w:t xml:space="preserve"> _</w:t>
            </w:r>
            <w:r w:rsidRPr="00820244">
              <w:rPr>
                <w:lang w:val="en-US"/>
              </w:rPr>
              <w:t>Gost</w:t>
            </w:r>
            <w:r w:rsidRPr="0045761D">
              <w:rPr>
                <w:lang w:val="en-US"/>
              </w:rPr>
              <w:t>34;</w:t>
            </w:r>
          </w:p>
          <w:p w:rsidR="00B130AF" w:rsidRPr="0045761D" w:rsidRDefault="00B130AF" w:rsidP="007A4382">
            <w:pPr>
              <w:pStyle w:val="3411"/>
              <w:keepNext/>
              <w:keepLines/>
              <w:rPr>
                <w:lang w:val="en-US"/>
              </w:rPr>
            </w:pPr>
            <w:r w:rsidRPr="00C00DC2">
              <w:rPr>
                <w:rStyle w:val="34f0"/>
              </w:rPr>
              <w:t>ГОСТ</w:t>
            </w:r>
            <w:r w:rsidRPr="0045761D">
              <w:rPr>
                <w:rStyle w:val="34f0"/>
                <w:lang w:val="en-US"/>
              </w:rPr>
              <w:t>_19.dot</w:t>
            </w:r>
            <w:r w:rsidRPr="00D35587">
              <w:rPr>
                <w:rStyle w:val="34f0"/>
                <w:lang w:val="en-US"/>
              </w:rPr>
              <w:t>x</w:t>
            </w:r>
            <w:r w:rsidRPr="0045761D">
              <w:rPr>
                <w:lang w:val="en-US"/>
              </w:rPr>
              <w:t xml:space="preserve"> — </w:t>
            </w:r>
            <w:r>
              <w:t>для</w:t>
            </w:r>
            <w:r w:rsidRPr="0045761D">
              <w:rPr>
                <w:lang w:val="en-US"/>
              </w:rPr>
              <w:t xml:space="preserve"> </w:t>
            </w:r>
            <w:proofErr w:type="spellStart"/>
            <w:r w:rsidRPr="00D12B8D">
              <w:rPr>
                <w:lang w:val="en-US"/>
              </w:rPr>
              <w:t>Abbreviation</w:t>
            </w:r>
            <w:r w:rsidRPr="0045761D">
              <w:rPr>
                <w:lang w:val="en-US"/>
              </w:rPr>
              <w:t>_</w:t>
            </w:r>
            <w:r w:rsidRPr="00D12B8D">
              <w:rPr>
                <w:lang w:val="en-US"/>
              </w:rPr>
              <w:t>List</w:t>
            </w:r>
            <w:proofErr w:type="spellEnd"/>
            <w:r w:rsidRPr="0045761D">
              <w:rPr>
                <w:lang w:val="en-US"/>
              </w:rPr>
              <w:t xml:space="preserve"> _</w:t>
            </w:r>
            <w:r w:rsidRPr="00820244">
              <w:rPr>
                <w:lang w:val="en-US"/>
              </w:rPr>
              <w:t>Gost</w:t>
            </w:r>
            <w:r w:rsidRPr="0045761D">
              <w:rPr>
                <w:lang w:val="en-US"/>
              </w:rPr>
              <w:t>19;</w:t>
            </w:r>
          </w:p>
          <w:p w:rsidR="00B130AF" w:rsidRPr="0045761D" w:rsidRDefault="00B130AF" w:rsidP="007A4382">
            <w:pPr>
              <w:pStyle w:val="3411"/>
              <w:keepNext/>
              <w:keepLines/>
              <w:rPr>
                <w:lang w:val="en-US"/>
              </w:rPr>
            </w:pPr>
            <w:r w:rsidRPr="00C00DC2">
              <w:rPr>
                <w:rStyle w:val="34f0"/>
              </w:rPr>
              <w:t>ГОСТ</w:t>
            </w:r>
            <w:r w:rsidRPr="0045761D">
              <w:rPr>
                <w:rStyle w:val="34f0"/>
                <w:lang w:val="en-US"/>
              </w:rPr>
              <w:t>_7.dot</w:t>
            </w:r>
            <w:r w:rsidRPr="00D35587">
              <w:rPr>
                <w:rStyle w:val="34f0"/>
                <w:lang w:val="en-US"/>
              </w:rPr>
              <w:t>x</w:t>
            </w:r>
            <w:r w:rsidRPr="0045761D">
              <w:rPr>
                <w:lang w:val="en-US"/>
              </w:rPr>
              <w:t xml:space="preserve"> — </w:t>
            </w:r>
            <w:r>
              <w:t>для</w:t>
            </w:r>
            <w:r w:rsidRPr="0045761D">
              <w:rPr>
                <w:lang w:val="en-US"/>
              </w:rPr>
              <w:t xml:space="preserve"> </w:t>
            </w:r>
            <w:r w:rsidRPr="00D12B8D">
              <w:rPr>
                <w:lang w:val="en-US"/>
              </w:rPr>
              <w:t>Abbreviation</w:t>
            </w:r>
            <w:r w:rsidRPr="0045761D">
              <w:rPr>
                <w:lang w:val="en-US"/>
              </w:rPr>
              <w:t>_</w:t>
            </w:r>
            <w:r w:rsidRPr="00D12B8D">
              <w:rPr>
                <w:lang w:val="en-US"/>
              </w:rPr>
              <w:t>List</w:t>
            </w:r>
            <w:r w:rsidRPr="0045761D">
              <w:rPr>
                <w:lang w:val="en-US"/>
              </w:rPr>
              <w:t>_</w:t>
            </w:r>
            <w:r w:rsidRPr="00820244">
              <w:rPr>
                <w:lang w:val="en-US"/>
              </w:rPr>
              <w:t>Gost</w:t>
            </w:r>
            <w:r w:rsidRPr="0045761D">
              <w:rPr>
                <w:lang w:val="en-US"/>
              </w:rPr>
              <w:t>7.</w:t>
            </w:r>
          </w:p>
          <w:p w:rsidR="00B130AF" w:rsidRPr="007D01D6" w:rsidRDefault="00B130AF" w:rsidP="007A4382">
            <w:pPr>
              <w:pStyle w:val="34fff4"/>
              <w:keepNext/>
              <w:keepLines/>
            </w:pPr>
            <w:r>
              <w:t xml:space="preserve">В остальных документах параметры будут аналогичны параметрам встроенного стиля </w:t>
            </w:r>
            <w:proofErr w:type="gramStart"/>
            <w:r w:rsidRPr="007D01D6">
              <w:rPr>
                <w:rStyle w:val="34ffc"/>
              </w:rPr>
              <w:t>Обычный</w:t>
            </w:r>
            <w:proofErr w:type="gramEnd"/>
            <w:r>
              <w:t xml:space="preserve"> шаблона </w:t>
            </w:r>
            <w:r w:rsidRPr="0079744C">
              <w:rPr>
                <w:rStyle w:val="34f0"/>
              </w:rPr>
              <w:t>Normal</w:t>
            </w:r>
            <w:r w:rsidRPr="0035668B">
              <w:rPr>
                <w:rStyle w:val="34f0"/>
              </w:rPr>
              <w:t>.</w:t>
            </w:r>
            <w:r w:rsidRPr="0079744C">
              <w:rPr>
                <w:rStyle w:val="34f0"/>
              </w:rPr>
              <w:t>dot</w:t>
            </w:r>
            <w:r w:rsidRPr="0035668B">
              <w:rPr>
                <w:rStyle w:val="34f0"/>
              </w:rPr>
              <w:t>m</w:t>
            </w:r>
            <w:r>
              <w:t>.</w:t>
            </w:r>
          </w:p>
          <w:p w:rsidR="00B130AF" w:rsidRDefault="00B130AF" w:rsidP="007A4382">
            <w:pPr>
              <w:pStyle w:val="34fff4"/>
              <w:keepNext/>
              <w:keepLines/>
            </w:pPr>
          </w:p>
          <w:p w:rsidR="00B130AF" w:rsidRDefault="00B130AF" w:rsidP="007A4382">
            <w:pPr>
              <w:pStyle w:val="34fff4"/>
              <w:keepNext/>
              <w:keepLines/>
              <w:rPr>
                <w:rStyle w:val="34ff0"/>
              </w:rPr>
            </w:pPr>
            <w:r>
              <w:rPr>
                <w:rStyle w:val="34ff0"/>
              </w:rPr>
              <w:t>Внимание</w:t>
            </w:r>
            <w:r w:rsidRPr="005978E1">
              <w:rPr>
                <w:rStyle w:val="34ff0"/>
              </w:rPr>
              <w:t>!</w:t>
            </w:r>
            <w:r>
              <w:t xml:space="preserve"> Макрос добавляет в список сокращений слова из заглавных букв, найденных в документе. Не все слова из заглавных букв являются сокращениями. Для таких слов в макросе предусмотрен список исключений. </w:t>
            </w:r>
            <w:r w:rsidRPr="001B7EE2">
              <w:t xml:space="preserve">Но, возможно, </w:t>
            </w:r>
            <w:r>
              <w:t xml:space="preserve">после выполнения макроса </w:t>
            </w:r>
            <w:r w:rsidRPr="001B7EE2">
              <w:t xml:space="preserve">в </w:t>
            </w:r>
            <w:r>
              <w:t>список сокращений будут добавлены</w:t>
            </w:r>
            <w:r w:rsidRPr="001B7EE2">
              <w:t xml:space="preserve"> слова, которые не </w:t>
            </w:r>
            <w:r>
              <w:t>содержатся</w:t>
            </w:r>
            <w:r w:rsidRPr="001B7EE2">
              <w:t xml:space="preserve"> в </w:t>
            </w:r>
            <w:r>
              <w:t>списке</w:t>
            </w:r>
            <w:r w:rsidRPr="001B7EE2">
              <w:t xml:space="preserve"> исключений. </w:t>
            </w:r>
            <w:r>
              <w:t>Проверьте таблицу со списком сокращений и удалите строки со словами, которые сокращениями не являются</w:t>
            </w:r>
          </w:p>
        </w:tc>
      </w:tr>
      <w:tr w:rsidR="00B130AF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B130AF" w:rsidRPr="006815BB" w:rsidRDefault="00B130AF" w:rsidP="007A4382">
            <w:pPr>
              <w:pStyle w:val="34fff4"/>
              <w:keepNext/>
              <w:keepLines/>
              <w:rPr>
                <w:lang w:val="en-US"/>
              </w:rPr>
            </w:pPr>
            <w:r w:rsidRPr="006815BB">
              <w:rPr>
                <w:lang w:val="en-US"/>
              </w:rPr>
              <w:t>Abbreviation_List_Gost19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B130AF" w:rsidRPr="004F2B47" w:rsidRDefault="00B130AF" w:rsidP="007A4382">
            <w:pPr>
              <w:pStyle w:val="34fff4"/>
              <w:keepNext/>
              <w:keepLines/>
              <w:rPr>
                <w:lang w:val="en-US"/>
              </w:rPr>
            </w:pPr>
            <w:r w:rsidRPr="006815BB">
              <w:rPr>
                <w:lang w:val="en-US"/>
              </w:rPr>
              <w:t>Gost19</w:t>
            </w:r>
          </w:p>
        </w:tc>
        <w:tc>
          <w:tcPr>
            <w:tcW w:w="3850" w:type="dxa"/>
            <w:vMerge/>
            <w:tcMar>
              <w:top w:w="113" w:type="dxa"/>
              <w:bottom w:w="113" w:type="dxa"/>
            </w:tcMar>
          </w:tcPr>
          <w:p w:rsidR="00B130AF" w:rsidRDefault="00B130AF" w:rsidP="007A4382">
            <w:pPr>
              <w:pStyle w:val="34fff4"/>
              <w:keepNext/>
              <w:keepLines/>
            </w:pPr>
          </w:p>
        </w:tc>
        <w:tc>
          <w:tcPr>
            <w:tcW w:w="3119" w:type="dxa"/>
            <w:vMerge/>
            <w:tcMar>
              <w:top w:w="113" w:type="dxa"/>
              <w:bottom w:w="113" w:type="dxa"/>
            </w:tcMar>
          </w:tcPr>
          <w:p w:rsidR="00B130AF" w:rsidRDefault="00B130AF" w:rsidP="002450A9">
            <w:pPr>
              <w:pStyle w:val="3414"/>
              <w:keepNext/>
              <w:keepLines/>
              <w:numPr>
                <w:ilvl w:val="0"/>
                <w:numId w:val="39"/>
              </w:numPr>
            </w:pP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B130AF" w:rsidRDefault="00B130AF" w:rsidP="007A4382">
            <w:pPr>
              <w:pStyle w:val="34fff4"/>
              <w:keepNext/>
              <w:keepLines/>
            </w:pPr>
          </w:p>
        </w:tc>
      </w:tr>
      <w:tr w:rsidR="00B130AF" w:rsidTr="00A301B4">
        <w:trPr>
          <w:cantSplit/>
        </w:trPr>
        <w:tc>
          <w:tcPr>
            <w:tcW w:w="3024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B130AF" w:rsidRPr="007A4382" w:rsidRDefault="00B130AF" w:rsidP="007A4382">
            <w:pPr>
              <w:pStyle w:val="34fff4"/>
            </w:pPr>
            <w:r w:rsidRPr="00DD6F22">
              <w:rPr>
                <w:lang w:val="en-US"/>
              </w:rPr>
              <w:t>Abbreviation_List_Gost7</w:t>
            </w:r>
          </w:p>
        </w:tc>
        <w:tc>
          <w:tcPr>
            <w:tcW w:w="1064" w:type="dxa"/>
            <w:tcMar>
              <w:top w:w="113" w:type="dxa"/>
              <w:bottom w:w="113" w:type="dxa"/>
            </w:tcMar>
          </w:tcPr>
          <w:p w:rsidR="00B130AF" w:rsidRPr="004F2B47" w:rsidRDefault="00B130AF" w:rsidP="007A4382">
            <w:pPr>
              <w:pStyle w:val="34fff4"/>
              <w:rPr>
                <w:lang w:val="en-US"/>
              </w:rPr>
            </w:pPr>
            <w:r w:rsidRPr="00824DC1">
              <w:rPr>
                <w:rStyle w:val="34f0"/>
                <w:lang w:val="en-US"/>
              </w:rPr>
              <w:t>Gost7</w:t>
            </w:r>
          </w:p>
        </w:tc>
        <w:tc>
          <w:tcPr>
            <w:tcW w:w="3850" w:type="dxa"/>
            <w:vMerge/>
            <w:tcMar>
              <w:top w:w="113" w:type="dxa"/>
              <w:bottom w:w="113" w:type="dxa"/>
            </w:tcMar>
          </w:tcPr>
          <w:p w:rsidR="00B130AF" w:rsidRDefault="00B130AF" w:rsidP="007A4382">
            <w:pPr>
              <w:pStyle w:val="34fff4"/>
              <w:keepNext/>
              <w:keepLines/>
            </w:pPr>
          </w:p>
        </w:tc>
        <w:tc>
          <w:tcPr>
            <w:tcW w:w="3119" w:type="dxa"/>
            <w:vMerge/>
            <w:tcMar>
              <w:top w:w="113" w:type="dxa"/>
              <w:bottom w:w="113" w:type="dxa"/>
            </w:tcMar>
          </w:tcPr>
          <w:p w:rsidR="00B130AF" w:rsidRDefault="00B130AF" w:rsidP="002450A9">
            <w:pPr>
              <w:pStyle w:val="3414"/>
              <w:keepNext/>
              <w:keepLines/>
              <w:numPr>
                <w:ilvl w:val="0"/>
                <w:numId w:val="39"/>
              </w:numPr>
            </w:pPr>
          </w:p>
        </w:tc>
        <w:tc>
          <w:tcPr>
            <w:tcW w:w="3796" w:type="dxa"/>
            <w:vMerge/>
            <w:tcMar>
              <w:top w:w="113" w:type="dxa"/>
              <w:bottom w:w="113" w:type="dxa"/>
            </w:tcMar>
          </w:tcPr>
          <w:p w:rsidR="00B130AF" w:rsidRDefault="00B130AF" w:rsidP="007A4382">
            <w:pPr>
              <w:pStyle w:val="34fff4"/>
              <w:keepNext/>
              <w:keepLines/>
            </w:pPr>
          </w:p>
        </w:tc>
      </w:tr>
    </w:tbl>
    <w:p w:rsidR="001E2263" w:rsidRDefault="001E2263" w:rsidP="006672A2">
      <w:pPr>
        <w:pStyle w:val="34b"/>
      </w:pPr>
    </w:p>
    <w:p w:rsidR="007B20C9" w:rsidRPr="0074506B" w:rsidRDefault="007B20C9" w:rsidP="00E61886">
      <w:pPr>
        <w:pStyle w:val="34b"/>
      </w:pPr>
    </w:p>
    <w:p w:rsidR="00833B51" w:rsidRPr="0074506B" w:rsidRDefault="00833B51" w:rsidP="006672A2">
      <w:pPr>
        <w:pStyle w:val="34b"/>
        <w:sectPr w:rsidR="00833B51" w:rsidRPr="0074506B" w:rsidSect="009D32B7">
          <w:headerReference w:type="default" r:id="rId12"/>
          <w:pgSz w:w="16838" w:h="11906" w:orient="landscape"/>
          <w:pgMar w:top="1134" w:right="567" w:bottom="851" w:left="1418" w:header="284" w:footer="340" w:gutter="0"/>
          <w:cols w:space="708"/>
          <w:docGrid w:linePitch="360"/>
        </w:sectPr>
      </w:pPr>
    </w:p>
    <w:p w:rsidR="00D5377A" w:rsidRDefault="004A3C08" w:rsidP="00D5377A">
      <w:pPr>
        <w:pStyle w:val="1"/>
        <w:rPr>
          <w:lang w:val="ru-RU"/>
        </w:rPr>
      </w:pPr>
      <w:bookmarkStart w:id="6" w:name="_Ref404460302"/>
      <w:bookmarkStart w:id="7" w:name="_Toc134966254"/>
      <w:r>
        <w:rPr>
          <w:lang w:val="ru-RU"/>
        </w:rPr>
        <w:lastRenderedPageBreak/>
        <w:t>Организация доступа к макросам</w:t>
      </w:r>
      <w:bookmarkEnd w:id="6"/>
      <w:bookmarkEnd w:id="7"/>
    </w:p>
    <w:p w:rsidR="005639F1" w:rsidRDefault="0079744C" w:rsidP="005639F1">
      <w:pPr>
        <w:pStyle w:val="34b"/>
      </w:pPr>
      <w:r>
        <w:t xml:space="preserve">Большинство макросов, </w:t>
      </w:r>
      <w:r w:rsidR="00F57E24">
        <w:t>содержащихся</w:t>
      </w:r>
      <w:r>
        <w:t xml:space="preserve"> в шаблон</w:t>
      </w:r>
      <w:r w:rsidR="00F57E24">
        <w:t>е</w:t>
      </w:r>
      <w:r w:rsidR="003D5200" w:rsidRPr="003D5200">
        <w:rPr>
          <w:rStyle w:val="34f0"/>
        </w:rPr>
        <w:t xml:space="preserve"> </w:t>
      </w:r>
      <w:r w:rsidR="005639F1" w:rsidRPr="005639F1">
        <w:rPr>
          <w:rStyle w:val="34f0"/>
        </w:rPr>
        <w:t>Макросы для документов ГОСТ</w:t>
      </w:r>
      <w:r w:rsidR="005639F1" w:rsidRPr="0035668B">
        <w:rPr>
          <w:rStyle w:val="34f0"/>
        </w:rPr>
        <w:t>.</w:t>
      </w:r>
      <w:r w:rsidR="005639F1" w:rsidRPr="0079744C">
        <w:rPr>
          <w:rStyle w:val="34f0"/>
        </w:rPr>
        <w:t>dot</w:t>
      </w:r>
      <w:r w:rsidR="005639F1" w:rsidRPr="0035668B">
        <w:rPr>
          <w:rStyle w:val="34f0"/>
        </w:rPr>
        <w:t>m</w:t>
      </w:r>
      <w:r>
        <w:t xml:space="preserve">, </w:t>
      </w:r>
      <w:r w:rsidR="00F57E24">
        <w:t>допустимо</w:t>
      </w:r>
      <w:r>
        <w:t xml:space="preserve"> использовать в любых документах </w:t>
      </w:r>
      <w:r w:rsidRPr="0079744C">
        <w:rPr>
          <w:lang w:val="en-US"/>
        </w:rPr>
        <w:t>Microsoft</w:t>
      </w:r>
      <w:r w:rsidRPr="0079744C">
        <w:t xml:space="preserve"> </w:t>
      </w:r>
      <w:r w:rsidRPr="0079744C">
        <w:rPr>
          <w:lang w:val="en-US"/>
        </w:rPr>
        <w:t>Word</w:t>
      </w:r>
      <w:r>
        <w:t>, так как они не привязаны к стилям шаблона</w:t>
      </w:r>
      <w:r w:rsidRPr="0079744C">
        <w:t>.</w:t>
      </w:r>
      <w:r>
        <w:t xml:space="preserve"> Для того чтобы обеспечить возможность доступа к макросам </w:t>
      </w:r>
      <w:r w:rsidR="0069679A">
        <w:t>в любом документе</w:t>
      </w:r>
      <w:r>
        <w:t xml:space="preserve">, их следует добавить в шаблон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>.</w:t>
      </w:r>
    </w:p>
    <w:p w:rsidR="0079744C" w:rsidRPr="0079744C" w:rsidRDefault="0079744C" w:rsidP="005639F1">
      <w:pPr>
        <w:pStyle w:val="34b"/>
      </w:pPr>
      <w:r>
        <w:t xml:space="preserve">Макросы содержатся в отдельных модулях, которые легко присоединить к шаблону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 xml:space="preserve"> или удалить из него. Такой метод добавления макросов не вносит изменений в основной модуль </w:t>
      </w:r>
      <w:proofErr w:type="spellStart"/>
      <w:r w:rsidRPr="0079744C">
        <w:rPr>
          <w:rStyle w:val="34ff1"/>
        </w:rPr>
        <w:t>NewMacros</w:t>
      </w:r>
      <w:proofErr w:type="spellEnd"/>
      <w:r>
        <w:t xml:space="preserve"> шаблона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>.</w:t>
      </w:r>
    </w:p>
    <w:p w:rsidR="00D5377A" w:rsidRDefault="00D5377A" w:rsidP="00D5377A">
      <w:pPr>
        <w:pStyle w:val="34ff"/>
      </w:pPr>
      <w:r>
        <w:t xml:space="preserve">Для того чтобы </w:t>
      </w:r>
      <w:r w:rsidR="00F57E24">
        <w:t>настроить</w:t>
      </w:r>
      <w:r>
        <w:t xml:space="preserve"> </w:t>
      </w:r>
      <w:r w:rsidR="00F57E24">
        <w:t xml:space="preserve">доступ к </w:t>
      </w:r>
      <w:r>
        <w:t>макрос</w:t>
      </w:r>
      <w:r w:rsidR="00F57E24">
        <w:t>ам</w:t>
      </w:r>
      <w:r>
        <w:t xml:space="preserve"> </w:t>
      </w:r>
      <w:r w:rsidR="009E1CE1">
        <w:t>для</w:t>
      </w:r>
      <w:r>
        <w:t xml:space="preserve"> все</w:t>
      </w:r>
      <w:r w:rsidR="009E1CE1">
        <w:t>х</w:t>
      </w:r>
      <w:r>
        <w:t xml:space="preserve"> документ</w:t>
      </w:r>
      <w:r w:rsidR="009E1CE1">
        <w:t>ов</w:t>
      </w:r>
      <w:r w:rsidR="009E1CE1" w:rsidRPr="007D2F05">
        <w:t xml:space="preserve"> </w:t>
      </w:r>
      <w:r w:rsidR="009E1CE1" w:rsidRPr="0079744C">
        <w:rPr>
          <w:lang w:val="en-US"/>
        </w:rPr>
        <w:t>Microsoft</w:t>
      </w:r>
      <w:r w:rsidR="009E1CE1" w:rsidRPr="0079744C">
        <w:t xml:space="preserve"> </w:t>
      </w:r>
      <w:r w:rsidR="009E1CE1" w:rsidRPr="0079744C">
        <w:rPr>
          <w:lang w:val="en-US"/>
        </w:rPr>
        <w:t>Word</w:t>
      </w:r>
      <w:r>
        <w:t>:</w:t>
      </w:r>
    </w:p>
    <w:p w:rsidR="00D5377A" w:rsidRPr="004A3C08" w:rsidRDefault="00D5377A" w:rsidP="00855CE8">
      <w:pPr>
        <w:pStyle w:val="340"/>
      </w:pPr>
      <w:r w:rsidRPr="004A3C08">
        <w:t xml:space="preserve">В </w:t>
      </w:r>
      <w:r w:rsidRPr="00E32F2F">
        <w:t>приложения</w:t>
      </w:r>
      <w:r w:rsidRPr="004A3C08">
        <w:t xml:space="preserve"> Microsoft Word версии 2007 и выше откройте </w:t>
      </w:r>
      <w:r w:rsidR="00AE273A" w:rsidRPr="004A3C08">
        <w:t>шаблон</w:t>
      </w:r>
      <w:r w:rsidR="007207E4">
        <w:t xml:space="preserve"> </w:t>
      </w:r>
      <w:r w:rsidR="007207E4" w:rsidRPr="005639F1">
        <w:rPr>
          <w:rStyle w:val="34f0"/>
        </w:rPr>
        <w:t>Макросы для документов ГОСТ</w:t>
      </w:r>
      <w:r w:rsidR="007207E4" w:rsidRPr="0035668B">
        <w:rPr>
          <w:rStyle w:val="34f0"/>
        </w:rPr>
        <w:t>.</w:t>
      </w:r>
      <w:r w:rsidR="007207E4" w:rsidRPr="0079744C">
        <w:rPr>
          <w:rStyle w:val="34f0"/>
        </w:rPr>
        <w:t>dot</w:t>
      </w:r>
      <w:r w:rsidR="007207E4" w:rsidRPr="0035668B">
        <w:rPr>
          <w:rStyle w:val="34f0"/>
        </w:rPr>
        <w:t>m</w:t>
      </w:r>
      <w:r w:rsidR="00AE273A" w:rsidRPr="004A3C08">
        <w:t>.</w:t>
      </w:r>
    </w:p>
    <w:p w:rsidR="007207E4" w:rsidRDefault="007207E4" w:rsidP="00855CE8">
      <w:pPr>
        <w:pStyle w:val="340"/>
      </w:pPr>
      <w:r>
        <w:t>Перейдите н</w:t>
      </w:r>
      <w:r w:rsidR="00D5377A" w:rsidRPr="004A3C08">
        <w:t xml:space="preserve">а </w:t>
      </w:r>
      <w:r w:rsidR="002479FD" w:rsidRPr="004A3C08">
        <w:t>в</w:t>
      </w:r>
      <w:r w:rsidR="00D5377A" w:rsidRPr="004A3C08">
        <w:t>кладк</w:t>
      </w:r>
      <w:r>
        <w:t>у</w:t>
      </w:r>
      <w:r w:rsidR="00D5377A" w:rsidRPr="004A3C08">
        <w:t xml:space="preserve"> </w:t>
      </w:r>
      <w:r w:rsidR="00D5377A" w:rsidRPr="00F57E24">
        <w:rPr>
          <w:rStyle w:val="34d"/>
        </w:rPr>
        <w:t>Вид</w:t>
      </w:r>
      <w:r w:rsidR="00D5377A" w:rsidRPr="004A3C08">
        <w:t xml:space="preserve"> или </w:t>
      </w:r>
      <w:r w:rsidR="00D5377A" w:rsidRPr="00F57E24">
        <w:rPr>
          <w:rStyle w:val="34d"/>
        </w:rPr>
        <w:t>Разработчик</w:t>
      </w:r>
      <w:r>
        <w:t>.</w:t>
      </w:r>
    </w:p>
    <w:p w:rsidR="00D5377A" w:rsidRPr="004A3C08" w:rsidRDefault="007207E4" w:rsidP="00855CE8">
      <w:pPr>
        <w:pStyle w:val="340"/>
      </w:pPr>
      <w:r w:rsidRPr="004A3C08">
        <w:t xml:space="preserve">Нажмите </w:t>
      </w:r>
      <w:r w:rsidR="00D5377A" w:rsidRPr="004A3C08">
        <w:t xml:space="preserve">на кнопку </w:t>
      </w:r>
      <w:r w:rsidR="00D5377A" w:rsidRPr="00F57E24">
        <w:rPr>
          <w:rStyle w:val="34d"/>
        </w:rPr>
        <w:t>Макросы</w:t>
      </w:r>
      <w:r w:rsidR="00D5377A" w:rsidRPr="004A3C08">
        <w:t xml:space="preserve"> </w:t>
      </w:r>
      <w:r w:rsidR="00D5377A" w:rsidRPr="004A3C08">
        <w:rPr>
          <w:noProof/>
          <w:lang w:eastAsia="ru-RU"/>
        </w:rPr>
        <w:drawing>
          <wp:inline distT="0" distB="0" distL="0" distR="0" wp14:anchorId="4A99E56B" wp14:editId="0D03082D">
            <wp:extent cx="216000" cy="26399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macro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77A" w:rsidRPr="004A3C08">
        <w:t xml:space="preserve">. Откроется окно </w:t>
      </w:r>
      <w:r w:rsidR="00D5377A" w:rsidRPr="00F57E24">
        <w:rPr>
          <w:rStyle w:val="34d"/>
        </w:rPr>
        <w:t>Макрос</w:t>
      </w:r>
      <w:r w:rsidR="00D5377A" w:rsidRPr="004A3C08">
        <w:t xml:space="preserve"> (рисунок </w:t>
      </w:r>
      <w:r w:rsidR="00D5377A" w:rsidRPr="004A3C08">
        <w:fldChar w:fldCharType="begin"/>
      </w:r>
      <w:r w:rsidR="00D5377A" w:rsidRPr="004A3C08">
        <w:instrText xml:space="preserve"> REF _Ref404407373 \h </w:instrText>
      </w:r>
      <w:r w:rsidR="004A3C08">
        <w:instrText xml:space="preserve"> \* MERGEFORMAT </w:instrText>
      </w:r>
      <w:r w:rsidR="00D5377A" w:rsidRPr="004A3C08">
        <w:fldChar w:fldCharType="separate"/>
      </w:r>
      <w:r w:rsidR="0045761D">
        <w:t>1</w:t>
      </w:r>
      <w:r w:rsidR="00D5377A" w:rsidRPr="004A3C08">
        <w:fldChar w:fldCharType="end"/>
      </w:r>
      <w:r w:rsidR="00D5377A" w:rsidRPr="004A3C08">
        <w:t>).</w:t>
      </w:r>
    </w:p>
    <w:p w:rsidR="00D5377A" w:rsidRDefault="00C348C3" w:rsidP="00D5377A">
      <w:pPr>
        <w:pStyle w:val="34e"/>
      </w:pPr>
      <w:r>
        <w:rPr>
          <w:noProof/>
          <w:lang w:eastAsia="ru-RU"/>
        </w:rPr>
        <w:drawing>
          <wp:inline distT="0" distB="0" distL="0" distR="0" wp14:anchorId="485D52B4" wp14:editId="3F3AB19C">
            <wp:extent cx="3384000" cy="233359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macros_0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33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77A" w:rsidRDefault="00D5377A" w:rsidP="00D5377A">
      <w:pPr>
        <w:pStyle w:val="34f"/>
      </w:pPr>
      <w:r>
        <w:t xml:space="preserve">Рисунок </w:t>
      </w:r>
      <w:bookmarkStart w:id="8" w:name="_Ref404407326"/>
      <w:bookmarkStart w:id="9" w:name="_Ref404407373"/>
      <w:bookmarkEnd w:id="8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1</w:t>
      </w:r>
      <w:r w:rsidRPr="004531C3">
        <w:rPr>
          <w:noProof/>
        </w:rPr>
        <w:fldChar w:fldCharType="end"/>
      </w:r>
      <w:bookmarkEnd w:id="9"/>
      <w:r w:rsidR="00956FE6" w:rsidRPr="00956FE6">
        <w:t xml:space="preserve"> — </w:t>
      </w:r>
      <w:r>
        <w:t xml:space="preserve">Окно </w:t>
      </w:r>
      <w:r w:rsidRPr="00A95F27">
        <w:rPr>
          <w:rStyle w:val="34d"/>
        </w:rPr>
        <w:t>Макрос</w:t>
      </w:r>
    </w:p>
    <w:p w:rsidR="00D5377A" w:rsidRPr="006E214C" w:rsidRDefault="00D5377A" w:rsidP="00855CE8">
      <w:pPr>
        <w:pStyle w:val="340"/>
      </w:pPr>
      <w:r>
        <w:t xml:space="preserve">Нажмите на кнопку </w:t>
      </w:r>
      <w:r w:rsidRPr="006E214C">
        <w:rPr>
          <w:rStyle w:val="34d"/>
        </w:rPr>
        <w:t>Организатор</w:t>
      </w:r>
      <w:r>
        <w:t>. Откроется окно</w:t>
      </w:r>
      <w:r w:rsidR="00F57E24">
        <w:t xml:space="preserve"> </w:t>
      </w:r>
      <w:r w:rsidR="00F57E24" w:rsidRPr="00F57E24">
        <w:rPr>
          <w:rStyle w:val="34d"/>
        </w:rPr>
        <w:t>Организатор</w:t>
      </w:r>
      <w:r w:rsidR="00F57E24">
        <w:t xml:space="preserve"> </w:t>
      </w:r>
      <w:r w:rsidR="004B7FC4">
        <w:t xml:space="preserve">на </w:t>
      </w:r>
      <w:r w:rsidR="00F57E24">
        <w:t>вкладк</w:t>
      </w:r>
      <w:r w:rsidR="004B7FC4">
        <w:t>е</w:t>
      </w:r>
      <w:r>
        <w:t xml:space="preserve"> </w:t>
      </w:r>
      <w:r w:rsidRPr="006E214C">
        <w:rPr>
          <w:rStyle w:val="34d"/>
        </w:rPr>
        <w:t>Макросы</w:t>
      </w:r>
      <w:r>
        <w:t>.</w:t>
      </w:r>
    </w:p>
    <w:p w:rsidR="00D5377A" w:rsidRDefault="00D5377A" w:rsidP="00E84251">
      <w:pPr>
        <w:pStyle w:val="340"/>
      </w:pPr>
      <w:r>
        <w:t xml:space="preserve">В раскрывающемся списке </w:t>
      </w:r>
      <w:r w:rsidRPr="0035668B">
        <w:rPr>
          <w:rStyle w:val="34d"/>
        </w:rPr>
        <w:t>Макросы и документы</w:t>
      </w:r>
      <w:r>
        <w:t xml:space="preserve">, расположенном в левой части окна, выберите название </w:t>
      </w:r>
      <w:r w:rsidR="0079744C">
        <w:t xml:space="preserve">шаблона — </w:t>
      </w:r>
      <w:r w:rsidR="007207E4" w:rsidRPr="005639F1">
        <w:rPr>
          <w:rStyle w:val="34f0"/>
        </w:rPr>
        <w:t>Макросы для документов ГОСТ</w:t>
      </w:r>
      <w:r w:rsidR="007207E4" w:rsidRPr="0035668B">
        <w:rPr>
          <w:rStyle w:val="34f0"/>
        </w:rPr>
        <w:t>.</w:t>
      </w:r>
      <w:r w:rsidR="007207E4" w:rsidRPr="0079744C">
        <w:rPr>
          <w:rStyle w:val="34f0"/>
        </w:rPr>
        <w:t>dot</w:t>
      </w:r>
      <w:r w:rsidR="007207E4" w:rsidRPr="0035668B">
        <w:rPr>
          <w:rStyle w:val="34f0"/>
        </w:rPr>
        <w:t>m</w:t>
      </w:r>
      <w:r>
        <w:t>.</w:t>
      </w:r>
      <w:r w:rsidR="0079744C" w:rsidRPr="0079744C">
        <w:t xml:space="preserve"> </w:t>
      </w:r>
      <w:r w:rsidR="0079744C">
        <w:t>В поле</w:t>
      </w:r>
      <w:proofErr w:type="gramStart"/>
      <w:r w:rsidR="0079744C">
        <w:t xml:space="preserve"> </w:t>
      </w:r>
      <w:r w:rsidR="008F2E2E" w:rsidRPr="008F2E2E">
        <w:rPr>
          <w:rStyle w:val="34d"/>
        </w:rPr>
        <w:t>И</w:t>
      </w:r>
      <w:proofErr w:type="gramEnd"/>
      <w:r w:rsidR="008F2E2E" w:rsidRPr="008F2E2E">
        <w:rPr>
          <w:rStyle w:val="34d"/>
        </w:rPr>
        <w:t xml:space="preserve">з </w:t>
      </w:r>
      <w:r w:rsidR="00E84251" w:rsidRPr="00E84251">
        <w:rPr>
          <w:rStyle w:val="34d"/>
        </w:rPr>
        <w:t>Макросы для документов ГОСТ.dotm</w:t>
      </w:r>
      <w:r w:rsidR="0079744C">
        <w:t xml:space="preserve"> </w:t>
      </w:r>
      <w:r w:rsidR="00E84251">
        <w:t>будут отображены</w:t>
      </w:r>
      <w:r w:rsidR="0079744C">
        <w:t xml:space="preserve"> названия модулей (рисунок </w:t>
      </w:r>
      <w:r w:rsidR="0079744C">
        <w:fldChar w:fldCharType="begin"/>
      </w:r>
      <w:r w:rsidR="0079744C">
        <w:instrText xml:space="preserve"> REF _Ref404407331 \h </w:instrText>
      </w:r>
      <w:r w:rsidR="0079744C">
        <w:fldChar w:fldCharType="separate"/>
      </w:r>
      <w:r w:rsidR="0045761D">
        <w:rPr>
          <w:noProof/>
        </w:rPr>
        <w:t>2</w:t>
      </w:r>
      <w:r w:rsidR="0079744C">
        <w:fldChar w:fldCharType="end"/>
      </w:r>
      <w:r w:rsidR="0079744C">
        <w:t>):</w:t>
      </w:r>
    </w:p>
    <w:p w:rsidR="0079744C" w:rsidRDefault="0079744C" w:rsidP="0079744C">
      <w:pPr>
        <w:pStyle w:val="3423"/>
      </w:pPr>
      <w:proofErr w:type="spellStart"/>
      <w:r w:rsidRPr="0079744C">
        <w:rPr>
          <w:rStyle w:val="34ff1"/>
        </w:rPr>
        <w:t>Common</w:t>
      </w:r>
      <w:proofErr w:type="spellEnd"/>
      <w:r>
        <w:t xml:space="preserve"> — модуль</w:t>
      </w:r>
      <w:r w:rsidR="0069679A">
        <w:t xml:space="preserve"> с</w:t>
      </w:r>
      <w:r>
        <w:t xml:space="preserve"> общи</w:t>
      </w:r>
      <w:r w:rsidR="0069679A">
        <w:t>ми</w:t>
      </w:r>
      <w:r>
        <w:t xml:space="preserve"> </w:t>
      </w:r>
      <w:r w:rsidR="004776EF">
        <w:t>макросами</w:t>
      </w:r>
      <w:r>
        <w:t xml:space="preserve">, которые </w:t>
      </w:r>
      <w:r w:rsidR="00221CF7">
        <w:t>допустимо</w:t>
      </w:r>
      <w:r>
        <w:t xml:space="preserve"> использовать в любых документ</w:t>
      </w:r>
      <w:r w:rsidR="00221CF7">
        <w:t>ах</w:t>
      </w:r>
      <w:r>
        <w:t>;</w:t>
      </w:r>
    </w:p>
    <w:p w:rsidR="0079744C" w:rsidRDefault="0079744C" w:rsidP="0079744C">
      <w:pPr>
        <w:pStyle w:val="3423"/>
      </w:pPr>
      <w:r w:rsidRPr="0079744C">
        <w:rPr>
          <w:rStyle w:val="34ff1"/>
        </w:rPr>
        <w:lastRenderedPageBreak/>
        <w:t>Gost34</w:t>
      </w:r>
      <w:r>
        <w:t xml:space="preserve"> — модуль</w:t>
      </w:r>
      <w:r w:rsidR="0069679A">
        <w:t xml:space="preserve"> с</w:t>
      </w:r>
      <w:r>
        <w:t xml:space="preserve"> макрос</w:t>
      </w:r>
      <w:r w:rsidR="0069679A">
        <w:t>ами</w:t>
      </w:r>
      <w:r>
        <w:t xml:space="preserve">, </w:t>
      </w:r>
      <w:r w:rsidR="00F57E24">
        <w:t xml:space="preserve">которые </w:t>
      </w:r>
      <w:r w:rsidR="00221CF7">
        <w:t>следует</w:t>
      </w:r>
      <w:r w:rsidR="00F57E24">
        <w:t xml:space="preserve"> использовать в документах, </w:t>
      </w:r>
      <w:r w:rsidR="00CC5B1F">
        <w:t xml:space="preserve">либо </w:t>
      </w:r>
      <w:r w:rsidR="00F57E24">
        <w:t xml:space="preserve">содержащих стили шаблона </w:t>
      </w:r>
      <w:r w:rsidR="00F57E24" w:rsidRPr="0050659B">
        <w:rPr>
          <w:rStyle w:val="34f0"/>
        </w:rPr>
        <w:t>ГОСТ_34.dot</w:t>
      </w:r>
      <w:r w:rsidR="00E84251">
        <w:rPr>
          <w:rStyle w:val="34f0"/>
          <w:lang w:val="en-US"/>
        </w:rPr>
        <w:t>x</w:t>
      </w:r>
      <w:r w:rsidR="00E16E28">
        <w:t xml:space="preserve">, </w:t>
      </w:r>
      <w:r w:rsidR="00661D8C">
        <w:t>либо которые оформляют согласно требованиям ГОСТ </w:t>
      </w:r>
      <w:r w:rsidR="00661D8C" w:rsidRPr="00015A48">
        <w:t>2.105-95</w:t>
      </w:r>
      <w:r w:rsidR="00661D8C">
        <w:t xml:space="preserve"> </w:t>
      </w:r>
      <w:r w:rsidR="00741C32">
        <w:t xml:space="preserve">(название макросов, </w:t>
      </w:r>
      <w:r w:rsidR="004776EF">
        <w:t>содержащихся</w:t>
      </w:r>
      <w:r w:rsidR="00741C32">
        <w:t xml:space="preserve"> в это</w:t>
      </w:r>
      <w:r w:rsidR="004776EF">
        <w:t>м</w:t>
      </w:r>
      <w:r w:rsidR="00741C32">
        <w:t xml:space="preserve"> модул</w:t>
      </w:r>
      <w:r w:rsidR="004776EF">
        <w:t>е</w:t>
      </w:r>
      <w:r w:rsidR="0001542F">
        <w:t>,</w:t>
      </w:r>
      <w:r w:rsidR="00741C32">
        <w:t xml:space="preserve"> имеют суффикс </w:t>
      </w:r>
      <w:r w:rsidR="00741C32" w:rsidRPr="00741C32">
        <w:rPr>
          <w:rStyle w:val="34ff1"/>
        </w:rPr>
        <w:t>_</w:t>
      </w:r>
      <w:r w:rsidR="00741C32" w:rsidRPr="0079744C">
        <w:rPr>
          <w:rStyle w:val="34ff1"/>
        </w:rPr>
        <w:t>Gost34</w:t>
      </w:r>
      <w:r w:rsidR="00741C32">
        <w:t>)</w:t>
      </w:r>
      <w:r w:rsidR="00E84251">
        <w:t>;</w:t>
      </w:r>
    </w:p>
    <w:p w:rsidR="00E84251" w:rsidRPr="00E84251" w:rsidRDefault="00E84251" w:rsidP="00E84251">
      <w:pPr>
        <w:pStyle w:val="3423"/>
      </w:pPr>
      <w:r w:rsidRPr="0079744C">
        <w:rPr>
          <w:rStyle w:val="34ff1"/>
        </w:rPr>
        <w:t>Gost</w:t>
      </w:r>
      <w:r>
        <w:rPr>
          <w:rStyle w:val="34ff1"/>
        </w:rPr>
        <w:t>19</w:t>
      </w:r>
      <w:r>
        <w:t xml:space="preserve"> — модуль с макросами, которые следует использовать в документах, </w:t>
      </w:r>
      <w:r w:rsidR="00CC5B1F">
        <w:t xml:space="preserve">либо </w:t>
      </w:r>
      <w:r>
        <w:t xml:space="preserve">содержащих стили шаблона </w:t>
      </w:r>
      <w:r w:rsidRPr="0050659B">
        <w:rPr>
          <w:rStyle w:val="34f0"/>
        </w:rPr>
        <w:t>ГОСТ_</w:t>
      </w:r>
      <w:r w:rsidRPr="00E84251">
        <w:rPr>
          <w:rStyle w:val="34f0"/>
        </w:rPr>
        <w:t>19</w:t>
      </w:r>
      <w:r w:rsidRPr="0050659B">
        <w:rPr>
          <w:rStyle w:val="34f0"/>
        </w:rPr>
        <w:t>.dot</w:t>
      </w:r>
      <w:r>
        <w:rPr>
          <w:rStyle w:val="34f0"/>
          <w:lang w:val="en-US"/>
        </w:rPr>
        <w:t>x</w:t>
      </w:r>
      <w:r>
        <w:t xml:space="preserve">, либо которые оформляют согласно требованиям </w:t>
      </w:r>
      <w:r w:rsidRPr="00E84251">
        <w:t>ГОСТ 19.106-78</w:t>
      </w:r>
      <w:r>
        <w:t xml:space="preserve"> (название макросов, содержащихся в этом модуле, имеют суффикс </w:t>
      </w:r>
      <w:r w:rsidRPr="00741C32">
        <w:rPr>
          <w:rStyle w:val="34ff1"/>
        </w:rPr>
        <w:t>_</w:t>
      </w:r>
      <w:r w:rsidRPr="0079744C">
        <w:rPr>
          <w:rStyle w:val="34ff1"/>
        </w:rPr>
        <w:t>Gost</w:t>
      </w:r>
      <w:r w:rsidRPr="00E84251">
        <w:rPr>
          <w:rStyle w:val="34ff1"/>
        </w:rPr>
        <w:t>19</w:t>
      </w:r>
      <w:r>
        <w:t>);</w:t>
      </w:r>
    </w:p>
    <w:p w:rsidR="00E84251" w:rsidRDefault="00E84251" w:rsidP="00E84251">
      <w:pPr>
        <w:pStyle w:val="3423"/>
      </w:pPr>
      <w:r w:rsidRPr="0079744C">
        <w:rPr>
          <w:rStyle w:val="34ff1"/>
        </w:rPr>
        <w:t>Gost</w:t>
      </w:r>
      <w:r w:rsidRPr="00E84251">
        <w:rPr>
          <w:rStyle w:val="34ff1"/>
        </w:rPr>
        <w:t>7</w:t>
      </w:r>
      <w:r>
        <w:t xml:space="preserve"> — модуль с макросами, которые следует использовать в документах, </w:t>
      </w:r>
      <w:r w:rsidR="00CC5B1F">
        <w:t xml:space="preserve">либо </w:t>
      </w:r>
      <w:r>
        <w:t xml:space="preserve">содержащих стили шаблона </w:t>
      </w:r>
      <w:r w:rsidRPr="0050659B">
        <w:rPr>
          <w:rStyle w:val="34f0"/>
        </w:rPr>
        <w:t>ГОСТ_</w:t>
      </w:r>
      <w:r w:rsidRPr="00E84251">
        <w:rPr>
          <w:rStyle w:val="34f0"/>
        </w:rPr>
        <w:t>7</w:t>
      </w:r>
      <w:r w:rsidRPr="0050659B">
        <w:rPr>
          <w:rStyle w:val="34f0"/>
        </w:rPr>
        <w:t>.dot</w:t>
      </w:r>
      <w:r>
        <w:rPr>
          <w:rStyle w:val="34f0"/>
          <w:lang w:val="en-US"/>
        </w:rPr>
        <w:t>x</w:t>
      </w:r>
      <w:r>
        <w:t xml:space="preserve">, либо которые оформляют согласно требованиям </w:t>
      </w:r>
      <w:r w:rsidRPr="00E84251">
        <w:t>ГОСТ 7.32-2017</w:t>
      </w:r>
      <w:r>
        <w:t xml:space="preserve"> (название макросов, содержащихся в этом модуле, имеют суффикс </w:t>
      </w:r>
      <w:r w:rsidRPr="00741C32">
        <w:rPr>
          <w:rStyle w:val="34ff1"/>
        </w:rPr>
        <w:t>_</w:t>
      </w:r>
      <w:r w:rsidRPr="0079744C">
        <w:rPr>
          <w:rStyle w:val="34ff1"/>
        </w:rPr>
        <w:t>Gost</w:t>
      </w:r>
      <w:r w:rsidRPr="00E84251">
        <w:rPr>
          <w:rStyle w:val="34ff1"/>
        </w:rPr>
        <w:t>7</w:t>
      </w:r>
      <w:r>
        <w:t>);</w:t>
      </w:r>
    </w:p>
    <w:p w:rsidR="0079744C" w:rsidRPr="0079744C" w:rsidRDefault="00CC5B1F" w:rsidP="0079744C">
      <w:pPr>
        <w:pStyle w:val="34e"/>
      </w:pPr>
      <w:r>
        <w:rPr>
          <w:noProof/>
          <w:lang w:eastAsia="ru-RU"/>
        </w:rPr>
        <w:drawing>
          <wp:inline distT="0" distB="0" distL="0" distR="0" wp14:anchorId="49BC8EEE" wp14:editId="61C41175">
            <wp:extent cx="5328000" cy="2897889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organizer_0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9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44C" w:rsidRPr="0079744C" w:rsidRDefault="0079744C" w:rsidP="0079744C">
      <w:pPr>
        <w:pStyle w:val="34f"/>
      </w:pPr>
      <w:r w:rsidRPr="0079744C">
        <w:t xml:space="preserve">Рисунок </w:t>
      </w:r>
      <w:bookmarkStart w:id="10" w:name="_Ref404407331"/>
      <w:r w:rsidRPr="0079744C">
        <w:fldChar w:fldCharType="begin"/>
      </w:r>
      <w:r w:rsidRPr="004531C3">
        <w:instrText xml:space="preserve"> SEQ Рисунок \* ARABIC </w:instrText>
      </w:r>
      <w:r w:rsidRPr="0079744C">
        <w:fldChar w:fldCharType="separate"/>
      </w:r>
      <w:r w:rsidR="0045761D">
        <w:rPr>
          <w:noProof/>
        </w:rPr>
        <w:t>2</w:t>
      </w:r>
      <w:r w:rsidRPr="0079744C">
        <w:fldChar w:fldCharType="end"/>
      </w:r>
      <w:bookmarkEnd w:id="10"/>
      <w:r w:rsidRPr="00956FE6">
        <w:t xml:space="preserve"> — </w:t>
      </w:r>
      <w:r w:rsidRPr="0079744C">
        <w:t xml:space="preserve">Окно </w:t>
      </w:r>
      <w:r w:rsidRPr="00A95F27">
        <w:rPr>
          <w:rStyle w:val="34d"/>
        </w:rPr>
        <w:t>Организатор</w:t>
      </w:r>
      <w:r w:rsidR="004776EF">
        <w:t xml:space="preserve">. Вкладка </w:t>
      </w:r>
      <w:r w:rsidR="004776EF" w:rsidRPr="006E214C">
        <w:rPr>
          <w:rStyle w:val="34d"/>
        </w:rPr>
        <w:t>Макросы</w:t>
      </w:r>
    </w:p>
    <w:p w:rsidR="00D5377A" w:rsidRDefault="0011600F" w:rsidP="00855CE8">
      <w:pPr>
        <w:pStyle w:val="340"/>
      </w:pPr>
      <w:r>
        <w:t>В</w:t>
      </w:r>
      <w:r w:rsidR="00D5377A">
        <w:t xml:space="preserve"> раскрывающемся списке </w:t>
      </w:r>
      <w:r w:rsidR="00D5377A" w:rsidRPr="0035668B">
        <w:rPr>
          <w:rStyle w:val="34d"/>
        </w:rPr>
        <w:t>Макросы и документы</w:t>
      </w:r>
      <w:r w:rsidR="00D5377A">
        <w:t xml:space="preserve">, расположенном в правой части окна, </w:t>
      </w:r>
      <w:r>
        <w:t>выберите</w:t>
      </w:r>
      <w:r w:rsidR="00D5377A">
        <w:t xml:space="preserve"> шаблон </w:t>
      </w:r>
      <w:r w:rsidR="00D5377A">
        <w:rPr>
          <w:rStyle w:val="34f0"/>
          <w:lang w:val="en-US"/>
        </w:rPr>
        <w:t>Normal</w:t>
      </w:r>
      <w:r w:rsidR="00D5377A" w:rsidRPr="0035668B">
        <w:rPr>
          <w:rStyle w:val="34f0"/>
        </w:rPr>
        <w:t>.</w:t>
      </w:r>
      <w:r w:rsidR="00D5377A">
        <w:rPr>
          <w:rStyle w:val="34f0"/>
          <w:lang w:val="en-US"/>
        </w:rPr>
        <w:t>dot</w:t>
      </w:r>
      <w:r w:rsidR="00D5377A" w:rsidRPr="0035668B">
        <w:rPr>
          <w:rStyle w:val="34f0"/>
        </w:rPr>
        <w:t>m</w:t>
      </w:r>
      <w:r>
        <w:rPr>
          <w:rStyle w:val="34f0"/>
        </w:rPr>
        <w:t xml:space="preserve"> (общий шаблон)</w:t>
      </w:r>
      <w:r w:rsidR="00D5377A">
        <w:t>.</w:t>
      </w:r>
    </w:p>
    <w:p w:rsidR="00AA22D8" w:rsidRDefault="00AA22D8" w:rsidP="00CC5B1F">
      <w:pPr>
        <w:pStyle w:val="340"/>
      </w:pPr>
      <w:r>
        <w:t>В поле</w:t>
      </w:r>
      <w:r w:rsidRPr="008F2E2E">
        <w:t xml:space="preserve"> </w:t>
      </w:r>
      <w:r w:rsidR="00CC5B1F" w:rsidRPr="00CC5B1F">
        <w:rPr>
          <w:rStyle w:val="34d"/>
        </w:rPr>
        <w:t>Макросы для документов ГОСТ.dotm</w:t>
      </w:r>
      <w:r>
        <w:t xml:space="preserve"> </w:t>
      </w:r>
      <w:r w:rsidR="00A6527E">
        <w:t>щелкните левой клавишей мыши на</w:t>
      </w:r>
      <w:r>
        <w:t xml:space="preserve"> названи</w:t>
      </w:r>
      <w:r w:rsidR="00A6527E">
        <w:t>и</w:t>
      </w:r>
      <w:r>
        <w:t xml:space="preserve"> одного</w:t>
      </w:r>
      <w:r w:rsidR="00CC5B1F">
        <w:t>, нескольких</w:t>
      </w:r>
      <w:r>
        <w:t xml:space="preserve"> или </w:t>
      </w:r>
      <w:r w:rsidR="00CC5B1F">
        <w:t>всех</w:t>
      </w:r>
      <w:r>
        <w:t xml:space="preserve"> модулей (выбор нескольких модулей осуществляется с </w:t>
      </w:r>
      <w:r w:rsidR="00BC3A8A">
        <w:t>удержанием</w:t>
      </w:r>
      <w:r>
        <w:t xml:space="preserve"> клавиш</w:t>
      </w:r>
      <w:r w:rsidR="00BC3A8A">
        <w:t>и</w:t>
      </w:r>
      <w:r>
        <w:t xml:space="preserve"> </w:t>
      </w:r>
      <w:r w:rsidRPr="004907F2">
        <w:rPr>
          <w:rStyle w:val="34ffff5"/>
          <w:lang w:val="ru-RU"/>
        </w:rPr>
        <w:t>&lt;</w:t>
      </w:r>
      <w:r w:rsidRPr="00AA22D8">
        <w:rPr>
          <w:rStyle w:val="34ffff5"/>
        </w:rPr>
        <w:t>Shift</w:t>
      </w:r>
      <w:r w:rsidRPr="004907F2">
        <w:rPr>
          <w:rStyle w:val="34ffff5"/>
          <w:lang w:val="ru-RU"/>
        </w:rPr>
        <w:t>&gt;</w:t>
      </w:r>
      <w:r w:rsidRPr="00AA22D8">
        <w:t xml:space="preserve"> </w:t>
      </w:r>
      <w:r>
        <w:t xml:space="preserve">или </w:t>
      </w:r>
      <w:r w:rsidRPr="004907F2">
        <w:rPr>
          <w:rStyle w:val="34ffff5"/>
          <w:lang w:val="ru-RU"/>
        </w:rPr>
        <w:t>&lt;</w:t>
      </w:r>
      <w:r w:rsidRPr="00AA22D8">
        <w:rPr>
          <w:rStyle w:val="34ffff5"/>
        </w:rPr>
        <w:t>Ctrl</w:t>
      </w:r>
      <w:r w:rsidRPr="004907F2">
        <w:rPr>
          <w:rStyle w:val="34ffff5"/>
          <w:lang w:val="ru-RU"/>
        </w:rPr>
        <w:t>&gt;</w:t>
      </w:r>
      <w:r w:rsidRPr="00AA22D8">
        <w:t>)</w:t>
      </w:r>
      <w:r>
        <w:t>.</w:t>
      </w:r>
    </w:p>
    <w:p w:rsidR="00D5377A" w:rsidRPr="004C366E" w:rsidRDefault="00D5377A" w:rsidP="00855CE8">
      <w:pPr>
        <w:pStyle w:val="340"/>
      </w:pPr>
      <w:r>
        <w:t>Нажмите на кнопку</w:t>
      </w:r>
      <w:proofErr w:type="gramStart"/>
      <w:r>
        <w:t xml:space="preserve"> </w:t>
      </w:r>
      <w:r>
        <w:rPr>
          <w:rStyle w:val="34d"/>
        </w:rPr>
        <w:t>К</w:t>
      </w:r>
      <w:proofErr w:type="gramEnd"/>
      <w:r>
        <w:rPr>
          <w:rStyle w:val="34d"/>
        </w:rPr>
        <w:t>опировать</w:t>
      </w:r>
      <w:r>
        <w:t xml:space="preserve">. </w:t>
      </w:r>
      <w:r w:rsidR="00CC5B1F">
        <w:t xml:space="preserve">Выбранные </w:t>
      </w:r>
      <w:r w:rsidR="007E388E">
        <w:t xml:space="preserve">модули </w:t>
      </w:r>
      <w:r>
        <w:t>добав</w:t>
      </w:r>
      <w:r w:rsidR="007E388E">
        <w:t>я</w:t>
      </w:r>
      <w:r>
        <w:t xml:space="preserve">тся </w:t>
      </w:r>
      <w:r w:rsidR="00A6527E">
        <w:t>в шаблон</w:t>
      </w:r>
      <w:r>
        <w:t xml:space="preserve"> </w:t>
      </w:r>
      <w:r>
        <w:rPr>
          <w:rStyle w:val="34f0"/>
          <w:lang w:val="en-US"/>
        </w:rPr>
        <w:t>Normal</w:t>
      </w:r>
      <w:r w:rsidRPr="0035668B">
        <w:rPr>
          <w:rStyle w:val="34f0"/>
        </w:rPr>
        <w:t>.</w:t>
      </w:r>
      <w:r>
        <w:rPr>
          <w:rStyle w:val="34f0"/>
          <w:lang w:val="en-US"/>
        </w:rPr>
        <w:t>dot</w:t>
      </w:r>
      <w:r w:rsidRPr="0035668B">
        <w:rPr>
          <w:rStyle w:val="34f0"/>
        </w:rPr>
        <w:t>m</w:t>
      </w:r>
      <w:r>
        <w:t>.</w:t>
      </w:r>
    </w:p>
    <w:p w:rsidR="00D5377A" w:rsidRPr="0024058C" w:rsidRDefault="00D5377A" w:rsidP="00855CE8">
      <w:pPr>
        <w:pStyle w:val="340"/>
      </w:pPr>
      <w:r>
        <w:t>Нажмите на кнопку</w:t>
      </w:r>
      <w:proofErr w:type="gramStart"/>
      <w:r>
        <w:t xml:space="preserve"> </w:t>
      </w:r>
      <w:r>
        <w:rPr>
          <w:rStyle w:val="34d"/>
        </w:rPr>
        <w:t>З</w:t>
      </w:r>
      <w:proofErr w:type="gramEnd"/>
      <w:r>
        <w:rPr>
          <w:rStyle w:val="34d"/>
        </w:rPr>
        <w:t>акрыть</w:t>
      </w:r>
      <w:r>
        <w:t>.</w:t>
      </w:r>
    </w:p>
    <w:p w:rsidR="00D5377A" w:rsidRDefault="00D5377A" w:rsidP="006672A2">
      <w:pPr>
        <w:pStyle w:val="34b"/>
      </w:pPr>
    </w:p>
    <w:p w:rsidR="00D5377A" w:rsidRDefault="00562421" w:rsidP="00D5377A">
      <w:pPr>
        <w:pStyle w:val="1"/>
        <w:rPr>
          <w:lang w:val="ru-RU"/>
        </w:rPr>
      </w:pPr>
      <w:bookmarkStart w:id="11" w:name="_Ref404460306"/>
      <w:bookmarkStart w:id="12" w:name="_Toc134966255"/>
      <w:r>
        <w:rPr>
          <w:lang w:val="ru-RU"/>
        </w:rPr>
        <w:lastRenderedPageBreak/>
        <w:t xml:space="preserve">Настройка интерфейса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</w:t>
      </w:r>
      <w:r w:rsidR="00D5377A">
        <w:t>для</w:t>
      </w:r>
      <w:r w:rsidR="004B5338" w:rsidRPr="003A1A90">
        <w:t> </w:t>
      </w:r>
      <w:r>
        <w:rPr>
          <w:lang w:val="ru-RU"/>
        </w:rPr>
        <w:t xml:space="preserve">использования </w:t>
      </w:r>
      <w:r w:rsidR="00D5377A">
        <w:t>макросов</w:t>
      </w:r>
      <w:bookmarkEnd w:id="11"/>
      <w:bookmarkEnd w:id="12"/>
    </w:p>
    <w:p w:rsidR="008B6249" w:rsidRPr="008B6249" w:rsidRDefault="006876EB" w:rsidP="008B6249">
      <w:pPr>
        <w:pStyle w:val="2"/>
      </w:pPr>
      <w:bookmarkStart w:id="13" w:name="_Toc134966256"/>
      <w:r>
        <w:t>Способы</w:t>
      </w:r>
      <w:r w:rsidR="008B6249">
        <w:t xml:space="preserve"> </w:t>
      </w:r>
      <w:r w:rsidR="00100A97">
        <w:t>настройки интерфейса</w:t>
      </w:r>
      <w:bookmarkEnd w:id="13"/>
    </w:p>
    <w:p w:rsidR="008B6249" w:rsidRDefault="00D5377A" w:rsidP="008B6249">
      <w:pPr>
        <w:pStyle w:val="34fb"/>
      </w:pPr>
      <w:r>
        <w:t xml:space="preserve">Для обеспечения быстрого доступа к макросам </w:t>
      </w:r>
      <w:r w:rsidR="008B6249">
        <w:t xml:space="preserve">существуют следующие </w:t>
      </w:r>
      <w:r w:rsidR="0097643D">
        <w:t>способы</w:t>
      </w:r>
      <w:r w:rsidR="008B6249">
        <w:t xml:space="preserve"> настро</w:t>
      </w:r>
      <w:r w:rsidR="0097643D">
        <w:t>йки</w:t>
      </w:r>
      <w:r w:rsidR="00100A97">
        <w:t xml:space="preserve"> интерфейса</w:t>
      </w:r>
      <w:r w:rsidR="000F240C" w:rsidRPr="000F240C">
        <w:t xml:space="preserve"> </w:t>
      </w:r>
      <w:r w:rsidR="000F240C">
        <w:rPr>
          <w:lang w:val="en-US"/>
        </w:rPr>
        <w:t>Microsoft</w:t>
      </w:r>
      <w:r w:rsidR="000F240C" w:rsidRPr="007E0A1C">
        <w:t xml:space="preserve"> </w:t>
      </w:r>
      <w:r w:rsidR="000F240C">
        <w:rPr>
          <w:lang w:val="en-US"/>
        </w:rPr>
        <w:t>Word</w:t>
      </w:r>
      <w:r w:rsidR="008B6249">
        <w:t>:</w:t>
      </w:r>
    </w:p>
    <w:p w:rsidR="00987DFF" w:rsidRPr="00987DFF" w:rsidRDefault="00987DFF" w:rsidP="008B6249">
      <w:pPr>
        <w:pStyle w:val="3413"/>
      </w:pPr>
      <w:r>
        <w:t>добавление макросов на панель быстрого доступа</w:t>
      </w:r>
      <w:r w:rsidR="003128E3">
        <w:t>;</w:t>
      </w:r>
    </w:p>
    <w:p w:rsidR="00D5377A" w:rsidRDefault="008B6249" w:rsidP="008B6249">
      <w:pPr>
        <w:pStyle w:val="3413"/>
      </w:pPr>
      <w:r>
        <w:t xml:space="preserve">создание </w:t>
      </w:r>
      <w:r w:rsidR="00D5377A">
        <w:t xml:space="preserve">на ленте </w:t>
      </w:r>
      <w:r w:rsidR="00D5377A">
        <w:rPr>
          <w:lang w:val="en-US"/>
        </w:rPr>
        <w:t>Microsoft</w:t>
      </w:r>
      <w:r w:rsidR="00D5377A" w:rsidRPr="007E0A1C">
        <w:t xml:space="preserve"> </w:t>
      </w:r>
      <w:r w:rsidR="00D5377A">
        <w:rPr>
          <w:lang w:val="en-US"/>
        </w:rPr>
        <w:t>Word</w:t>
      </w:r>
      <w:r w:rsidR="00D5377A">
        <w:t xml:space="preserve"> пользовательск</w:t>
      </w:r>
      <w:r>
        <w:t>ой</w:t>
      </w:r>
      <w:r w:rsidR="00D5377A">
        <w:t xml:space="preserve"> </w:t>
      </w:r>
      <w:r w:rsidR="00374749">
        <w:t>вкладки</w:t>
      </w:r>
      <w:r w:rsidR="00D5377A">
        <w:t xml:space="preserve"> и </w:t>
      </w:r>
      <w:r w:rsidR="00FB6EAC">
        <w:t>добавление</w:t>
      </w:r>
      <w:r w:rsidR="00D5377A">
        <w:t xml:space="preserve"> </w:t>
      </w:r>
      <w:r w:rsidR="00F90447">
        <w:t>в</w:t>
      </w:r>
      <w:r w:rsidR="00D5377A">
        <w:t xml:space="preserve"> нее макрос</w:t>
      </w:r>
      <w:r>
        <w:t>ов</w:t>
      </w:r>
      <w:r w:rsidR="00987DFF">
        <w:t xml:space="preserve"> (</w:t>
      </w:r>
      <w:r w:rsidR="00987DFF">
        <w:rPr>
          <w:lang w:val="en-US"/>
        </w:rPr>
        <w:t>Microsoft</w:t>
      </w:r>
      <w:r w:rsidR="00987DFF" w:rsidRPr="007E0A1C">
        <w:t xml:space="preserve"> </w:t>
      </w:r>
      <w:r w:rsidR="00987DFF">
        <w:rPr>
          <w:lang w:val="en-US"/>
        </w:rPr>
        <w:t>Word</w:t>
      </w:r>
      <w:r w:rsidR="00987DFF">
        <w:t xml:space="preserve"> версии 2010 и выше)</w:t>
      </w:r>
      <w:r w:rsidR="00876737">
        <w:t>;</w:t>
      </w:r>
    </w:p>
    <w:p w:rsidR="008B6249" w:rsidRDefault="008B6249" w:rsidP="008B6249">
      <w:pPr>
        <w:pStyle w:val="3413"/>
      </w:pPr>
      <w:r>
        <w:t xml:space="preserve">назначение макросам </w:t>
      </w:r>
      <w:r w:rsidR="00DF717A">
        <w:t>сочетани</w:t>
      </w:r>
      <w:r w:rsidR="00424AC1">
        <w:t>й</w:t>
      </w:r>
      <w:r>
        <w:t xml:space="preserve"> клавиш.</w:t>
      </w:r>
    </w:p>
    <w:p w:rsidR="00E50968" w:rsidRPr="00E50968" w:rsidRDefault="00876737" w:rsidP="00E50968">
      <w:pPr>
        <w:pStyle w:val="34ffff2"/>
      </w:pPr>
      <w:r w:rsidRPr="00E50968">
        <w:t>Примечани</w:t>
      </w:r>
      <w:r w:rsidR="00E50968" w:rsidRPr="00E50968">
        <w:t>я</w:t>
      </w:r>
    </w:p>
    <w:p w:rsidR="00E50968" w:rsidRDefault="00876737" w:rsidP="00E50968">
      <w:pPr>
        <w:pStyle w:val="347"/>
      </w:pPr>
      <w:r>
        <w:t xml:space="preserve">Функция создания пользовательской </w:t>
      </w:r>
      <w:r w:rsidR="00374749">
        <w:t>вкладки</w:t>
      </w:r>
      <w:r>
        <w:t xml:space="preserve"> на ленте доступна только в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версии 2010 и выше.</w:t>
      </w:r>
    </w:p>
    <w:p w:rsidR="009C16FD" w:rsidRPr="002D58F7" w:rsidRDefault="009C16FD" w:rsidP="00E50968">
      <w:pPr>
        <w:pStyle w:val="347"/>
      </w:pPr>
      <w:r>
        <w:t xml:space="preserve">Для каждого макроса </w:t>
      </w:r>
      <w:r w:rsidR="002D58F7">
        <w:t xml:space="preserve">в </w:t>
      </w:r>
      <w:r w:rsidR="002D58F7">
        <w:rPr>
          <w:lang w:val="en-US"/>
        </w:rPr>
        <w:t>Microsoft</w:t>
      </w:r>
      <w:r w:rsidR="002D58F7" w:rsidRPr="007E0A1C">
        <w:t xml:space="preserve"> </w:t>
      </w:r>
      <w:r w:rsidR="002D58F7">
        <w:rPr>
          <w:lang w:val="en-US"/>
        </w:rPr>
        <w:t>Word</w:t>
      </w:r>
      <w:r w:rsidR="002D58F7">
        <w:t xml:space="preserve"> версии 2010 и выше </w:t>
      </w:r>
      <w:r>
        <w:t xml:space="preserve">имеется возможность выбрать </w:t>
      </w:r>
      <w:r w:rsidR="006A2346">
        <w:t>единственный</w:t>
      </w:r>
      <w:r>
        <w:t xml:space="preserve"> </w:t>
      </w:r>
      <w:r w:rsidR="006A2346">
        <w:t xml:space="preserve">вариант настроек </w:t>
      </w:r>
      <w:r>
        <w:t xml:space="preserve">или </w:t>
      </w:r>
      <w:r w:rsidR="003128E3">
        <w:t>несколько</w:t>
      </w:r>
      <w:r>
        <w:t>.</w:t>
      </w:r>
      <w:r w:rsidR="002D58F7">
        <w:t xml:space="preserve"> Для макрос</w:t>
      </w:r>
      <w:r w:rsidR="00AB4C05">
        <w:t>ов</w:t>
      </w:r>
      <w:r w:rsidR="002D58F7">
        <w:t xml:space="preserve"> в </w:t>
      </w:r>
      <w:r w:rsidR="002D58F7">
        <w:rPr>
          <w:lang w:val="en-US"/>
        </w:rPr>
        <w:t>Microsoft</w:t>
      </w:r>
      <w:r w:rsidR="002D58F7" w:rsidRPr="007E0A1C">
        <w:t xml:space="preserve"> </w:t>
      </w:r>
      <w:r w:rsidR="002D58F7">
        <w:rPr>
          <w:lang w:val="en-US"/>
        </w:rPr>
        <w:t>Word</w:t>
      </w:r>
      <w:r w:rsidR="002D58F7">
        <w:t xml:space="preserve"> версии 2007 имеется возможность выбрать только вариант</w:t>
      </w:r>
      <w:r w:rsidR="00987DFF">
        <w:t>ы</w:t>
      </w:r>
      <w:r w:rsidR="002D58F7">
        <w:t xml:space="preserve"> настройки с </w:t>
      </w:r>
      <w:r w:rsidR="00987DFF">
        <w:t xml:space="preserve">добавлением макросов на панель быстрого доступа или </w:t>
      </w:r>
      <w:r w:rsidR="002D58F7">
        <w:t>назначением макросам сочетаний клавиш.</w:t>
      </w:r>
    </w:p>
    <w:p w:rsidR="005160B5" w:rsidRPr="008B6249" w:rsidRDefault="005160B5" w:rsidP="005160B5">
      <w:pPr>
        <w:pStyle w:val="2"/>
      </w:pPr>
      <w:bookmarkStart w:id="14" w:name="_Ref411326571"/>
      <w:bookmarkStart w:id="15" w:name="_Toc134966257"/>
      <w:r>
        <w:t>Добавление макроса на панель быстрого доступа</w:t>
      </w:r>
      <w:bookmarkEnd w:id="14"/>
      <w:bookmarkEnd w:id="15"/>
    </w:p>
    <w:p w:rsidR="005160B5" w:rsidRDefault="005160B5" w:rsidP="005160B5">
      <w:pPr>
        <w:pStyle w:val="34ff"/>
      </w:pPr>
      <w:r>
        <w:t xml:space="preserve">Для того чтобы добавить </w:t>
      </w:r>
      <w:r w:rsidR="00DE7858">
        <w:t>макрос</w:t>
      </w:r>
      <w:r w:rsidRPr="005160B5">
        <w:t xml:space="preserve"> </w:t>
      </w:r>
      <w:r>
        <w:t>на панель быстрого доступа:</w:t>
      </w:r>
    </w:p>
    <w:p w:rsidR="005160B5" w:rsidRPr="00DE6876" w:rsidRDefault="005160B5" w:rsidP="002450A9">
      <w:pPr>
        <w:pStyle w:val="340"/>
        <w:numPr>
          <w:ilvl w:val="0"/>
          <w:numId w:val="40"/>
        </w:numPr>
      </w:pPr>
      <w:proofErr w:type="gramStart"/>
      <w:r>
        <w:t xml:space="preserve">Откройте окно </w:t>
      </w:r>
      <w:r w:rsidRPr="0024058C">
        <w:rPr>
          <w:rStyle w:val="34d"/>
        </w:rPr>
        <w:t xml:space="preserve">Параметры </w:t>
      </w:r>
      <w:r w:rsidRPr="00855CE8">
        <w:rPr>
          <w:rStyle w:val="34d"/>
          <w:lang w:val="en-US"/>
        </w:rPr>
        <w:t>Word</w:t>
      </w:r>
      <w:r>
        <w:t xml:space="preserve"> и в</w:t>
      </w:r>
      <w:r w:rsidRPr="00E90648">
        <w:t>кладку</w:t>
      </w:r>
      <w:r>
        <w:t xml:space="preserve"> </w:t>
      </w:r>
      <w:r w:rsidRPr="00E90648">
        <w:rPr>
          <w:rStyle w:val="34d"/>
        </w:rPr>
        <w:t>Настройка</w:t>
      </w:r>
      <w:r>
        <w:t xml:space="preserve"> (</w:t>
      </w:r>
      <w:r w:rsidR="00110373">
        <w:t xml:space="preserve">в </w:t>
      </w:r>
      <w:r w:rsidRPr="00855CE8">
        <w:rPr>
          <w:lang w:val="en-US"/>
        </w:rPr>
        <w:t>Microsoft</w:t>
      </w:r>
      <w:r w:rsidRPr="007E0A1C">
        <w:t xml:space="preserve"> </w:t>
      </w:r>
      <w:r w:rsidRPr="00855CE8">
        <w:rPr>
          <w:lang w:val="en-US"/>
        </w:rPr>
        <w:t>Word</w:t>
      </w:r>
      <w:r>
        <w:t xml:space="preserve"> 2007) или</w:t>
      </w:r>
      <w:r w:rsidRPr="00E90648">
        <w:t xml:space="preserve"> </w:t>
      </w:r>
      <w:r w:rsidR="009E3683" w:rsidRPr="00E90648">
        <w:rPr>
          <w:rStyle w:val="34d"/>
        </w:rPr>
        <w:t xml:space="preserve">Настройка </w:t>
      </w:r>
      <w:r w:rsidR="009E3683">
        <w:rPr>
          <w:rStyle w:val="34d"/>
        </w:rPr>
        <w:t>панели быстрого доступа</w:t>
      </w:r>
      <w:r>
        <w:t xml:space="preserve"> (</w:t>
      </w:r>
      <w:r w:rsidR="00110373">
        <w:t xml:space="preserve">в </w:t>
      </w:r>
      <w:r w:rsidRPr="00855CE8">
        <w:rPr>
          <w:lang w:val="en-US"/>
        </w:rPr>
        <w:t>Microsoft</w:t>
      </w:r>
      <w:r w:rsidRPr="007E0A1C">
        <w:t xml:space="preserve"> </w:t>
      </w:r>
      <w:r w:rsidRPr="00855CE8">
        <w:rPr>
          <w:lang w:val="en-US"/>
        </w:rPr>
        <w:t>Word</w:t>
      </w:r>
      <w:r>
        <w:t xml:space="preserve"> версии 2010</w:t>
      </w:r>
      <w:r w:rsidR="00110373">
        <w:t xml:space="preserve"> —</w:t>
      </w:r>
      <w:r w:rsidR="00101C0E" w:rsidRPr="00101C0E">
        <w:t xml:space="preserve"> </w:t>
      </w:r>
      <w:r w:rsidR="00110373" w:rsidRPr="00101C0E">
        <w:t xml:space="preserve">в </w:t>
      </w:r>
      <w:r w:rsidR="00101C0E" w:rsidRPr="00101C0E">
        <w:t xml:space="preserve">других версиях </w:t>
      </w:r>
      <w:r w:rsidR="00727B72">
        <w:t xml:space="preserve">локализованного </w:t>
      </w:r>
      <w:r w:rsidR="00101C0E" w:rsidRPr="00855CE8">
        <w:rPr>
          <w:lang w:val="en-US"/>
        </w:rPr>
        <w:t>Microsoft</w:t>
      </w:r>
      <w:r w:rsidR="00101C0E" w:rsidRPr="007E0A1C">
        <w:t xml:space="preserve"> </w:t>
      </w:r>
      <w:r w:rsidR="00101C0E" w:rsidRPr="00855CE8">
        <w:rPr>
          <w:lang w:val="en-US"/>
        </w:rPr>
        <w:t>Word</w:t>
      </w:r>
      <w:r w:rsidR="00101C0E" w:rsidRPr="00101C0E">
        <w:t xml:space="preserve"> название вкладки может отличаться от указанного</w:t>
      </w:r>
      <w:r w:rsidR="000805FC">
        <w:t>)</w:t>
      </w:r>
      <w:r>
        <w:t xml:space="preserve"> одним из следующих способов:</w:t>
      </w:r>
      <w:proofErr w:type="gramEnd"/>
    </w:p>
    <w:p w:rsidR="00DE6876" w:rsidRPr="00DE6876" w:rsidRDefault="002E497F" w:rsidP="00DE6876">
      <w:pPr>
        <w:pStyle w:val="3423"/>
      </w:pPr>
      <w:r w:rsidRPr="00DE6876">
        <w:t xml:space="preserve">нажмите </w:t>
      </w:r>
      <w:r w:rsidR="00DE6876" w:rsidRPr="00DE6876">
        <w:t xml:space="preserve">на кнопку </w:t>
      </w:r>
      <w:r w:rsidR="00DE6876">
        <w:rPr>
          <w:noProof/>
          <w:lang w:eastAsia="ru-RU"/>
        </w:rPr>
        <w:drawing>
          <wp:inline distT="0" distB="0" distL="0" distR="0" wp14:anchorId="39DE9CE8" wp14:editId="2C363D3C">
            <wp:extent cx="123810" cy="209524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quick_panel_0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10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876" w:rsidRPr="00DE6876">
        <w:t>, расположенную на панели быстрого доступа</w:t>
      </w:r>
      <w:r w:rsidR="001F2E9A">
        <w:t>,</w:t>
      </w:r>
      <w:r w:rsidR="00DE6876" w:rsidRPr="00DE6876">
        <w:t xml:space="preserve"> и выберите пункт </w:t>
      </w:r>
      <w:r w:rsidR="00DE6876" w:rsidRPr="00FA16BA">
        <w:rPr>
          <w:rStyle w:val="34d"/>
        </w:rPr>
        <w:t>Другие команды</w:t>
      </w:r>
      <w:r>
        <w:t>;</w:t>
      </w:r>
    </w:p>
    <w:p w:rsidR="00DE6876" w:rsidRPr="009F6AE7" w:rsidRDefault="002E497F" w:rsidP="00DE6876">
      <w:pPr>
        <w:pStyle w:val="3423"/>
      </w:pPr>
      <w:r>
        <w:t xml:space="preserve">щелкните </w:t>
      </w:r>
      <w:r w:rsidR="00DE6876">
        <w:t xml:space="preserve">правой клавишей мыши на ленте и в открывшемся контекстном меню выберите пункт </w:t>
      </w:r>
      <w:r w:rsidR="00DE6876" w:rsidRPr="00E90648">
        <w:rPr>
          <w:rStyle w:val="34d"/>
        </w:rPr>
        <w:t xml:space="preserve">Настройка </w:t>
      </w:r>
      <w:r w:rsidR="00DE6876">
        <w:rPr>
          <w:rStyle w:val="34d"/>
        </w:rPr>
        <w:t>панели быстрого доступа</w:t>
      </w:r>
      <w:r w:rsidR="006B2987">
        <w:t>;</w:t>
      </w:r>
    </w:p>
    <w:p w:rsidR="005160B5" w:rsidRPr="00965917" w:rsidRDefault="006B2987" w:rsidP="005160B5">
      <w:pPr>
        <w:pStyle w:val="3423"/>
      </w:pPr>
      <w:r>
        <w:lastRenderedPageBreak/>
        <w:t xml:space="preserve">в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версии 2007: </w:t>
      </w:r>
      <w:r w:rsidRPr="00AB1928">
        <w:t>нажмите</w:t>
      </w:r>
      <w:r w:rsidRPr="006C4BD5">
        <w:t xml:space="preserve"> </w:t>
      </w:r>
      <w:r w:rsidR="005160B5" w:rsidRPr="006C4BD5">
        <w:t xml:space="preserve">на </w:t>
      </w:r>
      <w:r w:rsidR="005160B5" w:rsidRPr="00864C67">
        <w:t xml:space="preserve">кнопку </w:t>
      </w:r>
      <w:proofErr w:type="spellStart"/>
      <w:r w:rsidR="005160B5" w:rsidRPr="006C4BD5">
        <w:rPr>
          <w:rStyle w:val="34d"/>
        </w:rPr>
        <w:t>Office</w:t>
      </w:r>
      <w:proofErr w:type="spellEnd"/>
      <w:r w:rsidR="005160B5" w:rsidRPr="00864C67">
        <w:t xml:space="preserve"> </w:t>
      </w:r>
      <w:r w:rsidR="005160B5">
        <w:rPr>
          <w:noProof/>
          <w:lang w:eastAsia="ru-RU"/>
        </w:rPr>
        <w:drawing>
          <wp:inline distT="0" distB="0" distL="0" distR="0" wp14:anchorId="37D7EF2E" wp14:editId="71FF7D04">
            <wp:extent cx="247650" cy="2476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2ae713-addb-400d-bc0f-b7a62f2d61af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8E3">
        <w:t>,</w:t>
      </w:r>
      <w:r w:rsidR="005160B5" w:rsidRPr="00AB1928">
        <w:t xml:space="preserve"> </w:t>
      </w:r>
      <w:r w:rsidR="00FA16BA" w:rsidRPr="00DE6876">
        <w:t xml:space="preserve">затем </w:t>
      </w:r>
      <w:r w:rsidR="005160B5">
        <w:t xml:space="preserve">нажмите на кнопку </w:t>
      </w:r>
      <w:r w:rsidR="005160B5" w:rsidRPr="0024058C">
        <w:rPr>
          <w:rStyle w:val="34d"/>
        </w:rPr>
        <w:t xml:space="preserve">Параметры </w:t>
      </w:r>
      <w:r w:rsidR="005160B5" w:rsidRPr="00DE6876">
        <w:rPr>
          <w:rStyle w:val="34d"/>
          <w:lang w:val="en-US"/>
        </w:rPr>
        <w:t>Word</w:t>
      </w:r>
      <w:r w:rsidR="00A87767" w:rsidRPr="00DE6876">
        <w:t xml:space="preserve">, расположенную </w:t>
      </w:r>
      <w:r w:rsidR="00A87767">
        <w:t>в нижней правой части меню</w:t>
      </w:r>
      <w:r w:rsidR="005160B5">
        <w:t xml:space="preserve">. </w:t>
      </w:r>
      <w:r w:rsidR="009A1C5B" w:rsidRPr="00DE6876">
        <w:t>В левой части открывшегося</w:t>
      </w:r>
      <w:r w:rsidR="009A1C5B">
        <w:t xml:space="preserve"> окн</w:t>
      </w:r>
      <w:r w:rsidR="009A1C5B" w:rsidRPr="00DE6876">
        <w:t>а</w:t>
      </w:r>
      <w:r w:rsidR="009A1C5B">
        <w:t xml:space="preserve"> </w:t>
      </w:r>
      <w:r w:rsidR="009A1C5B" w:rsidRPr="0024058C">
        <w:rPr>
          <w:rStyle w:val="34d"/>
        </w:rPr>
        <w:t xml:space="preserve">Параметры </w:t>
      </w:r>
      <w:r w:rsidR="009A1C5B" w:rsidRPr="00DE6876">
        <w:rPr>
          <w:rStyle w:val="34d"/>
          <w:lang w:val="en-US"/>
        </w:rPr>
        <w:t>Word</w:t>
      </w:r>
      <w:r w:rsidR="009A1C5B" w:rsidRPr="00DE6876">
        <w:t xml:space="preserve"> выберите пункт </w:t>
      </w:r>
      <w:r w:rsidR="005160B5" w:rsidRPr="00E90648">
        <w:rPr>
          <w:rStyle w:val="34d"/>
        </w:rPr>
        <w:t>Настройка</w:t>
      </w:r>
      <w:r>
        <w:t>;</w:t>
      </w:r>
    </w:p>
    <w:p w:rsidR="005160B5" w:rsidRPr="00101C0E" w:rsidRDefault="006B2987" w:rsidP="005160B5">
      <w:pPr>
        <w:pStyle w:val="3423"/>
      </w:pPr>
      <w:r>
        <w:t xml:space="preserve">в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версии 2010 и выше: на </w:t>
      </w:r>
      <w:r w:rsidR="00E332E7">
        <w:t xml:space="preserve">ленте </w:t>
      </w:r>
      <w:r w:rsidR="00E332E7" w:rsidRPr="00DE6876">
        <w:t xml:space="preserve">перейдите на </w:t>
      </w:r>
      <w:r w:rsidR="00E332E7">
        <w:t>вкладк</w:t>
      </w:r>
      <w:r w:rsidR="00E332E7" w:rsidRPr="00DE6876">
        <w:t>у</w:t>
      </w:r>
      <w:r w:rsidR="00E332E7">
        <w:t xml:space="preserve"> </w:t>
      </w:r>
      <w:r w:rsidR="00E332E7" w:rsidRPr="0024058C">
        <w:rPr>
          <w:rStyle w:val="34d"/>
        </w:rPr>
        <w:t>Файл</w:t>
      </w:r>
      <w:r w:rsidR="00E332E7">
        <w:t xml:space="preserve"> </w:t>
      </w:r>
      <w:r w:rsidR="00E332E7" w:rsidRPr="00DE6876">
        <w:t xml:space="preserve">и </w:t>
      </w:r>
      <w:r w:rsidR="00E332E7">
        <w:t xml:space="preserve">в меню выберите пункт </w:t>
      </w:r>
      <w:r w:rsidR="00E332E7" w:rsidRPr="0024058C">
        <w:rPr>
          <w:rStyle w:val="34d"/>
        </w:rPr>
        <w:t>Параметры</w:t>
      </w:r>
      <w:r w:rsidR="00E332E7" w:rsidRPr="00DE6876">
        <w:t>. В левой части открывшегося</w:t>
      </w:r>
      <w:r w:rsidR="00E332E7">
        <w:t xml:space="preserve"> окн</w:t>
      </w:r>
      <w:r w:rsidR="00E332E7" w:rsidRPr="00DE6876">
        <w:t>а</w:t>
      </w:r>
      <w:r w:rsidR="00E332E7">
        <w:t xml:space="preserve"> </w:t>
      </w:r>
      <w:r w:rsidR="00E332E7" w:rsidRPr="0024058C">
        <w:rPr>
          <w:rStyle w:val="34d"/>
        </w:rPr>
        <w:t xml:space="preserve">Параметры </w:t>
      </w:r>
      <w:r w:rsidR="00E332E7" w:rsidRPr="00DE6876">
        <w:rPr>
          <w:rStyle w:val="34d"/>
          <w:lang w:val="en-US"/>
        </w:rPr>
        <w:t>Word</w:t>
      </w:r>
      <w:r w:rsidR="00E332E7" w:rsidRPr="00DE6876">
        <w:t xml:space="preserve"> выберите пункт </w:t>
      </w:r>
      <w:r w:rsidR="00E332E7" w:rsidRPr="00DE6876">
        <w:rPr>
          <w:rStyle w:val="34d"/>
        </w:rPr>
        <w:t>Панель быстрого доступа</w:t>
      </w:r>
      <w:r w:rsidR="00E332E7" w:rsidRPr="00DE6876">
        <w:t>.</w:t>
      </w:r>
    </w:p>
    <w:p w:rsidR="009E62CC" w:rsidRPr="009E62CC" w:rsidRDefault="00FF40DC" w:rsidP="00855CE8">
      <w:pPr>
        <w:pStyle w:val="340"/>
      </w:pPr>
      <w:r>
        <w:t xml:space="preserve">В раскрывающемся списке </w:t>
      </w:r>
      <w:r w:rsidRPr="00E90648">
        <w:rPr>
          <w:rStyle w:val="34d"/>
        </w:rPr>
        <w:t xml:space="preserve">Настройка </w:t>
      </w:r>
      <w:r>
        <w:rPr>
          <w:rStyle w:val="34d"/>
        </w:rPr>
        <w:t>панели быстрого доступа</w:t>
      </w:r>
      <w:r>
        <w:t>, расположенно</w:t>
      </w:r>
      <w:r w:rsidR="009E62CC">
        <w:t>го</w:t>
      </w:r>
      <w:r>
        <w:t xml:space="preserve"> в верхней правой части окна</w:t>
      </w:r>
      <w:r w:rsidR="00DE6876">
        <w:t xml:space="preserve"> (рисунок </w:t>
      </w:r>
      <w:r w:rsidR="00DE6876">
        <w:fldChar w:fldCharType="begin"/>
      </w:r>
      <w:r w:rsidR="00DE6876">
        <w:instrText xml:space="preserve"> REF _Ref411320205 \h </w:instrText>
      </w:r>
      <w:r w:rsidR="00DE6876">
        <w:fldChar w:fldCharType="separate"/>
      </w:r>
      <w:r w:rsidR="0045761D">
        <w:rPr>
          <w:noProof/>
        </w:rPr>
        <w:t>3</w:t>
      </w:r>
      <w:r w:rsidR="00DE6876">
        <w:fldChar w:fldCharType="end"/>
      </w:r>
      <w:r w:rsidR="00DE6876">
        <w:t>)</w:t>
      </w:r>
      <w:r w:rsidR="00967A72">
        <w:t>,</w:t>
      </w:r>
      <w:r>
        <w:t xml:space="preserve"> выберите </w:t>
      </w:r>
      <w:r w:rsidR="009E62CC">
        <w:t>один из следующих пунктов:</w:t>
      </w:r>
    </w:p>
    <w:p w:rsidR="009E62CC" w:rsidRPr="009E62CC" w:rsidRDefault="00FF40DC" w:rsidP="006B2987">
      <w:pPr>
        <w:pStyle w:val="3423"/>
      </w:pPr>
      <w:r>
        <w:rPr>
          <w:rStyle w:val="34d"/>
        </w:rPr>
        <w:t>Для всех документов (по умолчанию)</w:t>
      </w:r>
      <w:r>
        <w:t xml:space="preserve"> </w:t>
      </w:r>
      <w:r w:rsidR="009E62CC">
        <w:t>— при выборе данного пункта макросы, добавленные на панель быстрого доступа, будут доступны для всех документов</w:t>
      </w:r>
      <w:r w:rsidR="003128E3">
        <w:t xml:space="preserve"> </w:t>
      </w:r>
      <w:r w:rsidR="009E62CC">
        <w:rPr>
          <w:lang w:val="en-US"/>
        </w:rPr>
        <w:t>Microsoft</w:t>
      </w:r>
      <w:r w:rsidR="009E62CC" w:rsidRPr="007E0A1C">
        <w:t xml:space="preserve"> </w:t>
      </w:r>
      <w:r w:rsidR="009E62CC">
        <w:rPr>
          <w:lang w:val="en-US"/>
        </w:rPr>
        <w:t>Word</w:t>
      </w:r>
      <w:r w:rsidR="003128E3">
        <w:t>;</w:t>
      </w:r>
    </w:p>
    <w:p w:rsidR="00FF40DC" w:rsidRPr="00101C0E" w:rsidRDefault="009E62CC" w:rsidP="009E62CC">
      <w:pPr>
        <w:pStyle w:val="3423"/>
      </w:pPr>
      <w:proofErr w:type="gramStart"/>
      <w:r w:rsidRPr="009E62CC">
        <w:rPr>
          <w:rStyle w:val="34d"/>
        </w:rPr>
        <w:t>Для</w:t>
      </w:r>
      <w:proofErr w:type="gramEnd"/>
      <w:r w:rsidRPr="009E62CC">
        <w:rPr>
          <w:rStyle w:val="34d"/>
        </w:rPr>
        <w:t xml:space="preserve"> [</w:t>
      </w:r>
      <w:proofErr w:type="gramStart"/>
      <w:r w:rsidR="00FF40DC" w:rsidRPr="009E62CC">
        <w:rPr>
          <w:rStyle w:val="34d"/>
        </w:rPr>
        <w:t>название</w:t>
      </w:r>
      <w:proofErr w:type="gramEnd"/>
      <w:r w:rsidR="00FF40DC" w:rsidRPr="009E62CC">
        <w:rPr>
          <w:rStyle w:val="34d"/>
        </w:rPr>
        <w:t xml:space="preserve"> текущего документа</w:t>
      </w:r>
      <w:r w:rsidRPr="009E62CC">
        <w:rPr>
          <w:rStyle w:val="34d"/>
        </w:rPr>
        <w:t>]</w:t>
      </w:r>
      <w:r w:rsidR="00FF40DC">
        <w:t xml:space="preserve"> </w:t>
      </w:r>
      <w:r>
        <w:t>— при выборе данного пункта макросы, добавленные на панель быстрого доступа, будут доступны только для текущего документа.</w:t>
      </w:r>
    </w:p>
    <w:p w:rsidR="005160B5" w:rsidRDefault="00F162EB" w:rsidP="005160B5">
      <w:pPr>
        <w:pStyle w:val="34e"/>
      </w:pPr>
      <w:r>
        <w:rPr>
          <w:noProof/>
          <w:lang w:eastAsia="ru-RU"/>
        </w:rPr>
        <w:drawing>
          <wp:inline distT="0" distB="0" distL="0" distR="0" wp14:anchorId="716C0354" wp14:editId="57C8978A">
            <wp:extent cx="6264000" cy="3817324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81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B5" w:rsidRDefault="005160B5" w:rsidP="005160B5">
      <w:pPr>
        <w:pStyle w:val="34f"/>
        <w:rPr>
          <w:rStyle w:val="34d"/>
        </w:rPr>
      </w:pPr>
      <w:r>
        <w:t xml:space="preserve">Рисунок </w:t>
      </w:r>
      <w:bookmarkStart w:id="16" w:name="_Ref411320205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3</w:t>
      </w:r>
      <w:r w:rsidRPr="004531C3">
        <w:rPr>
          <w:noProof/>
        </w:rPr>
        <w:fldChar w:fldCharType="end"/>
      </w:r>
      <w:bookmarkEnd w:id="16"/>
      <w:r>
        <w:t xml:space="preserve"> — Окно </w:t>
      </w:r>
      <w:r w:rsidRPr="00A95F27">
        <w:rPr>
          <w:rStyle w:val="34d"/>
        </w:rPr>
        <w:t>Параметры Word</w:t>
      </w:r>
      <w:r w:rsidR="000805FC">
        <w:t xml:space="preserve">. Вкладка </w:t>
      </w:r>
      <w:r w:rsidR="000805FC" w:rsidRPr="00A95F27">
        <w:rPr>
          <w:rStyle w:val="34d"/>
        </w:rPr>
        <w:t xml:space="preserve">Настройка </w:t>
      </w:r>
      <w:r w:rsidR="000805FC">
        <w:rPr>
          <w:rStyle w:val="34d"/>
        </w:rPr>
        <w:t>панели быстрого</w:t>
      </w:r>
      <w:r w:rsidR="00420702">
        <w:rPr>
          <w:rStyle w:val="34d"/>
        </w:rPr>
        <w:t xml:space="preserve"> </w:t>
      </w:r>
      <w:r w:rsidR="000805FC">
        <w:rPr>
          <w:rStyle w:val="34d"/>
        </w:rPr>
        <w:t>доступа</w:t>
      </w:r>
    </w:p>
    <w:p w:rsidR="00DE6876" w:rsidRPr="00101C0E" w:rsidRDefault="00DE6876" w:rsidP="00855CE8">
      <w:pPr>
        <w:pStyle w:val="340"/>
      </w:pPr>
      <w:r>
        <w:t>В раскрывающемся списке</w:t>
      </w:r>
      <w:proofErr w:type="gramStart"/>
      <w:r>
        <w:t xml:space="preserve"> </w:t>
      </w:r>
      <w:r w:rsidRPr="007964B0">
        <w:rPr>
          <w:rStyle w:val="34d"/>
        </w:rPr>
        <w:t>В</w:t>
      </w:r>
      <w:proofErr w:type="gramEnd"/>
      <w:r w:rsidRPr="007964B0">
        <w:rPr>
          <w:rStyle w:val="34d"/>
        </w:rPr>
        <w:t>ыбрать команды</w:t>
      </w:r>
      <w:r w:rsidRPr="00DE6876">
        <w:rPr>
          <w:rStyle w:val="34d"/>
        </w:rPr>
        <w:t xml:space="preserve"> из</w:t>
      </w:r>
      <w:r>
        <w:t xml:space="preserve"> выберите пункт </w:t>
      </w:r>
      <w:r w:rsidRPr="00E90648">
        <w:rPr>
          <w:rStyle w:val="34d"/>
        </w:rPr>
        <w:t>Макросы</w:t>
      </w:r>
      <w:r>
        <w:t xml:space="preserve">. В поле, расположенном под раскрывающимся списком, </w:t>
      </w:r>
      <w:r w:rsidR="003128E3">
        <w:t>будет отображен</w:t>
      </w:r>
      <w:r>
        <w:t xml:space="preserve"> список всех доступных макросов</w:t>
      </w:r>
      <w:r w:rsidRPr="00DE6876">
        <w:t>.</w:t>
      </w:r>
    </w:p>
    <w:p w:rsidR="00DE6876" w:rsidRPr="00FF40DC" w:rsidRDefault="00DE6876" w:rsidP="00855CE8">
      <w:pPr>
        <w:pStyle w:val="340"/>
      </w:pPr>
      <w:r>
        <w:lastRenderedPageBreak/>
        <w:t>В списке выберите макрос.</w:t>
      </w:r>
    </w:p>
    <w:p w:rsidR="003128E3" w:rsidRDefault="005160B5" w:rsidP="005160B5">
      <w:pPr>
        <w:pStyle w:val="34f6"/>
      </w:pPr>
      <w:r>
        <w:rPr>
          <w:rStyle w:val="34ff0"/>
        </w:rPr>
        <w:t>Примечание</w:t>
      </w:r>
      <w:r w:rsidRPr="00956FE6">
        <w:t xml:space="preserve"> — </w:t>
      </w:r>
      <w:r>
        <w:t>Обратите внимание, что перед оригинальным названием каждого макроса добавлено название шаблона и модуля, в котор</w:t>
      </w:r>
      <w:r w:rsidR="003128E3">
        <w:t>ом</w:t>
      </w:r>
      <w:r>
        <w:t xml:space="preserve"> макрос </w:t>
      </w:r>
      <w:r w:rsidR="003128E3">
        <w:t>содержится</w:t>
      </w:r>
      <w:r>
        <w:t>.</w:t>
      </w:r>
    </w:p>
    <w:p w:rsidR="006B2987" w:rsidRDefault="005160B5" w:rsidP="005160B5">
      <w:pPr>
        <w:pStyle w:val="34f6"/>
      </w:pPr>
      <w:r>
        <w:t xml:space="preserve">Если макрос </w:t>
      </w:r>
      <w:r w:rsidR="003128E3">
        <w:t xml:space="preserve">содержится </w:t>
      </w:r>
      <w:r>
        <w:t>в шаблоне</w:t>
      </w:r>
      <w:r w:rsidRPr="00CB40B7">
        <w:t xml:space="preserve">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 xml:space="preserve">, его название начинается с </w:t>
      </w:r>
      <w:proofErr w:type="spellStart"/>
      <w:r w:rsidRPr="0079744C">
        <w:rPr>
          <w:rStyle w:val="34f0"/>
        </w:rPr>
        <w:t>Normal</w:t>
      </w:r>
      <w:proofErr w:type="spellEnd"/>
      <w:r w:rsidR="007C51BF">
        <w:t>.</w:t>
      </w:r>
      <w:r>
        <w:t xml:space="preserve"> </w:t>
      </w:r>
      <w:proofErr w:type="gramStart"/>
      <w:r w:rsidR="007C51BF">
        <w:t xml:space="preserve">Далее </w:t>
      </w:r>
      <w:r w:rsidR="003128E3">
        <w:t>в названии макроса указано названии</w:t>
      </w:r>
      <w:r>
        <w:t xml:space="preserve"> модуля (названия модулей, добавленных из шаблона </w:t>
      </w:r>
      <w:r w:rsidR="006B2987" w:rsidRPr="006B2987">
        <w:rPr>
          <w:rStyle w:val="34f0"/>
        </w:rPr>
        <w:t>Макросы для документов ГОСТ.dotm</w:t>
      </w:r>
      <w:r w:rsidR="006B2987">
        <w:t>:</w:t>
      </w:r>
      <w:proofErr w:type="gramEnd"/>
      <w:r w:rsidR="006B2987">
        <w:t xml:space="preserve"> </w:t>
      </w:r>
      <w:proofErr w:type="spellStart"/>
      <w:proofErr w:type="gramStart"/>
      <w:r w:rsidR="006B2987" w:rsidRPr="00C40D2F">
        <w:rPr>
          <w:rStyle w:val="34ff1"/>
        </w:rPr>
        <w:t>Common</w:t>
      </w:r>
      <w:proofErr w:type="spellEnd"/>
      <w:r w:rsidR="006B2987">
        <w:rPr>
          <w:rStyle w:val="34ff1"/>
        </w:rPr>
        <w:t>,</w:t>
      </w:r>
      <w:r w:rsidR="006B2987">
        <w:t xml:space="preserve"> </w:t>
      </w:r>
      <w:r w:rsidR="006B2987" w:rsidRPr="00C40D2F">
        <w:rPr>
          <w:rStyle w:val="34ff1"/>
        </w:rPr>
        <w:t>Gost34</w:t>
      </w:r>
      <w:r w:rsidR="006B2987">
        <w:t xml:space="preserve">, </w:t>
      </w:r>
      <w:r w:rsidR="006B2987" w:rsidRPr="00C40D2F">
        <w:rPr>
          <w:rStyle w:val="34ff1"/>
        </w:rPr>
        <w:t>Gost</w:t>
      </w:r>
      <w:r w:rsidR="006B2987">
        <w:rPr>
          <w:rStyle w:val="34ff1"/>
        </w:rPr>
        <w:t>19</w:t>
      </w:r>
      <w:r w:rsidR="006B2987">
        <w:t xml:space="preserve"> или </w:t>
      </w:r>
      <w:r w:rsidR="006B2987" w:rsidRPr="00C40D2F">
        <w:rPr>
          <w:rStyle w:val="34ff1"/>
        </w:rPr>
        <w:t>Gost</w:t>
      </w:r>
      <w:r w:rsidR="006B2987">
        <w:rPr>
          <w:rStyle w:val="34ff1"/>
        </w:rPr>
        <w:t>7</w:t>
      </w:r>
      <w:r>
        <w:t>).</w:t>
      </w:r>
      <w:proofErr w:type="gramEnd"/>
    </w:p>
    <w:p w:rsidR="006B2987" w:rsidRDefault="005160B5" w:rsidP="006B2987">
      <w:pPr>
        <w:pStyle w:val="34f6"/>
      </w:pPr>
      <w:r>
        <w:t>Название модуля</w:t>
      </w:r>
      <w:r w:rsidRPr="00CB40B7">
        <w:rPr>
          <w:rStyle w:val="34ff1"/>
        </w:rPr>
        <w:t xml:space="preserve"> </w:t>
      </w:r>
      <w:proofErr w:type="spellStart"/>
      <w:r w:rsidRPr="0079744C">
        <w:rPr>
          <w:rStyle w:val="34ff1"/>
        </w:rPr>
        <w:t>NewMacros</w:t>
      </w:r>
      <w:proofErr w:type="spellEnd"/>
      <w:r>
        <w:t xml:space="preserve"> означает, что данный макрос находится в модуле шаблона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 xml:space="preserve">, который </w:t>
      </w:r>
      <w:r w:rsidR="006A30F7">
        <w:t xml:space="preserve">был </w:t>
      </w:r>
      <w:r>
        <w:t>созда</w:t>
      </w:r>
      <w:r w:rsidR="006A30F7">
        <w:t>н</w:t>
      </w:r>
      <w:r>
        <w:t xml:space="preserve">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по умолчанию</w:t>
      </w:r>
      <w:r w:rsidR="006B2987">
        <w:t xml:space="preserve"> при записи макроса</w:t>
      </w:r>
      <w:r>
        <w:t xml:space="preserve">. Также в шаблоне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>, могут содержаться другие модули, созданные пользователем, со своими названиями.</w:t>
      </w:r>
      <w:r w:rsidR="003128E3">
        <w:t xml:space="preserve"> </w:t>
      </w:r>
      <w:r w:rsidR="006B2987">
        <w:t xml:space="preserve">Если макрос находится </w:t>
      </w:r>
      <w:r w:rsidR="006B2987">
        <w:rPr>
          <w:rStyle w:val="34f0"/>
        </w:rPr>
        <w:t>в</w:t>
      </w:r>
      <w:r w:rsidR="006B2987">
        <w:t xml:space="preserve"> пользовательском шаблоне, его название начинается с </w:t>
      </w:r>
      <w:proofErr w:type="spellStart"/>
      <w:r w:rsidR="006B2987" w:rsidRPr="00C40D2F">
        <w:rPr>
          <w:rStyle w:val="34ff1"/>
        </w:rPr>
        <w:t>TemplateProject</w:t>
      </w:r>
      <w:proofErr w:type="spellEnd"/>
      <w:r w:rsidR="006B2987">
        <w:t>. Далее следует название модуля.</w:t>
      </w:r>
    </w:p>
    <w:p w:rsidR="005160B5" w:rsidRDefault="005160B5" w:rsidP="00855CE8">
      <w:pPr>
        <w:pStyle w:val="340"/>
      </w:pPr>
      <w:r>
        <w:t>Нажмите на кнопку</w:t>
      </w:r>
      <w:proofErr w:type="gramStart"/>
      <w:r>
        <w:t xml:space="preserve"> </w:t>
      </w:r>
      <w:r w:rsidRPr="007964B0">
        <w:rPr>
          <w:rStyle w:val="34d"/>
        </w:rPr>
        <w:t>Д</w:t>
      </w:r>
      <w:proofErr w:type="gramEnd"/>
      <w:r w:rsidRPr="007964B0">
        <w:rPr>
          <w:rStyle w:val="34d"/>
        </w:rPr>
        <w:t>обавить</w:t>
      </w:r>
      <w:r>
        <w:t>.</w:t>
      </w:r>
      <w:r w:rsidR="003128E3">
        <w:t xml:space="preserve"> Макрос будет отображен на вкладке настроек панели быстрого доступа в поле со списком кнопок, расположенном в правой части окна (рисунок </w:t>
      </w:r>
      <w:r w:rsidR="003128E3">
        <w:fldChar w:fldCharType="begin"/>
      </w:r>
      <w:r w:rsidR="003128E3">
        <w:instrText xml:space="preserve"> REF _Ref411319690 \h </w:instrText>
      </w:r>
      <w:r w:rsidR="003128E3">
        <w:fldChar w:fldCharType="separate"/>
      </w:r>
      <w:r w:rsidR="0045761D">
        <w:rPr>
          <w:noProof/>
        </w:rPr>
        <w:t>4</w:t>
      </w:r>
      <w:r w:rsidR="003128E3">
        <w:fldChar w:fldCharType="end"/>
      </w:r>
      <w:r w:rsidR="003128E3">
        <w:t>).</w:t>
      </w:r>
    </w:p>
    <w:p w:rsidR="005160B5" w:rsidRDefault="00785047" w:rsidP="005160B5">
      <w:pPr>
        <w:pStyle w:val="34e"/>
      </w:pPr>
      <w:r>
        <w:rPr>
          <w:noProof/>
          <w:lang w:eastAsia="ru-RU"/>
        </w:rPr>
        <w:drawing>
          <wp:inline distT="0" distB="0" distL="0" distR="0" wp14:anchorId="456A63DF" wp14:editId="1D863A94">
            <wp:extent cx="2484000" cy="3521620"/>
            <wp:effectExtent l="19050" t="19050" r="12065" b="222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3521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160B5" w:rsidRDefault="005160B5" w:rsidP="005160B5">
      <w:pPr>
        <w:pStyle w:val="34f"/>
      </w:pPr>
      <w:r>
        <w:t xml:space="preserve">Рисунок </w:t>
      </w:r>
      <w:bookmarkStart w:id="17" w:name="_Ref411319690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4</w:t>
      </w:r>
      <w:r w:rsidRPr="004531C3">
        <w:rPr>
          <w:noProof/>
        </w:rPr>
        <w:fldChar w:fldCharType="end"/>
      </w:r>
      <w:bookmarkEnd w:id="17"/>
      <w:r>
        <w:t xml:space="preserve"> —</w:t>
      </w:r>
      <w:r w:rsidR="003128E3">
        <w:t xml:space="preserve">Макрос, добавленный </w:t>
      </w:r>
      <w:r w:rsidR="00B30156">
        <w:t>в</w:t>
      </w:r>
      <w:r w:rsidR="003128E3">
        <w:t xml:space="preserve"> панель быстрого доступа</w:t>
      </w:r>
    </w:p>
    <w:p w:rsidR="003128E3" w:rsidRPr="00797255" w:rsidRDefault="003128E3" w:rsidP="003128E3">
      <w:pPr>
        <w:pStyle w:val="340"/>
      </w:pPr>
      <w:r>
        <w:lastRenderedPageBreak/>
        <w:t>Добавьте другие макросы аналогичным способом.</w:t>
      </w:r>
    </w:p>
    <w:p w:rsidR="003128E3" w:rsidRDefault="003128E3" w:rsidP="003128E3">
      <w:pPr>
        <w:pStyle w:val="340"/>
      </w:pPr>
      <w:r>
        <w:t>После добавления макросов на панель быстрого доступа их названия рекомендуется изменить для удобства работы с ними. Для того чтобы изменить название макроса:</w:t>
      </w:r>
    </w:p>
    <w:p w:rsidR="003128E3" w:rsidRDefault="003128E3" w:rsidP="003128E3">
      <w:pPr>
        <w:pStyle w:val="344"/>
      </w:pPr>
      <w:r>
        <w:t>В поле со списком кнопок панели быстрого доступа левой клавишей мыши выделите макрос (см. рисунок </w:t>
      </w:r>
      <w:r>
        <w:fldChar w:fldCharType="begin"/>
      </w:r>
      <w:r>
        <w:instrText xml:space="preserve"> REF _Ref411319690 \h </w:instrText>
      </w:r>
      <w:r>
        <w:fldChar w:fldCharType="separate"/>
      </w:r>
      <w:r w:rsidR="0045761D">
        <w:rPr>
          <w:noProof/>
        </w:rPr>
        <w:t>4</w:t>
      </w:r>
      <w:r>
        <w:fldChar w:fldCharType="end"/>
      </w:r>
      <w:r>
        <w:t>).</w:t>
      </w:r>
    </w:p>
    <w:p w:rsidR="003128E3" w:rsidRPr="007964B0" w:rsidRDefault="003128E3" w:rsidP="003128E3">
      <w:pPr>
        <w:pStyle w:val="344"/>
      </w:pPr>
      <w:r>
        <w:t>Нажмите на кнопку</w:t>
      </w:r>
      <w:proofErr w:type="gramStart"/>
      <w:r>
        <w:t xml:space="preserve"> </w:t>
      </w:r>
      <w:r>
        <w:rPr>
          <w:rStyle w:val="34d"/>
        </w:rPr>
        <w:t>И</w:t>
      </w:r>
      <w:proofErr w:type="gramEnd"/>
      <w:r>
        <w:rPr>
          <w:rStyle w:val="34d"/>
        </w:rPr>
        <w:t>зменить</w:t>
      </w:r>
      <w:r>
        <w:t xml:space="preserve">, расположенную ниже поля. Откроется окно </w:t>
      </w:r>
      <w:r>
        <w:rPr>
          <w:rStyle w:val="34d"/>
        </w:rPr>
        <w:t>Изменение кнопки</w:t>
      </w:r>
      <w:r>
        <w:t xml:space="preserve"> (рисунок </w:t>
      </w:r>
      <w:r>
        <w:fldChar w:fldCharType="begin"/>
      </w:r>
      <w:r>
        <w:instrText xml:space="preserve"> REF _Ref411320150 \h </w:instrText>
      </w:r>
      <w:r>
        <w:fldChar w:fldCharType="separate"/>
      </w:r>
      <w:r w:rsidR="0045761D">
        <w:rPr>
          <w:noProof/>
        </w:rPr>
        <w:t>5</w:t>
      </w:r>
      <w:r>
        <w:fldChar w:fldCharType="end"/>
      </w:r>
      <w:r>
        <w:t>).</w:t>
      </w:r>
    </w:p>
    <w:p w:rsidR="00AF5F4A" w:rsidRDefault="00AF5F4A" w:rsidP="00AF5F4A">
      <w:pPr>
        <w:pStyle w:val="34e"/>
      </w:pPr>
      <w:r>
        <w:rPr>
          <w:noProof/>
          <w:lang w:eastAsia="ru-RU"/>
        </w:rPr>
        <w:drawing>
          <wp:inline distT="0" distB="0" distL="0" distR="0" wp14:anchorId="41820E11" wp14:editId="356274E6">
            <wp:extent cx="2376000" cy="2339555"/>
            <wp:effectExtent l="0" t="0" r="571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1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33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F4A" w:rsidRPr="00E90648" w:rsidRDefault="00AF5F4A" w:rsidP="00AF5F4A">
      <w:pPr>
        <w:pStyle w:val="34f"/>
      </w:pPr>
      <w:r>
        <w:t xml:space="preserve">Рисунок </w:t>
      </w:r>
      <w:bookmarkStart w:id="18" w:name="_Ref411320150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5</w:t>
      </w:r>
      <w:r w:rsidRPr="004531C3">
        <w:rPr>
          <w:noProof/>
        </w:rPr>
        <w:fldChar w:fldCharType="end"/>
      </w:r>
      <w:bookmarkEnd w:id="18"/>
      <w:r w:rsidRPr="00956FE6">
        <w:t xml:space="preserve"> — </w:t>
      </w:r>
      <w:r>
        <w:t xml:space="preserve">Окно </w:t>
      </w:r>
      <w:r w:rsidR="0005757D">
        <w:rPr>
          <w:rStyle w:val="34d"/>
        </w:rPr>
        <w:t>Изменение кнопки</w:t>
      </w:r>
    </w:p>
    <w:p w:rsidR="005160B5" w:rsidRPr="003521D8" w:rsidRDefault="005160B5" w:rsidP="008A4A78">
      <w:pPr>
        <w:pStyle w:val="344"/>
        <w:keepNext/>
      </w:pPr>
      <w:r>
        <w:t xml:space="preserve">В поле </w:t>
      </w:r>
      <w:r w:rsidRPr="00E90648">
        <w:rPr>
          <w:rStyle w:val="34d"/>
        </w:rPr>
        <w:t>Отображаемое имя</w:t>
      </w:r>
      <w:r>
        <w:t xml:space="preserve"> введите название макроса.</w:t>
      </w:r>
      <w:r w:rsidRPr="003521D8">
        <w:t xml:space="preserve"> Также </w:t>
      </w:r>
      <w:r w:rsidR="00F76258">
        <w:t>имеется возможность</w:t>
      </w:r>
      <w:r>
        <w:t xml:space="preserve"> назначить макросу любой значок, доступный в пол</w:t>
      </w:r>
      <w:r w:rsidRPr="003521D8">
        <w:t>е</w:t>
      </w:r>
      <w:r>
        <w:t xml:space="preserve"> </w:t>
      </w:r>
      <w:r w:rsidRPr="00D43A31">
        <w:rPr>
          <w:rStyle w:val="34d"/>
        </w:rPr>
        <w:t>Символ</w:t>
      </w:r>
      <w:r>
        <w:t xml:space="preserve"> окн</w:t>
      </w:r>
      <w:r w:rsidRPr="003521D8">
        <w:t>а</w:t>
      </w:r>
      <w:r>
        <w:t xml:space="preserve"> </w:t>
      </w:r>
      <w:r w:rsidR="00AF5F4A">
        <w:rPr>
          <w:rStyle w:val="34d"/>
        </w:rPr>
        <w:t>Изменение кнопки</w:t>
      </w:r>
      <w:r>
        <w:t>. Для этого щелкните на одном из значков левой клавишей мыш</w:t>
      </w:r>
      <w:r w:rsidR="002C59B3">
        <w:t>и</w:t>
      </w:r>
      <w:r>
        <w:t>.</w:t>
      </w:r>
    </w:p>
    <w:p w:rsidR="005160B5" w:rsidRPr="007964B0" w:rsidRDefault="005160B5" w:rsidP="005160B5">
      <w:pPr>
        <w:pStyle w:val="344"/>
      </w:pPr>
      <w:r>
        <w:t xml:space="preserve">Нажмите на кнопку </w:t>
      </w:r>
      <w:r>
        <w:rPr>
          <w:rStyle w:val="34d"/>
        </w:rPr>
        <w:t>ОК</w:t>
      </w:r>
      <w:r>
        <w:t>.</w:t>
      </w:r>
    </w:p>
    <w:p w:rsidR="005160B5" w:rsidRDefault="005160B5" w:rsidP="005160B5">
      <w:pPr>
        <w:pStyle w:val="34f6"/>
      </w:pPr>
      <w:r>
        <w:rPr>
          <w:rStyle w:val="34ff0"/>
        </w:rPr>
        <w:t>Примечани</w:t>
      </w:r>
      <w:r w:rsidR="006C2C66">
        <w:rPr>
          <w:rStyle w:val="34ff0"/>
        </w:rPr>
        <w:t>е</w:t>
      </w:r>
      <w:r w:rsidRPr="00956FE6">
        <w:t xml:space="preserve"> —</w:t>
      </w:r>
      <w:r>
        <w:t xml:space="preserve"> При изменении названий макросов</w:t>
      </w:r>
      <w:r w:rsidR="003F19A1">
        <w:t xml:space="preserve"> в окне</w:t>
      </w:r>
      <w:r>
        <w:t xml:space="preserve"> </w:t>
      </w:r>
      <w:r w:rsidR="003F19A1" w:rsidRPr="00A95F27">
        <w:rPr>
          <w:rStyle w:val="34d"/>
        </w:rPr>
        <w:t>Параметры Word</w:t>
      </w:r>
      <w:r w:rsidR="003F19A1">
        <w:t xml:space="preserve"> </w:t>
      </w:r>
      <w:r>
        <w:t xml:space="preserve">их оригинальные названия, используемые в </w:t>
      </w:r>
      <w:proofErr w:type="spellStart"/>
      <w:r w:rsidRPr="00141E5F">
        <w:t>Visual</w:t>
      </w:r>
      <w:proofErr w:type="spellEnd"/>
      <w:r w:rsidRPr="00141E5F">
        <w:t xml:space="preserve"> </w:t>
      </w:r>
      <w:proofErr w:type="spellStart"/>
      <w:r w:rsidRPr="00141E5F">
        <w:t>Basic</w:t>
      </w:r>
      <w:proofErr w:type="spellEnd"/>
      <w:r w:rsidRPr="00141E5F">
        <w:t xml:space="preserve"> </w:t>
      </w:r>
      <w:proofErr w:type="spellStart"/>
      <w:r w:rsidRPr="00141E5F">
        <w:t>for</w:t>
      </w:r>
      <w:proofErr w:type="spellEnd"/>
      <w:r w:rsidRPr="00141E5F">
        <w:t xml:space="preserve"> </w:t>
      </w:r>
      <w:proofErr w:type="spellStart"/>
      <w:r w:rsidRPr="00141E5F">
        <w:t>Applications</w:t>
      </w:r>
      <w:proofErr w:type="spellEnd"/>
      <w:r w:rsidR="001966C6">
        <w:t>, не изменя</w:t>
      </w:r>
      <w:r>
        <w:t>тся (оригинальные названия макросов приведены в</w:t>
      </w:r>
      <w:r w:rsidRPr="00BB152C">
        <w:t xml:space="preserve"> </w:t>
      </w:r>
      <w:r>
        <w:t>разделах </w:t>
      </w:r>
      <w:r>
        <w:fldChar w:fldCharType="begin"/>
      </w:r>
      <w:r>
        <w:instrText xml:space="preserve"> REF _Ref404460296 \r \h </w:instrText>
      </w:r>
      <w:r>
        <w:fldChar w:fldCharType="separate"/>
      </w:r>
      <w:r w:rsidR="0045761D">
        <w:t>2</w:t>
      </w:r>
      <w:r>
        <w:fldChar w:fldCharType="end"/>
      </w:r>
      <w:r>
        <w:t> и </w:t>
      </w:r>
      <w:r>
        <w:fldChar w:fldCharType="begin"/>
      </w:r>
      <w:r>
        <w:instrText xml:space="preserve"> REF _Ref411052792 \r \h </w:instrText>
      </w:r>
      <w:r>
        <w:fldChar w:fldCharType="separate"/>
      </w:r>
      <w:r w:rsidR="0045761D">
        <w:t>6</w:t>
      </w:r>
      <w:r>
        <w:fldChar w:fldCharType="end"/>
      </w:r>
      <w:r>
        <w:t xml:space="preserve">). </w:t>
      </w:r>
      <w:r w:rsidR="008A4A78">
        <w:t xml:space="preserve">Присвоенные </w:t>
      </w:r>
      <w:r>
        <w:t xml:space="preserve">пользователем названия будут отображаться только </w:t>
      </w:r>
      <w:r w:rsidR="00046729">
        <w:t xml:space="preserve">при наведении мыши </w:t>
      </w:r>
      <w:r>
        <w:t>на кнопк</w:t>
      </w:r>
      <w:r w:rsidR="00046729">
        <w:t>и</w:t>
      </w:r>
      <w:r>
        <w:t xml:space="preserve"> макросов</w:t>
      </w:r>
      <w:r w:rsidR="00C438F9" w:rsidRPr="00C438F9">
        <w:t xml:space="preserve"> </w:t>
      </w:r>
      <w:r w:rsidR="00C438F9">
        <w:t>на панели быстрого доступа</w:t>
      </w:r>
      <w:r>
        <w:t>.</w:t>
      </w:r>
    </w:p>
    <w:p w:rsidR="005160B5" w:rsidRPr="00141E5F" w:rsidRDefault="005160B5" w:rsidP="00855CE8">
      <w:pPr>
        <w:pStyle w:val="340"/>
      </w:pPr>
      <w:r>
        <w:t xml:space="preserve">Задайте положение макроса </w:t>
      </w:r>
      <w:r w:rsidR="003128E3">
        <w:t>в</w:t>
      </w:r>
      <w:r>
        <w:t xml:space="preserve"> </w:t>
      </w:r>
      <w:r w:rsidR="00AA30F4">
        <w:t>панели быстрого доступа</w:t>
      </w:r>
      <w:r>
        <w:t xml:space="preserve">: выделите макрос в </w:t>
      </w:r>
      <w:r w:rsidR="00AA30F4">
        <w:t xml:space="preserve">поле </w:t>
      </w:r>
      <w:r w:rsidR="003128E3">
        <w:t>со списком кнопок панели быстрого доступа</w:t>
      </w:r>
      <w:r w:rsidR="00AA30F4">
        <w:t xml:space="preserve"> </w:t>
      </w:r>
      <w:r>
        <w:t>и переместите его с помощью стрелок вверх</w:t>
      </w:r>
      <w:proofErr w:type="gramStart"/>
      <w:r>
        <w:t xml:space="preserve"> (</w:t>
      </w:r>
      <w:r>
        <w:rPr>
          <w:noProof/>
          <w:lang w:eastAsia="ru-RU"/>
        </w:rPr>
        <w:drawing>
          <wp:inline distT="0" distB="0" distL="0" distR="0" wp14:anchorId="1D2B636A" wp14:editId="24919467">
            <wp:extent cx="304762" cy="219048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rrow_u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  <w:proofErr w:type="gramEnd"/>
      <w:r>
        <w:t>или вниз</w:t>
      </w:r>
      <w:r>
        <w:rPr>
          <w:noProof/>
          <w:lang w:eastAsia="ru-RU"/>
        </w:rPr>
        <w:t xml:space="preserve"> (</w:t>
      </w:r>
      <w:r>
        <w:rPr>
          <w:noProof/>
          <w:lang w:eastAsia="ru-RU"/>
        </w:rPr>
        <w:drawing>
          <wp:inline distT="0" distB="0" distL="0" distR="0" wp14:anchorId="7FF70469" wp14:editId="42713DE9">
            <wp:extent cx="304762" cy="219048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rrow_down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>)</w:t>
      </w:r>
      <w:r>
        <w:t xml:space="preserve">. </w:t>
      </w:r>
      <w:r w:rsidR="004308F8">
        <w:t>Кнопка макроса</w:t>
      </w:r>
      <w:r>
        <w:t xml:space="preserve"> будет размещен</w:t>
      </w:r>
      <w:r w:rsidR="004308F8">
        <w:t>а</w:t>
      </w:r>
      <w:r>
        <w:t xml:space="preserve"> </w:t>
      </w:r>
      <w:r w:rsidR="003128E3">
        <w:t>в</w:t>
      </w:r>
      <w:r>
        <w:t xml:space="preserve"> </w:t>
      </w:r>
      <w:r w:rsidR="00AA30F4">
        <w:t xml:space="preserve">панели быстрого доступа </w:t>
      </w:r>
      <w:r>
        <w:t xml:space="preserve">в соответствии с его расположением в </w:t>
      </w:r>
      <w:r w:rsidR="00AA30F4">
        <w:t>этом поле</w:t>
      </w:r>
      <w:r>
        <w:t>.</w:t>
      </w:r>
    </w:p>
    <w:p w:rsidR="00AA30F4" w:rsidRDefault="005160B5" w:rsidP="005160B5">
      <w:pPr>
        <w:pStyle w:val="34f6"/>
      </w:pPr>
      <w:r w:rsidRPr="007D52DB">
        <w:rPr>
          <w:rStyle w:val="34ff0"/>
        </w:rPr>
        <w:lastRenderedPageBreak/>
        <w:t>Примечание</w:t>
      </w:r>
      <w:r>
        <w:t xml:space="preserve"> — </w:t>
      </w:r>
      <w:r w:rsidR="00C06019">
        <w:t xml:space="preserve">Для того чтобы </w:t>
      </w:r>
      <w:r w:rsidR="003128E3">
        <w:t>в</w:t>
      </w:r>
      <w:r w:rsidR="00276712">
        <w:t xml:space="preserve"> панели быстрого доступа </w:t>
      </w:r>
      <w:r w:rsidR="00C06019">
        <w:t>отделить кнопки макросов от других</w:t>
      </w:r>
      <w:r w:rsidR="003128E3">
        <w:t>,</w:t>
      </w:r>
      <w:r w:rsidR="00C06019">
        <w:t xml:space="preserve"> </w:t>
      </w:r>
      <w:r>
        <w:t xml:space="preserve">имеется возможность </w:t>
      </w:r>
      <w:r w:rsidR="00AA30F4">
        <w:t>добавить разделитель.</w:t>
      </w:r>
    </w:p>
    <w:p w:rsidR="00AA30F4" w:rsidRDefault="00AA30F4" w:rsidP="003128E3">
      <w:pPr>
        <w:pStyle w:val="34fffff3"/>
      </w:pPr>
      <w:r>
        <w:t>Для того чтобы добавить разделитель:</w:t>
      </w:r>
    </w:p>
    <w:p w:rsidR="005160B5" w:rsidRDefault="00AA30F4" w:rsidP="00AA30F4">
      <w:pPr>
        <w:pStyle w:val="344"/>
      </w:pPr>
      <w:r>
        <w:t xml:space="preserve">В поле, расположенном </w:t>
      </w:r>
      <w:r w:rsidR="003128E3">
        <w:t>ниже</w:t>
      </w:r>
      <w:r>
        <w:t xml:space="preserve"> раскрывающ</w:t>
      </w:r>
      <w:r w:rsidR="003128E3">
        <w:t>егося</w:t>
      </w:r>
      <w:r>
        <w:t xml:space="preserve"> списк</w:t>
      </w:r>
      <w:r w:rsidR="003128E3">
        <w:t>а</w:t>
      </w:r>
      <w:proofErr w:type="gramStart"/>
      <w:r w:rsidRPr="00AA30F4">
        <w:rPr>
          <w:rStyle w:val="34d"/>
        </w:rPr>
        <w:t xml:space="preserve"> </w:t>
      </w:r>
      <w:r w:rsidRPr="007964B0">
        <w:rPr>
          <w:rStyle w:val="34d"/>
        </w:rPr>
        <w:t>В</w:t>
      </w:r>
      <w:proofErr w:type="gramEnd"/>
      <w:r w:rsidRPr="007964B0">
        <w:rPr>
          <w:rStyle w:val="34d"/>
        </w:rPr>
        <w:t>ыбрать команды</w:t>
      </w:r>
      <w:r>
        <w:rPr>
          <w:rStyle w:val="34d"/>
        </w:rPr>
        <w:t xml:space="preserve"> из</w:t>
      </w:r>
      <w:r>
        <w:t xml:space="preserve">, выберите пункт </w:t>
      </w:r>
      <w:r w:rsidR="006A439E" w:rsidRPr="006A439E">
        <w:rPr>
          <w:rStyle w:val="34d"/>
        </w:rPr>
        <w:t>&lt;</w:t>
      </w:r>
      <w:r w:rsidRPr="009906DE">
        <w:rPr>
          <w:rStyle w:val="34d"/>
        </w:rPr>
        <w:t>Разделитель</w:t>
      </w:r>
      <w:r w:rsidR="006A439E" w:rsidRPr="006A439E">
        <w:rPr>
          <w:rStyle w:val="34d"/>
        </w:rPr>
        <w:t>&gt;</w:t>
      </w:r>
      <w:r>
        <w:t xml:space="preserve"> (рисунок </w:t>
      </w:r>
      <w:r>
        <w:fldChar w:fldCharType="begin"/>
      </w:r>
      <w:r>
        <w:instrText xml:space="preserve"> REF _Ref411320671 \h </w:instrText>
      </w:r>
      <w:r>
        <w:fldChar w:fldCharType="separate"/>
      </w:r>
      <w:r w:rsidR="0045761D">
        <w:rPr>
          <w:noProof/>
        </w:rPr>
        <w:t>6</w:t>
      </w:r>
      <w:r>
        <w:fldChar w:fldCharType="end"/>
      </w:r>
      <w:r>
        <w:t>).</w:t>
      </w:r>
    </w:p>
    <w:p w:rsidR="00AA30F4" w:rsidRDefault="0069165E" w:rsidP="00AA30F4">
      <w:pPr>
        <w:pStyle w:val="34e"/>
      </w:pPr>
      <w:r>
        <w:rPr>
          <w:noProof/>
          <w:lang w:eastAsia="ru-RU"/>
        </w:rPr>
        <w:drawing>
          <wp:inline distT="0" distB="0" distL="0" distR="0" wp14:anchorId="0D60E099" wp14:editId="589515F6">
            <wp:extent cx="6300000" cy="3839263"/>
            <wp:effectExtent l="0" t="0" r="571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1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8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F4" w:rsidRDefault="00AA30F4" w:rsidP="00AA30F4">
      <w:pPr>
        <w:pStyle w:val="34f"/>
      </w:pPr>
      <w:r>
        <w:t xml:space="preserve">Рисунок </w:t>
      </w:r>
      <w:bookmarkStart w:id="19" w:name="_Ref411320671"/>
      <w:r>
        <w:fldChar w:fldCharType="begin"/>
      </w:r>
      <w:r>
        <w:instrText xml:space="preserve"> SEQ Рисунок \* ARABIC </w:instrText>
      </w:r>
      <w:r>
        <w:fldChar w:fldCharType="separate"/>
      </w:r>
      <w:r w:rsidR="0045761D">
        <w:rPr>
          <w:noProof/>
        </w:rPr>
        <w:t>6</w:t>
      </w:r>
      <w:r>
        <w:fldChar w:fldCharType="end"/>
      </w:r>
      <w:bookmarkEnd w:id="19"/>
      <w:r>
        <w:t xml:space="preserve"> — </w:t>
      </w:r>
      <w:r w:rsidR="0069165E">
        <w:t xml:space="preserve">Окно </w:t>
      </w:r>
      <w:r w:rsidR="0069165E" w:rsidRPr="00A95F27">
        <w:rPr>
          <w:rStyle w:val="34d"/>
        </w:rPr>
        <w:t>Параметры Word</w:t>
      </w:r>
      <w:r w:rsidR="0069165E" w:rsidRPr="00956FE6">
        <w:t xml:space="preserve"> — </w:t>
      </w:r>
      <w:r w:rsidR="0069165E">
        <w:t>добавление разделителя</w:t>
      </w:r>
    </w:p>
    <w:p w:rsidR="003128E3" w:rsidRPr="0069165E" w:rsidRDefault="003128E3" w:rsidP="003128E3">
      <w:pPr>
        <w:pStyle w:val="344"/>
      </w:pPr>
      <w:r>
        <w:t>Нажмите на кнопку</w:t>
      </w:r>
      <w:proofErr w:type="gramStart"/>
      <w:r>
        <w:t xml:space="preserve"> </w:t>
      </w:r>
      <w:r w:rsidRPr="007964B0">
        <w:rPr>
          <w:rStyle w:val="34d"/>
        </w:rPr>
        <w:t>Д</w:t>
      </w:r>
      <w:proofErr w:type="gramEnd"/>
      <w:r w:rsidRPr="007964B0">
        <w:rPr>
          <w:rStyle w:val="34d"/>
        </w:rPr>
        <w:t>обавить</w:t>
      </w:r>
      <w:r>
        <w:t>. Разделитель будет добавлен в поле со списком кнопок панели быстрого доступа.</w:t>
      </w:r>
    </w:p>
    <w:p w:rsidR="003128E3" w:rsidRPr="00AA30F4" w:rsidRDefault="003128E3" w:rsidP="003128E3">
      <w:pPr>
        <w:pStyle w:val="344"/>
      </w:pPr>
      <w:r>
        <w:t>Задайте положение разделителя на панели быстрого доступа: выделите разделитель в поле и переместите его с помощью стрелок вверх</w:t>
      </w:r>
      <w:proofErr w:type="gramStart"/>
      <w:r>
        <w:t xml:space="preserve"> (</w:t>
      </w:r>
      <w:r>
        <w:rPr>
          <w:noProof/>
          <w:lang w:eastAsia="ru-RU"/>
        </w:rPr>
        <w:drawing>
          <wp:inline distT="0" distB="0" distL="0" distR="0" wp14:anchorId="6A786A09" wp14:editId="2888DC26">
            <wp:extent cx="304762" cy="219048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rrow_u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  <w:proofErr w:type="gramEnd"/>
      <w:r>
        <w:t>или вниз</w:t>
      </w:r>
      <w:r>
        <w:rPr>
          <w:noProof/>
          <w:lang w:eastAsia="ru-RU"/>
        </w:rPr>
        <w:t xml:space="preserve"> (</w:t>
      </w:r>
      <w:r>
        <w:rPr>
          <w:noProof/>
          <w:lang w:eastAsia="ru-RU"/>
        </w:rPr>
        <w:drawing>
          <wp:inline distT="0" distB="0" distL="0" distR="0" wp14:anchorId="25726178" wp14:editId="3011ECE5">
            <wp:extent cx="304762" cy="219048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rrow_down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>)</w:t>
      </w:r>
      <w:r>
        <w:t>. Разделитель будет размещен в панели быстрого доступа в соответствии с его расположением в этом поле.</w:t>
      </w:r>
    </w:p>
    <w:p w:rsidR="0069165E" w:rsidRPr="0069165E" w:rsidRDefault="0069165E" w:rsidP="0069165E">
      <w:pPr>
        <w:pStyle w:val="34f6"/>
      </w:pPr>
      <w:r w:rsidRPr="007D52DB">
        <w:rPr>
          <w:rStyle w:val="34ff0"/>
        </w:rPr>
        <w:t>Примечание</w:t>
      </w:r>
      <w:r>
        <w:t xml:space="preserve"> — На панель быстрого доступа можно добавить несколько разделителей и задать для них любое расположение.</w:t>
      </w:r>
    </w:p>
    <w:p w:rsidR="005160B5" w:rsidRPr="004A6736" w:rsidRDefault="005160B5" w:rsidP="00855CE8">
      <w:pPr>
        <w:pStyle w:val="340"/>
      </w:pPr>
      <w:r>
        <w:lastRenderedPageBreak/>
        <w:t xml:space="preserve">После того как добавление макросов закончено, в окне </w:t>
      </w:r>
      <w:r w:rsidRPr="0024058C">
        <w:rPr>
          <w:rStyle w:val="34d"/>
        </w:rPr>
        <w:t xml:space="preserve">Параметры </w:t>
      </w:r>
      <w:r w:rsidRPr="007964B0">
        <w:rPr>
          <w:rStyle w:val="34d"/>
          <w:lang w:val="en-US"/>
        </w:rPr>
        <w:t>Word</w:t>
      </w:r>
      <w:r w:rsidRPr="007964B0">
        <w:t xml:space="preserve"> </w:t>
      </w:r>
      <w:r>
        <w:t xml:space="preserve">нажмите на кнопку </w:t>
      </w:r>
      <w:r>
        <w:rPr>
          <w:rStyle w:val="34d"/>
        </w:rPr>
        <w:t>ОК</w:t>
      </w:r>
      <w:r>
        <w:t xml:space="preserve">. </w:t>
      </w:r>
      <w:r w:rsidR="00594553">
        <w:t>В</w:t>
      </w:r>
      <w:r>
        <w:t xml:space="preserve"> </w:t>
      </w:r>
      <w:r w:rsidR="009057E1">
        <w:t xml:space="preserve">панели быстрого доступа </w:t>
      </w:r>
      <w:r>
        <w:t xml:space="preserve">приложения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</w:t>
      </w:r>
      <w:r w:rsidR="00594553">
        <w:t>будут отображены кнопки</w:t>
      </w:r>
      <w:r>
        <w:t xml:space="preserve"> макрос</w:t>
      </w:r>
      <w:r w:rsidR="00594553">
        <w:t>ов</w:t>
      </w:r>
      <w:r>
        <w:t>.</w:t>
      </w:r>
    </w:p>
    <w:p w:rsidR="008B6249" w:rsidRPr="008B6249" w:rsidRDefault="008B6249" w:rsidP="008B6249">
      <w:pPr>
        <w:pStyle w:val="2"/>
      </w:pPr>
      <w:bookmarkStart w:id="20" w:name="_Ref411042179"/>
      <w:bookmarkStart w:id="21" w:name="_Toc134966258"/>
      <w:r>
        <w:t xml:space="preserve">Создание пользовательской </w:t>
      </w:r>
      <w:r w:rsidR="005C100F">
        <w:t>вкладки</w:t>
      </w:r>
      <w:r>
        <w:t xml:space="preserve"> на ленте</w:t>
      </w:r>
      <w:r w:rsidR="002D58F7">
        <w:t xml:space="preserve"> (</w:t>
      </w:r>
      <w:r w:rsidR="002D58F7">
        <w:rPr>
          <w:lang w:val="en-US"/>
        </w:rPr>
        <w:t>Microsoft</w:t>
      </w:r>
      <w:r w:rsidR="002D58F7" w:rsidRPr="007E0A1C">
        <w:t xml:space="preserve"> </w:t>
      </w:r>
      <w:r w:rsidR="002D58F7">
        <w:rPr>
          <w:lang w:val="en-US"/>
        </w:rPr>
        <w:t>Word</w:t>
      </w:r>
      <w:r w:rsidR="002D58F7">
        <w:t xml:space="preserve"> версии 2010 и выше)</w:t>
      </w:r>
      <w:bookmarkEnd w:id="20"/>
      <w:bookmarkEnd w:id="21"/>
    </w:p>
    <w:p w:rsidR="00D5377A" w:rsidRDefault="00D5377A" w:rsidP="00D5377A">
      <w:pPr>
        <w:pStyle w:val="34ff"/>
      </w:pPr>
      <w:r>
        <w:t xml:space="preserve">Для того чтобы создать пользовательскую </w:t>
      </w:r>
      <w:r w:rsidR="005C100F">
        <w:t>вкладку</w:t>
      </w:r>
      <w:r>
        <w:t xml:space="preserve"> </w:t>
      </w:r>
      <w:r w:rsidR="002A1634">
        <w:t xml:space="preserve">на ленте </w:t>
      </w:r>
      <w:r>
        <w:t xml:space="preserve">и добавить </w:t>
      </w:r>
      <w:r w:rsidR="008572CA">
        <w:t>в</w:t>
      </w:r>
      <w:r>
        <w:t xml:space="preserve"> нее макросы:</w:t>
      </w:r>
    </w:p>
    <w:p w:rsidR="009C16FD" w:rsidRDefault="009C16FD" w:rsidP="002450A9">
      <w:pPr>
        <w:pStyle w:val="340"/>
        <w:numPr>
          <w:ilvl w:val="0"/>
          <w:numId w:val="41"/>
        </w:numPr>
      </w:pPr>
      <w:r w:rsidRPr="000F294C">
        <w:t>Откройте</w:t>
      </w:r>
      <w:r>
        <w:t xml:space="preserve"> окно </w:t>
      </w:r>
      <w:r w:rsidRPr="0024058C">
        <w:rPr>
          <w:rStyle w:val="34d"/>
        </w:rPr>
        <w:t xml:space="preserve">Параметры </w:t>
      </w:r>
      <w:r w:rsidRPr="00855CE8">
        <w:rPr>
          <w:rStyle w:val="34d"/>
          <w:lang w:val="en-US"/>
        </w:rPr>
        <w:t>Word</w:t>
      </w:r>
      <w:r>
        <w:t xml:space="preserve"> </w:t>
      </w:r>
      <w:r w:rsidR="00753B06">
        <w:t>на</w:t>
      </w:r>
      <w:r>
        <w:t xml:space="preserve"> в</w:t>
      </w:r>
      <w:r w:rsidRPr="00E90648">
        <w:t>кладк</w:t>
      </w:r>
      <w:r w:rsidR="00753B06">
        <w:t>е</w:t>
      </w:r>
      <w:r w:rsidRPr="00E90648">
        <w:t xml:space="preserve"> </w:t>
      </w:r>
      <w:r w:rsidRPr="00E90648">
        <w:rPr>
          <w:rStyle w:val="34d"/>
        </w:rPr>
        <w:t>Настройка ленты</w:t>
      </w:r>
      <w:r w:rsidR="005160B5">
        <w:rPr>
          <w:rStyle w:val="34d"/>
        </w:rPr>
        <w:t xml:space="preserve"> и сочетаний клавиш</w:t>
      </w:r>
      <w:r>
        <w:t xml:space="preserve"> одним из следующих способов:</w:t>
      </w:r>
    </w:p>
    <w:p w:rsidR="004A6443" w:rsidRPr="004A6443" w:rsidRDefault="002A1634" w:rsidP="009C16FD">
      <w:pPr>
        <w:pStyle w:val="3423"/>
      </w:pPr>
      <w:r>
        <w:t xml:space="preserve">щелкните </w:t>
      </w:r>
      <w:r w:rsidR="004A6443">
        <w:t xml:space="preserve">правой клавишей мыши на ленте и в открывшемся контекстном меню выберите пункт </w:t>
      </w:r>
      <w:r w:rsidR="004A6443" w:rsidRPr="00E90648">
        <w:rPr>
          <w:rStyle w:val="34d"/>
        </w:rPr>
        <w:t>Настройка ленты</w:t>
      </w:r>
      <w:r>
        <w:t>;</w:t>
      </w:r>
    </w:p>
    <w:p w:rsidR="00D5377A" w:rsidRPr="00477DF0" w:rsidRDefault="002A1634" w:rsidP="000507DA">
      <w:pPr>
        <w:pStyle w:val="3423"/>
      </w:pPr>
      <w:r>
        <w:t xml:space="preserve">на </w:t>
      </w:r>
      <w:r w:rsidR="00D01F24">
        <w:t xml:space="preserve">ленте </w:t>
      </w:r>
      <w:r w:rsidR="00D01F24" w:rsidRPr="004A6443">
        <w:t xml:space="preserve">перейдите на </w:t>
      </w:r>
      <w:r w:rsidR="00D01F24">
        <w:t>вкладк</w:t>
      </w:r>
      <w:r w:rsidR="00D01F24" w:rsidRPr="004A6443">
        <w:t>у</w:t>
      </w:r>
      <w:r w:rsidR="00D01F24">
        <w:t xml:space="preserve"> </w:t>
      </w:r>
      <w:r w:rsidR="00D01F24" w:rsidRPr="0024058C">
        <w:rPr>
          <w:rStyle w:val="34d"/>
        </w:rPr>
        <w:t>Файл</w:t>
      </w:r>
      <w:r w:rsidR="00D01F24">
        <w:t xml:space="preserve"> </w:t>
      </w:r>
      <w:r w:rsidR="00D01F24" w:rsidRPr="004A6443">
        <w:t xml:space="preserve">и </w:t>
      </w:r>
      <w:r w:rsidR="00D01F24">
        <w:t xml:space="preserve">в меню выберите пункт </w:t>
      </w:r>
      <w:r w:rsidR="00D01F24" w:rsidRPr="0024058C">
        <w:rPr>
          <w:rStyle w:val="34d"/>
        </w:rPr>
        <w:t>Параметры</w:t>
      </w:r>
      <w:r w:rsidR="00D01F24" w:rsidRPr="004A6443">
        <w:t xml:space="preserve">. В </w:t>
      </w:r>
      <w:r w:rsidR="00992193" w:rsidRPr="004A6443">
        <w:t xml:space="preserve">левой части </w:t>
      </w:r>
      <w:r w:rsidR="000B15F5" w:rsidRPr="004A6443">
        <w:t>открывшегося</w:t>
      </w:r>
      <w:r w:rsidR="000B15F5">
        <w:t xml:space="preserve"> окн</w:t>
      </w:r>
      <w:r w:rsidR="000B15F5" w:rsidRPr="004A6443">
        <w:t>а</w:t>
      </w:r>
      <w:r w:rsidR="000B15F5">
        <w:t xml:space="preserve"> </w:t>
      </w:r>
      <w:r w:rsidR="000B15F5" w:rsidRPr="0024058C">
        <w:rPr>
          <w:rStyle w:val="34d"/>
        </w:rPr>
        <w:t xml:space="preserve">Параметры </w:t>
      </w:r>
      <w:r w:rsidR="000B15F5" w:rsidRPr="004A6443">
        <w:rPr>
          <w:rStyle w:val="34d"/>
          <w:lang w:val="en-US"/>
        </w:rPr>
        <w:t>Word</w:t>
      </w:r>
      <w:r w:rsidR="000B15F5" w:rsidRPr="004A6443">
        <w:t xml:space="preserve"> </w:t>
      </w:r>
      <w:r w:rsidR="00992193" w:rsidRPr="004A6443">
        <w:t>выберите пункт</w:t>
      </w:r>
      <w:r w:rsidR="00D01F24" w:rsidRPr="004A6443">
        <w:t xml:space="preserve"> </w:t>
      </w:r>
      <w:r w:rsidR="00D01F24" w:rsidRPr="00E90648">
        <w:rPr>
          <w:rStyle w:val="34d"/>
        </w:rPr>
        <w:t>Настройка ленты</w:t>
      </w:r>
      <w:r w:rsidR="00B00B93" w:rsidRPr="00B00B93">
        <w:t xml:space="preserve"> </w:t>
      </w:r>
      <w:r w:rsidR="00B00B93">
        <w:t>(</w:t>
      </w:r>
      <w:r w:rsidR="00B00B93" w:rsidRPr="00101C0E">
        <w:t xml:space="preserve">в других версиях </w:t>
      </w:r>
      <w:r w:rsidR="00727B72">
        <w:t xml:space="preserve">локализованного </w:t>
      </w:r>
      <w:r w:rsidR="00B00B93" w:rsidRPr="00101C0E">
        <w:rPr>
          <w:lang w:val="en-US"/>
        </w:rPr>
        <w:t>Microsoft</w:t>
      </w:r>
      <w:r w:rsidR="00B00B93" w:rsidRPr="007E0A1C">
        <w:t xml:space="preserve"> </w:t>
      </w:r>
      <w:r w:rsidR="00B00B93" w:rsidRPr="00101C0E">
        <w:rPr>
          <w:lang w:val="en-US"/>
        </w:rPr>
        <w:t>Word</w:t>
      </w:r>
      <w:r w:rsidR="00B00B93" w:rsidRPr="00101C0E">
        <w:t xml:space="preserve"> название </w:t>
      </w:r>
      <w:r w:rsidR="00B00B93">
        <w:t>пункта</w:t>
      </w:r>
      <w:r w:rsidR="00B00B93" w:rsidRPr="00101C0E">
        <w:t xml:space="preserve"> может отличаться </w:t>
      </w:r>
      <w:proofErr w:type="gramStart"/>
      <w:r w:rsidR="00B00B93" w:rsidRPr="00101C0E">
        <w:t>от</w:t>
      </w:r>
      <w:proofErr w:type="gramEnd"/>
      <w:r w:rsidR="00B00B93" w:rsidRPr="00101C0E">
        <w:t xml:space="preserve"> указанного</w:t>
      </w:r>
      <w:r w:rsidR="00B00B93">
        <w:t>).</w:t>
      </w:r>
    </w:p>
    <w:p w:rsidR="00477DF0" w:rsidRPr="006E214C" w:rsidRDefault="00AF646C" w:rsidP="00855CE8">
      <w:pPr>
        <w:pStyle w:val="340"/>
      </w:pPr>
      <w:r>
        <w:t xml:space="preserve">В </w:t>
      </w:r>
      <w:r w:rsidR="00477DF0">
        <w:t xml:space="preserve">раскрывающемся списке </w:t>
      </w:r>
      <w:r w:rsidR="00477DF0" w:rsidRPr="00E90648">
        <w:rPr>
          <w:rStyle w:val="34d"/>
        </w:rPr>
        <w:t>Настройка ленты</w:t>
      </w:r>
      <w:r w:rsidR="00477DF0">
        <w:t xml:space="preserve">, расположенном в верхней правой части окна, </w:t>
      </w:r>
      <w:r>
        <w:t>выберите</w:t>
      </w:r>
      <w:r w:rsidR="00477DF0">
        <w:t xml:space="preserve"> пункт</w:t>
      </w:r>
      <w:r w:rsidR="002240DD">
        <w:t xml:space="preserve"> </w:t>
      </w:r>
      <w:r w:rsidRPr="00E90648">
        <w:rPr>
          <w:rStyle w:val="34d"/>
        </w:rPr>
        <w:t xml:space="preserve">Основные </w:t>
      </w:r>
      <w:r>
        <w:rPr>
          <w:rStyle w:val="34d"/>
        </w:rPr>
        <w:t>вкладки</w:t>
      </w:r>
      <w:r>
        <w:t xml:space="preserve"> </w:t>
      </w:r>
      <w:r w:rsidR="002240DD">
        <w:t>или</w:t>
      </w:r>
      <w:proofErr w:type="gramStart"/>
      <w:r w:rsidR="00477DF0">
        <w:t xml:space="preserve"> </w:t>
      </w:r>
      <w:r w:rsidRPr="002240DD">
        <w:rPr>
          <w:rStyle w:val="34d"/>
        </w:rPr>
        <w:t>В</w:t>
      </w:r>
      <w:proofErr w:type="gramEnd"/>
      <w:r w:rsidRPr="002240DD">
        <w:rPr>
          <w:rStyle w:val="34d"/>
        </w:rPr>
        <w:t>се вкладки</w:t>
      </w:r>
      <w:r>
        <w:t xml:space="preserve"> </w:t>
      </w:r>
      <w:r w:rsidR="00477DF0">
        <w:t>(рисунок </w:t>
      </w:r>
      <w:r w:rsidR="00477DF0">
        <w:fldChar w:fldCharType="begin"/>
      </w:r>
      <w:r w:rsidR="00477DF0">
        <w:instrText xml:space="preserve"> REF _Ref404408539 \h </w:instrText>
      </w:r>
      <w:r w:rsidR="00477DF0">
        <w:fldChar w:fldCharType="separate"/>
      </w:r>
      <w:r w:rsidR="0045761D">
        <w:rPr>
          <w:noProof/>
        </w:rPr>
        <w:t>7</w:t>
      </w:r>
      <w:r w:rsidR="00477DF0">
        <w:fldChar w:fldCharType="end"/>
      </w:r>
      <w:r w:rsidR="00477DF0">
        <w:t>).</w:t>
      </w:r>
    </w:p>
    <w:p w:rsidR="00D5377A" w:rsidRDefault="00D5377A" w:rsidP="00D5377A">
      <w:pPr>
        <w:pStyle w:val="34e"/>
      </w:pPr>
      <w:r>
        <w:rPr>
          <w:noProof/>
          <w:lang w:eastAsia="ru-RU"/>
        </w:rPr>
        <w:drawing>
          <wp:inline distT="0" distB="0" distL="0" distR="0" wp14:anchorId="3AB9DECA" wp14:editId="07A4BDCF">
            <wp:extent cx="6300000" cy="3839266"/>
            <wp:effectExtent l="0" t="0" r="571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0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83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77A" w:rsidRPr="00E90648" w:rsidRDefault="00D5377A" w:rsidP="00D5377A">
      <w:pPr>
        <w:pStyle w:val="34f"/>
      </w:pPr>
      <w:r>
        <w:t xml:space="preserve">Рисунок </w:t>
      </w:r>
      <w:bookmarkStart w:id="22" w:name="_Ref404408539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7</w:t>
      </w:r>
      <w:r w:rsidRPr="004531C3">
        <w:rPr>
          <w:noProof/>
        </w:rPr>
        <w:fldChar w:fldCharType="end"/>
      </w:r>
      <w:bookmarkEnd w:id="22"/>
      <w:r w:rsidR="00956FE6" w:rsidRPr="00956FE6">
        <w:t xml:space="preserve"> — </w:t>
      </w:r>
      <w:r>
        <w:t xml:space="preserve">Окно </w:t>
      </w:r>
      <w:r w:rsidRPr="00A95F27">
        <w:rPr>
          <w:rStyle w:val="34d"/>
        </w:rPr>
        <w:t>Параметры Word</w:t>
      </w:r>
      <w:r w:rsidR="0070170C">
        <w:t xml:space="preserve">. Вкладка </w:t>
      </w:r>
      <w:r w:rsidR="00992193" w:rsidRPr="00E90648">
        <w:rPr>
          <w:rStyle w:val="34d"/>
        </w:rPr>
        <w:t>Настройка ленты</w:t>
      </w:r>
      <w:r w:rsidR="00992193">
        <w:rPr>
          <w:rStyle w:val="34d"/>
        </w:rPr>
        <w:t xml:space="preserve"> и сочетаний клавиш</w:t>
      </w:r>
    </w:p>
    <w:p w:rsidR="00D5377A" w:rsidRDefault="00D5377A" w:rsidP="00855CE8">
      <w:pPr>
        <w:pStyle w:val="340"/>
      </w:pPr>
      <w:r>
        <w:lastRenderedPageBreak/>
        <w:t>Нажмите на кнопку</w:t>
      </w:r>
      <w:proofErr w:type="gramStart"/>
      <w:r>
        <w:t xml:space="preserve"> </w:t>
      </w:r>
      <w:r>
        <w:rPr>
          <w:rStyle w:val="34d"/>
        </w:rPr>
        <w:t>С</w:t>
      </w:r>
      <w:proofErr w:type="gramEnd"/>
      <w:r>
        <w:rPr>
          <w:rStyle w:val="34d"/>
        </w:rPr>
        <w:t>оздать вкладку</w:t>
      </w:r>
      <w:r>
        <w:t xml:space="preserve">, расположенную в нижней </w:t>
      </w:r>
      <w:r w:rsidR="0026239F">
        <w:t xml:space="preserve">правой </w:t>
      </w:r>
      <w:r>
        <w:t xml:space="preserve">части окна. В правом поле к основным вкладкам </w:t>
      </w:r>
      <w:r w:rsidR="004D2877">
        <w:t>будет добавлена</w:t>
      </w:r>
      <w:r>
        <w:t xml:space="preserve"> новая вкладка</w:t>
      </w:r>
      <w:proofErr w:type="gramStart"/>
      <w:r>
        <w:t xml:space="preserve"> </w:t>
      </w:r>
      <w:r>
        <w:rPr>
          <w:rStyle w:val="34d"/>
        </w:rPr>
        <w:t>С</w:t>
      </w:r>
      <w:proofErr w:type="gramEnd"/>
      <w:r>
        <w:rPr>
          <w:rStyle w:val="34d"/>
        </w:rPr>
        <w:t>оздать вкладку (настраиваемая)</w:t>
      </w:r>
      <w:r>
        <w:t xml:space="preserve"> с вложенной в нее группой </w:t>
      </w:r>
      <w:r w:rsidRPr="00E90648">
        <w:rPr>
          <w:rStyle w:val="34d"/>
        </w:rPr>
        <w:t>Новая группа (настраиваемая)</w:t>
      </w:r>
      <w:r>
        <w:t>.</w:t>
      </w:r>
    </w:p>
    <w:p w:rsidR="005A368B" w:rsidRDefault="005A368B" w:rsidP="005A368B">
      <w:pPr>
        <w:pStyle w:val="34f6"/>
      </w:pPr>
      <w:r>
        <w:rPr>
          <w:rStyle w:val="34ff0"/>
        </w:rPr>
        <w:t>Примечание</w:t>
      </w:r>
      <w:r w:rsidRPr="00956FE6">
        <w:t xml:space="preserve"> —</w:t>
      </w:r>
      <w:r w:rsidR="0026239F">
        <w:t xml:space="preserve"> </w:t>
      </w:r>
      <w:r>
        <w:t xml:space="preserve">На пользовательской вкладке имеется возможность создать несколько групп. </w:t>
      </w:r>
      <w:proofErr w:type="gramStart"/>
      <w:r>
        <w:t xml:space="preserve">Создание </w:t>
      </w:r>
      <w:r w:rsidR="00F45174">
        <w:t xml:space="preserve">дополнительных </w:t>
      </w:r>
      <w:r>
        <w:t>групп не являетс</w:t>
      </w:r>
      <w:r w:rsidR="0070170C">
        <w:t>я обязательным, группы создают</w:t>
      </w:r>
      <w:r>
        <w:t xml:space="preserve"> для удобства </w:t>
      </w:r>
      <w:r w:rsidR="0070170C">
        <w:t>работы с большим количество элементов на вкладке</w:t>
      </w:r>
      <w:r>
        <w:t>.</w:t>
      </w:r>
      <w:proofErr w:type="gramEnd"/>
    </w:p>
    <w:p w:rsidR="00D5377A" w:rsidRDefault="00D5377A" w:rsidP="00855CE8">
      <w:pPr>
        <w:pStyle w:val="340"/>
      </w:pPr>
      <w:r>
        <w:t>Левой клавишей мыши выделите пункт</w:t>
      </w:r>
      <w:proofErr w:type="gramStart"/>
      <w:r>
        <w:t xml:space="preserve"> </w:t>
      </w:r>
      <w:r>
        <w:rPr>
          <w:rStyle w:val="34d"/>
        </w:rPr>
        <w:t>С</w:t>
      </w:r>
      <w:proofErr w:type="gramEnd"/>
      <w:r>
        <w:rPr>
          <w:rStyle w:val="34d"/>
        </w:rPr>
        <w:t>оздать вкладку (настраиваемая)</w:t>
      </w:r>
      <w:r>
        <w:t xml:space="preserve"> и нажмите на кнопку </w:t>
      </w:r>
      <w:r w:rsidRPr="00E90648">
        <w:rPr>
          <w:rStyle w:val="34d"/>
        </w:rPr>
        <w:t>Переименовать</w:t>
      </w:r>
      <w:r>
        <w:t>. Откроется окно</w:t>
      </w:r>
      <w:proofErr w:type="gramStart"/>
      <w:r>
        <w:t xml:space="preserve"> </w:t>
      </w:r>
      <w:r w:rsidRPr="00E90648">
        <w:rPr>
          <w:rStyle w:val="34d"/>
        </w:rPr>
        <w:t>П</w:t>
      </w:r>
      <w:proofErr w:type="gramEnd"/>
      <w:r w:rsidRPr="00E90648">
        <w:rPr>
          <w:rStyle w:val="34d"/>
        </w:rPr>
        <w:t>ереименовать</w:t>
      </w:r>
      <w:r>
        <w:t>.</w:t>
      </w:r>
    </w:p>
    <w:p w:rsidR="00D5377A" w:rsidRDefault="00D5377A" w:rsidP="00855CE8">
      <w:pPr>
        <w:pStyle w:val="340"/>
      </w:pPr>
      <w:r>
        <w:t xml:space="preserve">В поле </w:t>
      </w:r>
      <w:r w:rsidRPr="00E90648">
        <w:rPr>
          <w:rStyle w:val="34d"/>
        </w:rPr>
        <w:t>Отображаемое имя</w:t>
      </w:r>
      <w:r>
        <w:t xml:space="preserve"> введите название вкладки</w:t>
      </w:r>
      <w:r w:rsidR="00DA5E2B">
        <w:t xml:space="preserve"> — например,</w:t>
      </w:r>
      <w:r>
        <w:t xml:space="preserve"> </w:t>
      </w:r>
      <w:r w:rsidRPr="00E90648">
        <w:rPr>
          <w:rStyle w:val="34ff1"/>
        </w:rPr>
        <w:t>Макросы</w:t>
      </w:r>
      <w:r>
        <w:t xml:space="preserve"> (рисунок </w:t>
      </w:r>
      <w:r>
        <w:fldChar w:fldCharType="begin"/>
      </w:r>
      <w:r>
        <w:instrText xml:space="preserve"> REF _Ref404408546 \h </w:instrText>
      </w:r>
      <w:r>
        <w:fldChar w:fldCharType="separate"/>
      </w:r>
      <w:r w:rsidR="0045761D">
        <w:rPr>
          <w:noProof/>
        </w:rPr>
        <w:t>8</w:t>
      </w:r>
      <w:r>
        <w:fldChar w:fldCharType="end"/>
      </w:r>
      <w:r>
        <w:t>).</w:t>
      </w:r>
    </w:p>
    <w:p w:rsidR="00D5377A" w:rsidRDefault="00D5377A" w:rsidP="00D5377A">
      <w:pPr>
        <w:pStyle w:val="34e"/>
      </w:pPr>
      <w:r>
        <w:rPr>
          <w:noProof/>
          <w:lang w:eastAsia="ru-RU"/>
        </w:rPr>
        <w:drawing>
          <wp:inline distT="0" distB="0" distL="0" distR="0" wp14:anchorId="56125A2E" wp14:editId="191A8874">
            <wp:extent cx="2376000" cy="714259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0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77A" w:rsidRPr="00E90648" w:rsidRDefault="00D5377A" w:rsidP="00D5377A">
      <w:pPr>
        <w:pStyle w:val="34f"/>
      </w:pPr>
      <w:r>
        <w:t xml:space="preserve">Рисунок </w:t>
      </w:r>
      <w:bookmarkStart w:id="23" w:name="_Ref404408546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8</w:t>
      </w:r>
      <w:r w:rsidRPr="004531C3">
        <w:rPr>
          <w:noProof/>
        </w:rPr>
        <w:fldChar w:fldCharType="end"/>
      </w:r>
      <w:bookmarkEnd w:id="23"/>
      <w:r w:rsidR="00956FE6" w:rsidRPr="00956FE6">
        <w:t xml:space="preserve"> — </w:t>
      </w:r>
      <w:r>
        <w:t>Окно</w:t>
      </w:r>
      <w:proofErr w:type="gramStart"/>
      <w:r>
        <w:t xml:space="preserve"> </w:t>
      </w:r>
      <w:r w:rsidRPr="00A95F27">
        <w:rPr>
          <w:rStyle w:val="34d"/>
        </w:rPr>
        <w:t>П</w:t>
      </w:r>
      <w:proofErr w:type="gramEnd"/>
      <w:r w:rsidRPr="00A95F27">
        <w:rPr>
          <w:rStyle w:val="34d"/>
        </w:rPr>
        <w:t>ереименовать</w:t>
      </w:r>
    </w:p>
    <w:p w:rsidR="00D5377A" w:rsidRPr="007964B0" w:rsidRDefault="00D5377A" w:rsidP="00855CE8">
      <w:pPr>
        <w:pStyle w:val="340"/>
      </w:pPr>
      <w:r>
        <w:t xml:space="preserve">Нажмите на кнопку </w:t>
      </w:r>
      <w:r>
        <w:rPr>
          <w:rStyle w:val="34d"/>
        </w:rPr>
        <w:t>ОК</w:t>
      </w:r>
      <w:r>
        <w:t>.</w:t>
      </w:r>
    </w:p>
    <w:p w:rsidR="007D52DB" w:rsidRPr="00141E5F" w:rsidRDefault="007D52DB" w:rsidP="00855CE8">
      <w:pPr>
        <w:pStyle w:val="340"/>
      </w:pPr>
      <w:r>
        <w:t xml:space="preserve">Задайте </w:t>
      </w:r>
      <w:r w:rsidR="00D5377A">
        <w:t xml:space="preserve">расположение </w:t>
      </w:r>
      <w:r w:rsidR="002C7BDA">
        <w:t>созданной</w:t>
      </w:r>
      <w:r w:rsidR="00D5377A">
        <w:t xml:space="preserve"> вкладки на ленте</w:t>
      </w:r>
      <w:r w:rsidR="003C5EAE">
        <w:t>:</w:t>
      </w:r>
      <w:r w:rsidR="00DA38D1">
        <w:t xml:space="preserve"> </w:t>
      </w:r>
      <w:r w:rsidR="00D5377A">
        <w:t>выделите вкладк</w:t>
      </w:r>
      <w:r w:rsidR="002C7BDA">
        <w:t>у</w:t>
      </w:r>
      <w:r w:rsidR="00D5377A">
        <w:t xml:space="preserve"> </w:t>
      </w:r>
      <w:r w:rsidR="00F10D71">
        <w:t xml:space="preserve">в </w:t>
      </w:r>
      <w:r w:rsidR="00F45174">
        <w:t xml:space="preserve">поле, расположенном </w:t>
      </w:r>
      <w:r w:rsidR="004D2877">
        <w:t>ниже</w:t>
      </w:r>
      <w:r w:rsidR="00F45174">
        <w:t xml:space="preserve"> раскрывающ</w:t>
      </w:r>
      <w:r w:rsidR="004D2877">
        <w:t>егося</w:t>
      </w:r>
      <w:r w:rsidR="00F45174">
        <w:t xml:space="preserve"> списк</w:t>
      </w:r>
      <w:r w:rsidR="004D2877">
        <w:t>а</w:t>
      </w:r>
      <w:r w:rsidR="00F45174">
        <w:t xml:space="preserve"> </w:t>
      </w:r>
      <w:r w:rsidR="00F45174" w:rsidRPr="00E90648">
        <w:rPr>
          <w:rStyle w:val="34d"/>
        </w:rPr>
        <w:t>Настройка ленты</w:t>
      </w:r>
      <w:r w:rsidR="00F45174">
        <w:t xml:space="preserve">, </w:t>
      </w:r>
      <w:r>
        <w:t xml:space="preserve">и </w:t>
      </w:r>
      <w:r w:rsidR="00DA38D1">
        <w:t>переместите ее</w:t>
      </w:r>
      <w:r>
        <w:t xml:space="preserve"> с помощью стрелок</w:t>
      </w:r>
      <w:r w:rsidR="00DA03EA">
        <w:t xml:space="preserve"> </w:t>
      </w:r>
      <w:r>
        <w:t>вверх</w:t>
      </w:r>
      <w:proofErr w:type="gramStart"/>
      <w:r w:rsidR="00F45174">
        <w:t xml:space="preserve"> </w:t>
      </w:r>
      <w:r>
        <w:t>(</w:t>
      </w:r>
      <w:r>
        <w:rPr>
          <w:noProof/>
          <w:lang w:eastAsia="ru-RU"/>
        </w:rPr>
        <w:drawing>
          <wp:inline distT="0" distB="0" distL="0" distR="0" wp14:anchorId="29F199A4" wp14:editId="349FF7B4">
            <wp:extent cx="304762" cy="219048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rrow_u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  <w:proofErr w:type="gramEnd"/>
      <w:r>
        <w:t>или вниз</w:t>
      </w:r>
      <w:r>
        <w:rPr>
          <w:noProof/>
          <w:lang w:eastAsia="ru-RU"/>
        </w:rPr>
        <w:t xml:space="preserve"> (</w:t>
      </w:r>
      <w:r>
        <w:rPr>
          <w:noProof/>
          <w:lang w:eastAsia="ru-RU"/>
        </w:rPr>
        <w:drawing>
          <wp:inline distT="0" distB="0" distL="0" distR="0" wp14:anchorId="77EE8709" wp14:editId="14BF4B86">
            <wp:extent cx="304762" cy="219048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rrow_down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>)</w:t>
      </w:r>
      <w:r w:rsidR="00DA03EA">
        <w:t xml:space="preserve">. </w:t>
      </w:r>
      <w:r w:rsidR="00DA38D1">
        <w:t xml:space="preserve">Вкладка будет </w:t>
      </w:r>
      <w:r w:rsidR="00DA03EA">
        <w:t>размещена</w:t>
      </w:r>
      <w:r w:rsidR="00DA38D1">
        <w:t xml:space="preserve"> на ленте в соответствии с ее расположением </w:t>
      </w:r>
      <w:r w:rsidR="00F45174">
        <w:t>относительно других вкладок</w:t>
      </w:r>
      <w:r w:rsidR="00DA38D1">
        <w:t xml:space="preserve"> в </w:t>
      </w:r>
      <w:r w:rsidR="00F45174">
        <w:t>этом поле</w:t>
      </w:r>
      <w:r w:rsidR="00DA38D1">
        <w:t>.</w:t>
      </w:r>
    </w:p>
    <w:p w:rsidR="00D5377A" w:rsidRPr="00DA5E2B" w:rsidRDefault="007D52DB" w:rsidP="007D52DB">
      <w:pPr>
        <w:pStyle w:val="34f6"/>
      </w:pPr>
      <w:r w:rsidRPr="007D52DB">
        <w:rPr>
          <w:rStyle w:val="34ff0"/>
        </w:rPr>
        <w:t>Примечание</w:t>
      </w:r>
      <w:r>
        <w:t xml:space="preserve"> — Имеется возможность</w:t>
      </w:r>
      <w:r w:rsidR="00DA5E2B">
        <w:t xml:space="preserve"> отключить </w:t>
      </w:r>
      <w:r>
        <w:t xml:space="preserve">отображение пользовательской вкладки </w:t>
      </w:r>
      <w:r w:rsidR="00DA5E2B">
        <w:t>на ленте</w:t>
      </w:r>
      <w:r w:rsidR="00ED63B3">
        <w:t xml:space="preserve">. Для этого </w:t>
      </w:r>
      <w:r w:rsidR="00DA5E2B">
        <w:t>снимите флажок слева от ее названия.</w:t>
      </w:r>
    </w:p>
    <w:p w:rsidR="00D5377A" w:rsidRDefault="00D5377A" w:rsidP="00855CE8">
      <w:pPr>
        <w:pStyle w:val="340"/>
      </w:pPr>
      <w:r>
        <w:t xml:space="preserve">Левой клавишей мыши выделите пункт </w:t>
      </w:r>
      <w:r w:rsidRPr="00E90648">
        <w:rPr>
          <w:rStyle w:val="34d"/>
        </w:rPr>
        <w:t>Новая группа (настраиваемая)</w:t>
      </w:r>
      <w:r>
        <w:t xml:space="preserve"> и нажмите на кнопку</w:t>
      </w:r>
      <w:proofErr w:type="gramStart"/>
      <w:r>
        <w:t xml:space="preserve"> </w:t>
      </w:r>
      <w:r w:rsidRPr="00E90648">
        <w:rPr>
          <w:rStyle w:val="34d"/>
        </w:rPr>
        <w:t>П</w:t>
      </w:r>
      <w:proofErr w:type="gramEnd"/>
      <w:r w:rsidRPr="00E90648">
        <w:rPr>
          <w:rStyle w:val="34d"/>
        </w:rPr>
        <w:t>ереименовать</w:t>
      </w:r>
      <w:r>
        <w:t>. Откроется окно</w:t>
      </w:r>
      <w:proofErr w:type="gramStart"/>
      <w:r>
        <w:t xml:space="preserve"> </w:t>
      </w:r>
      <w:r w:rsidRPr="00E90648">
        <w:rPr>
          <w:rStyle w:val="34d"/>
        </w:rPr>
        <w:t>П</w:t>
      </w:r>
      <w:proofErr w:type="gramEnd"/>
      <w:r w:rsidRPr="00E90648">
        <w:rPr>
          <w:rStyle w:val="34d"/>
        </w:rPr>
        <w:t>ереименовать</w:t>
      </w:r>
      <w:r>
        <w:t xml:space="preserve"> (рисунок </w:t>
      </w:r>
      <w:r>
        <w:fldChar w:fldCharType="begin"/>
      </w:r>
      <w:r>
        <w:instrText xml:space="preserve"> REF _Ref404409794 \h </w:instrText>
      </w:r>
      <w:r>
        <w:fldChar w:fldCharType="separate"/>
      </w:r>
      <w:r w:rsidR="0045761D">
        <w:rPr>
          <w:noProof/>
        </w:rPr>
        <w:t>9</w:t>
      </w:r>
      <w:r>
        <w:fldChar w:fldCharType="end"/>
      </w:r>
      <w:r>
        <w:t>).</w:t>
      </w:r>
    </w:p>
    <w:p w:rsidR="004D2877" w:rsidRPr="00E90648" w:rsidRDefault="004D2877" w:rsidP="00855CE8">
      <w:pPr>
        <w:pStyle w:val="340"/>
      </w:pPr>
      <w:r>
        <w:t xml:space="preserve">В поле </w:t>
      </w:r>
      <w:r w:rsidRPr="00E90648">
        <w:rPr>
          <w:rStyle w:val="34d"/>
        </w:rPr>
        <w:t>Отображаемое имя</w:t>
      </w:r>
      <w:r>
        <w:t xml:space="preserve"> введите название группы (например, </w:t>
      </w:r>
      <w:r>
        <w:rPr>
          <w:rStyle w:val="34d"/>
        </w:rPr>
        <w:t>Таблицы</w:t>
      </w:r>
      <w:r>
        <w:t>, в которой будут размещены макросы для оформления таблиц).</w:t>
      </w:r>
    </w:p>
    <w:p w:rsidR="00D5377A" w:rsidRDefault="00D5377A" w:rsidP="00D5377A">
      <w:pPr>
        <w:pStyle w:val="34e"/>
      </w:pPr>
      <w:r>
        <w:rPr>
          <w:noProof/>
          <w:lang w:eastAsia="ru-RU"/>
        </w:rPr>
        <w:lastRenderedPageBreak/>
        <w:drawing>
          <wp:inline distT="0" distB="0" distL="0" distR="0" wp14:anchorId="09C112D9" wp14:editId="4EFCC707">
            <wp:extent cx="2376000" cy="2339558"/>
            <wp:effectExtent l="0" t="0" r="571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0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33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77A" w:rsidRPr="00E90648" w:rsidRDefault="00D5377A" w:rsidP="00D5377A">
      <w:pPr>
        <w:pStyle w:val="34f"/>
      </w:pPr>
      <w:r>
        <w:t xml:space="preserve">Рисунок </w:t>
      </w:r>
      <w:bookmarkStart w:id="24" w:name="_Ref404409794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9</w:t>
      </w:r>
      <w:r w:rsidRPr="004531C3">
        <w:rPr>
          <w:noProof/>
        </w:rPr>
        <w:fldChar w:fldCharType="end"/>
      </w:r>
      <w:bookmarkEnd w:id="24"/>
      <w:r w:rsidR="00956FE6" w:rsidRPr="00956FE6">
        <w:t xml:space="preserve"> — </w:t>
      </w:r>
      <w:r>
        <w:t>Окно</w:t>
      </w:r>
      <w:proofErr w:type="gramStart"/>
      <w:r>
        <w:t xml:space="preserve"> </w:t>
      </w:r>
      <w:r w:rsidRPr="00A95F27">
        <w:rPr>
          <w:rStyle w:val="34d"/>
        </w:rPr>
        <w:t>П</w:t>
      </w:r>
      <w:proofErr w:type="gramEnd"/>
      <w:r w:rsidRPr="00A95F27">
        <w:rPr>
          <w:rStyle w:val="34d"/>
        </w:rPr>
        <w:t>ереименовать</w:t>
      </w:r>
    </w:p>
    <w:p w:rsidR="00D5377A" w:rsidRPr="00E90648" w:rsidRDefault="00D5377A" w:rsidP="00855CE8">
      <w:pPr>
        <w:pStyle w:val="340"/>
      </w:pPr>
      <w:r>
        <w:t xml:space="preserve">Нажмите на кнопку </w:t>
      </w:r>
      <w:r>
        <w:rPr>
          <w:rStyle w:val="34d"/>
        </w:rPr>
        <w:t>ОК</w:t>
      </w:r>
      <w:r>
        <w:t>.</w:t>
      </w:r>
    </w:p>
    <w:p w:rsidR="00D5377A" w:rsidRPr="00E90648" w:rsidRDefault="002D37DC" w:rsidP="00855CE8">
      <w:pPr>
        <w:pStyle w:val="340"/>
      </w:pPr>
      <w:r>
        <w:t xml:space="preserve">В поле, </w:t>
      </w:r>
      <w:r w:rsidR="004D2877">
        <w:t xml:space="preserve">расположенном ниже раскрывающегося списка </w:t>
      </w:r>
      <w:r w:rsidRPr="00E90648">
        <w:rPr>
          <w:rStyle w:val="34d"/>
        </w:rPr>
        <w:t>Настройка ленты</w:t>
      </w:r>
      <w:r>
        <w:t xml:space="preserve">, </w:t>
      </w:r>
      <w:r w:rsidR="00CF79A3">
        <w:t xml:space="preserve">щелчком левой клавиши мыши </w:t>
      </w:r>
      <w:r w:rsidR="004D2877">
        <w:t xml:space="preserve">выберите </w:t>
      </w:r>
      <w:r w:rsidR="00CF79A3">
        <w:t>групп</w:t>
      </w:r>
      <w:r w:rsidR="001F62AC">
        <w:t>у</w:t>
      </w:r>
      <w:r w:rsidR="00CF79A3">
        <w:t>, в которую будет помещен макрос на созданной пользовательской вкладке</w:t>
      </w:r>
      <w:r w:rsidR="00D5377A">
        <w:t>.</w:t>
      </w:r>
    </w:p>
    <w:p w:rsidR="00D5377A" w:rsidRDefault="009536EC" w:rsidP="00855CE8">
      <w:pPr>
        <w:pStyle w:val="340"/>
      </w:pPr>
      <w:r>
        <w:t xml:space="preserve">В </w:t>
      </w:r>
      <w:r w:rsidR="00D5377A">
        <w:t xml:space="preserve">раскрывающемся </w:t>
      </w:r>
      <w:r>
        <w:t>списке</w:t>
      </w:r>
      <w:proofErr w:type="gramStart"/>
      <w:r>
        <w:t xml:space="preserve"> </w:t>
      </w:r>
      <w:r w:rsidR="00D5377A" w:rsidRPr="007964B0">
        <w:rPr>
          <w:rStyle w:val="34d"/>
        </w:rPr>
        <w:t>В</w:t>
      </w:r>
      <w:proofErr w:type="gramEnd"/>
      <w:r w:rsidR="00D5377A" w:rsidRPr="007964B0">
        <w:rPr>
          <w:rStyle w:val="34d"/>
        </w:rPr>
        <w:t>ыбрать команды</w:t>
      </w:r>
      <w:r w:rsidR="001F62AC">
        <w:t xml:space="preserve">, расположенном в верхней </w:t>
      </w:r>
      <w:r w:rsidR="004D2877">
        <w:t>левой</w:t>
      </w:r>
      <w:r w:rsidR="001F62AC">
        <w:t xml:space="preserve"> части окна, </w:t>
      </w:r>
      <w:r w:rsidR="00D5377A">
        <w:t xml:space="preserve">выберите пункт </w:t>
      </w:r>
      <w:r w:rsidR="00D5377A" w:rsidRPr="00E90648">
        <w:rPr>
          <w:rStyle w:val="34d"/>
        </w:rPr>
        <w:t>Макросы</w:t>
      </w:r>
      <w:r w:rsidR="001F62AC">
        <w:t>. В поле ниже</w:t>
      </w:r>
      <w:r w:rsidR="00D5377A">
        <w:t xml:space="preserve"> отобразится список всех </w:t>
      </w:r>
      <w:r w:rsidR="00632455">
        <w:t xml:space="preserve">доступных </w:t>
      </w:r>
      <w:r w:rsidR="00D5377A">
        <w:t>макросов</w:t>
      </w:r>
      <w:r w:rsidR="00D5377A" w:rsidRPr="00E90648">
        <w:t xml:space="preserve"> </w:t>
      </w:r>
      <w:r w:rsidR="00D5377A">
        <w:t>(рисунок </w:t>
      </w:r>
      <w:r w:rsidR="00D5377A">
        <w:fldChar w:fldCharType="begin"/>
      </w:r>
      <w:r w:rsidR="00D5377A">
        <w:instrText xml:space="preserve"> REF _Ref404409798 \h </w:instrText>
      </w:r>
      <w:r w:rsidR="00D5377A">
        <w:fldChar w:fldCharType="separate"/>
      </w:r>
      <w:r w:rsidR="0045761D">
        <w:rPr>
          <w:noProof/>
        </w:rPr>
        <w:t>10</w:t>
      </w:r>
      <w:r w:rsidR="00D5377A">
        <w:fldChar w:fldCharType="end"/>
      </w:r>
      <w:r w:rsidR="00D5377A">
        <w:t>)</w:t>
      </w:r>
      <w:r w:rsidR="00DA5E2B">
        <w:t>.</w:t>
      </w:r>
    </w:p>
    <w:p w:rsidR="00D5377A" w:rsidRDefault="00C15EFD" w:rsidP="00D5377A">
      <w:pPr>
        <w:pStyle w:val="34e"/>
      </w:pPr>
      <w:r>
        <w:rPr>
          <w:noProof/>
          <w:lang w:eastAsia="ru-RU"/>
        </w:rPr>
        <w:drawing>
          <wp:inline distT="0" distB="0" distL="0" distR="0" wp14:anchorId="526C3A39" wp14:editId="1D027F04">
            <wp:extent cx="6300000" cy="3839263"/>
            <wp:effectExtent l="0" t="0" r="571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macros_34_0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8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77A" w:rsidRDefault="00D5377A" w:rsidP="00D5377A">
      <w:pPr>
        <w:pStyle w:val="34f"/>
      </w:pPr>
      <w:r>
        <w:t xml:space="preserve">Рисунок </w:t>
      </w:r>
      <w:bookmarkStart w:id="25" w:name="_Ref404409798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10</w:t>
      </w:r>
      <w:r w:rsidRPr="004531C3">
        <w:rPr>
          <w:noProof/>
        </w:rPr>
        <w:fldChar w:fldCharType="end"/>
      </w:r>
      <w:bookmarkEnd w:id="25"/>
      <w:r w:rsidR="00F36F7E">
        <w:t xml:space="preserve"> —</w:t>
      </w:r>
      <w:r>
        <w:t xml:space="preserve"> Окно </w:t>
      </w:r>
      <w:r w:rsidRPr="00A95F27">
        <w:rPr>
          <w:rStyle w:val="34d"/>
        </w:rPr>
        <w:t>Параметры Word</w:t>
      </w:r>
      <w:r w:rsidR="004D2877">
        <w:t>.</w:t>
      </w:r>
      <w:r w:rsidR="00956FE6" w:rsidRPr="00956FE6">
        <w:t xml:space="preserve"> </w:t>
      </w:r>
      <w:r w:rsidR="004D2877">
        <w:t xml:space="preserve">Добавление </w:t>
      </w:r>
      <w:r>
        <w:t>макросов</w:t>
      </w:r>
    </w:p>
    <w:p w:rsidR="00311DAB" w:rsidRPr="00311DAB" w:rsidRDefault="00311DAB" w:rsidP="00855CE8">
      <w:pPr>
        <w:pStyle w:val="340"/>
      </w:pPr>
      <w:r>
        <w:lastRenderedPageBreak/>
        <w:t>В списке выберите макрос.</w:t>
      </w:r>
    </w:p>
    <w:p w:rsidR="004D2877" w:rsidRDefault="004D2877" w:rsidP="004D2877">
      <w:pPr>
        <w:pStyle w:val="34f6"/>
      </w:pPr>
      <w:r>
        <w:rPr>
          <w:rStyle w:val="34ff0"/>
        </w:rPr>
        <w:t>Примечание</w:t>
      </w:r>
      <w:r w:rsidRPr="00956FE6">
        <w:t xml:space="preserve"> — </w:t>
      </w:r>
      <w:r>
        <w:t>Обратите внимание, что перед оригинальным названием каждого макроса добавлено название шаблона и модуля, в котором макрос содержится.</w:t>
      </w:r>
    </w:p>
    <w:p w:rsidR="004D2877" w:rsidRDefault="004D2877" w:rsidP="004D2877">
      <w:pPr>
        <w:pStyle w:val="34f6"/>
      </w:pPr>
      <w:r>
        <w:t>Если макрос содержится в шаблоне</w:t>
      </w:r>
      <w:r w:rsidRPr="00CB40B7">
        <w:t xml:space="preserve">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 xml:space="preserve">, его название начинается с </w:t>
      </w:r>
      <w:proofErr w:type="spellStart"/>
      <w:r w:rsidRPr="0079744C">
        <w:rPr>
          <w:rStyle w:val="34f0"/>
        </w:rPr>
        <w:t>Normal</w:t>
      </w:r>
      <w:proofErr w:type="spellEnd"/>
      <w:r>
        <w:t xml:space="preserve">. </w:t>
      </w:r>
      <w:proofErr w:type="gramStart"/>
      <w:r>
        <w:t xml:space="preserve">Далее в названии макроса указано названии модуля (названия модулей, добавленных из шаблона </w:t>
      </w:r>
      <w:r w:rsidRPr="006B2987">
        <w:rPr>
          <w:rStyle w:val="34f0"/>
        </w:rPr>
        <w:t>Макросы для документов ГОСТ.dotm</w:t>
      </w:r>
      <w:r>
        <w:t>:</w:t>
      </w:r>
      <w:proofErr w:type="gramEnd"/>
      <w:r>
        <w:t xml:space="preserve"> </w:t>
      </w:r>
      <w:proofErr w:type="spellStart"/>
      <w:proofErr w:type="gramStart"/>
      <w:r w:rsidRPr="00C40D2F">
        <w:rPr>
          <w:rStyle w:val="34ff1"/>
        </w:rPr>
        <w:t>Common</w:t>
      </w:r>
      <w:proofErr w:type="spellEnd"/>
      <w:r>
        <w:rPr>
          <w:rStyle w:val="34ff1"/>
        </w:rPr>
        <w:t>,</w:t>
      </w:r>
      <w:r>
        <w:t xml:space="preserve"> </w:t>
      </w:r>
      <w:r w:rsidRPr="00C40D2F">
        <w:rPr>
          <w:rStyle w:val="34ff1"/>
        </w:rPr>
        <w:t>Gost34</w:t>
      </w:r>
      <w:r>
        <w:t xml:space="preserve">, </w:t>
      </w:r>
      <w:r w:rsidRPr="00C40D2F">
        <w:rPr>
          <w:rStyle w:val="34ff1"/>
        </w:rPr>
        <w:t>Gost</w:t>
      </w:r>
      <w:r>
        <w:rPr>
          <w:rStyle w:val="34ff1"/>
        </w:rPr>
        <w:t>19</w:t>
      </w:r>
      <w:r>
        <w:t xml:space="preserve"> или </w:t>
      </w:r>
      <w:r w:rsidRPr="00C40D2F">
        <w:rPr>
          <w:rStyle w:val="34ff1"/>
        </w:rPr>
        <w:t>Gost</w:t>
      </w:r>
      <w:r>
        <w:rPr>
          <w:rStyle w:val="34ff1"/>
        </w:rPr>
        <w:t>7</w:t>
      </w:r>
      <w:r>
        <w:t>).</w:t>
      </w:r>
      <w:proofErr w:type="gramEnd"/>
    </w:p>
    <w:p w:rsidR="004D2877" w:rsidRDefault="004D2877" w:rsidP="004D2877">
      <w:pPr>
        <w:pStyle w:val="34f6"/>
      </w:pPr>
      <w:r>
        <w:t>Название модуля</w:t>
      </w:r>
      <w:r w:rsidRPr="00CB40B7">
        <w:rPr>
          <w:rStyle w:val="34ff1"/>
        </w:rPr>
        <w:t xml:space="preserve"> </w:t>
      </w:r>
      <w:proofErr w:type="spellStart"/>
      <w:r w:rsidRPr="0079744C">
        <w:rPr>
          <w:rStyle w:val="34ff1"/>
        </w:rPr>
        <w:t>NewMacros</w:t>
      </w:r>
      <w:proofErr w:type="spellEnd"/>
      <w:r>
        <w:t xml:space="preserve"> означает, что данный макрос находится в модуле шаблона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 xml:space="preserve">, который был создан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по умолчанию при записи макроса. Также в шаблоне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 xml:space="preserve">, могут содержаться другие модули, созданные пользователем, со своими названиями. Если макрос находится </w:t>
      </w:r>
      <w:r>
        <w:rPr>
          <w:rStyle w:val="34f0"/>
        </w:rPr>
        <w:t>в</w:t>
      </w:r>
      <w:r>
        <w:t xml:space="preserve"> пользовательском шаблоне, его название начинается с </w:t>
      </w:r>
      <w:proofErr w:type="spellStart"/>
      <w:r w:rsidRPr="00C40D2F">
        <w:rPr>
          <w:rStyle w:val="34ff1"/>
        </w:rPr>
        <w:t>TemplateProject</w:t>
      </w:r>
      <w:proofErr w:type="spellEnd"/>
      <w:r>
        <w:t>. Далее следует название модуля.</w:t>
      </w:r>
    </w:p>
    <w:p w:rsidR="00D5377A" w:rsidRDefault="00311DAB" w:rsidP="00855CE8">
      <w:pPr>
        <w:pStyle w:val="340"/>
      </w:pPr>
      <w:r>
        <w:t xml:space="preserve">Нажмите </w:t>
      </w:r>
      <w:r w:rsidR="00D5377A">
        <w:t>на кнопку</w:t>
      </w:r>
      <w:proofErr w:type="gramStart"/>
      <w:r w:rsidR="00D5377A">
        <w:t xml:space="preserve"> </w:t>
      </w:r>
      <w:r w:rsidR="00D5377A" w:rsidRPr="007964B0">
        <w:rPr>
          <w:rStyle w:val="34d"/>
        </w:rPr>
        <w:t>Д</w:t>
      </w:r>
      <w:proofErr w:type="gramEnd"/>
      <w:r w:rsidR="00D5377A" w:rsidRPr="007964B0">
        <w:rPr>
          <w:rStyle w:val="34d"/>
        </w:rPr>
        <w:t>обавить</w:t>
      </w:r>
      <w:r w:rsidR="00D5377A">
        <w:t xml:space="preserve">. Макрос </w:t>
      </w:r>
      <w:r w:rsidR="00B30156">
        <w:t>будет добавлен</w:t>
      </w:r>
      <w:r w:rsidR="00D5377A">
        <w:t xml:space="preserve"> в </w:t>
      </w:r>
      <w:r w:rsidR="00702CFB">
        <w:t xml:space="preserve">выбранную группу </w:t>
      </w:r>
      <w:r w:rsidR="00D5377A">
        <w:t>пол</w:t>
      </w:r>
      <w:r w:rsidR="00DA653A">
        <w:t>ьзовательск</w:t>
      </w:r>
      <w:r w:rsidR="00702CFB">
        <w:t>ой</w:t>
      </w:r>
      <w:r w:rsidR="00DA653A">
        <w:t xml:space="preserve"> </w:t>
      </w:r>
      <w:r w:rsidR="005C100F">
        <w:t>вкладк</w:t>
      </w:r>
      <w:r w:rsidR="007D304B">
        <w:t>и</w:t>
      </w:r>
      <w:r w:rsidR="00B30156">
        <w:t xml:space="preserve"> (рисунок </w:t>
      </w:r>
      <w:r w:rsidR="00B30156">
        <w:fldChar w:fldCharType="begin"/>
      </w:r>
      <w:r w:rsidR="00B30156">
        <w:instrText xml:space="preserve"> REF _Ref404410350 \h </w:instrText>
      </w:r>
      <w:r w:rsidR="00B30156">
        <w:fldChar w:fldCharType="separate"/>
      </w:r>
      <w:r w:rsidR="0045761D">
        <w:rPr>
          <w:noProof/>
        </w:rPr>
        <w:t>11</w:t>
      </w:r>
      <w:r w:rsidR="00B30156">
        <w:fldChar w:fldCharType="end"/>
      </w:r>
      <w:r w:rsidR="00B30156">
        <w:t>)</w:t>
      </w:r>
      <w:r w:rsidR="00D5377A">
        <w:t>.</w:t>
      </w:r>
    </w:p>
    <w:p w:rsidR="00D5377A" w:rsidRDefault="001B4176" w:rsidP="00D5377A">
      <w:pPr>
        <w:pStyle w:val="34e"/>
      </w:pPr>
      <w:r>
        <w:rPr>
          <w:noProof/>
          <w:lang w:eastAsia="ru-RU"/>
        </w:rPr>
        <w:drawing>
          <wp:inline distT="0" distB="0" distL="0" distR="0" wp14:anchorId="03CF7BEC" wp14:editId="49D1BA71">
            <wp:extent cx="2700000" cy="3826715"/>
            <wp:effectExtent l="19050" t="19050" r="24765" b="215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Word_parameters_macros_34_0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26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5377A" w:rsidRDefault="00D5377A" w:rsidP="00D5377A">
      <w:pPr>
        <w:pStyle w:val="34f"/>
      </w:pPr>
      <w:r>
        <w:t xml:space="preserve">Рисунок </w:t>
      </w:r>
      <w:bookmarkStart w:id="26" w:name="_Ref404410350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11</w:t>
      </w:r>
      <w:r w:rsidRPr="004531C3">
        <w:rPr>
          <w:noProof/>
        </w:rPr>
        <w:fldChar w:fldCharType="end"/>
      </w:r>
      <w:bookmarkEnd w:id="26"/>
      <w:r w:rsidR="00F36F7E">
        <w:t xml:space="preserve"> —</w:t>
      </w:r>
      <w:r>
        <w:t xml:space="preserve"> </w:t>
      </w:r>
      <w:r w:rsidR="00B30156">
        <w:t>Макрос, добавленный на пользовательскую вкладку</w:t>
      </w:r>
    </w:p>
    <w:p w:rsidR="00B30156" w:rsidRPr="00797255" w:rsidRDefault="00B30156" w:rsidP="00B30156">
      <w:pPr>
        <w:pStyle w:val="340"/>
      </w:pPr>
      <w:r>
        <w:lastRenderedPageBreak/>
        <w:t>Добавьте другие макросы аналогичным способом.</w:t>
      </w:r>
    </w:p>
    <w:p w:rsidR="00B30156" w:rsidRDefault="00B30156" w:rsidP="00B30156">
      <w:pPr>
        <w:pStyle w:val="340"/>
      </w:pPr>
      <w:r>
        <w:t>После добавления макросов на пользовательскую вкладку их названия рекомендуется изменить для удобства работы с ними.</w:t>
      </w:r>
      <w:r w:rsidR="00605303">
        <w:t xml:space="preserve"> </w:t>
      </w:r>
      <w:r>
        <w:t>Для того чтобы переименовать макрос:</w:t>
      </w:r>
    </w:p>
    <w:p w:rsidR="00B30156" w:rsidRDefault="00B30156" w:rsidP="00B30156">
      <w:pPr>
        <w:pStyle w:val="344"/>
      </w:pPr>
      <w:r>
        <w:t>Левой клавишей мыши выделите макрос в пользовательской группе (</w:t>
      </w:r>
      <w:r w:rsidR="00605303">
        <w:t>см. </w:t>
      </w:r>
      <w:r>
        <w:t>рисунок </w:t>
      </w:r>
      <w:r>
        <w:fldChar w:fldCharType="begin"/>
      </w:r>
      <w:r>
        <w:instrText xml:space="preserve"> REF _Ref404410350 \h </w:instrText>
      </w:r>
      <w:r>
        <w:fldChar w:fldCharType="separate"/>
      </w:r>
      <w:r w:rsidR="0045761D">
        <w:rPr>
          <w:noProof/>
        </w:rPr>
        <w:t>11</w:t>
      </w:r>
      <w:r>
        <w:fldChar w:fldCharType="end"/>
      </w:r>
      <w:r>
        <w:t>).</w:t>
      </w:r>
    </w:p>
    <w:p w:rsidR="00B30156" w:rsidRPr="007964B0" w:rsidRDefault="00B30156" w:rsidP="00B30156">
      <w:pPr>
        <w:pStyle w:val="344"/>
      </w:pPr>
      <w:r>
        <w:t>Нажмите на кнопку</w:t>
      </w:r>
      <w:proofErr w:type="gramStart"/>
      <w:r>
        <w:t xml:space="preserve"> </w:t>
      </w:r>
      <w:r w:rsidRPr="00E90648">
        <w:rPr>
          <w:rStyle w:val="34d"/>
        </w:rPr>
        <w:t>П</w:t>
      </w:r>
      <w:proofErr w:type="gramEnd"/>
      <w:r w:rsidRPr="00E90648">
        <w:rPr>
          <w:rStyle w:val="34d"/>
        </w:rPr>
        <w:t>ереименовать</w:t>
      </w:r>
      <w:r>
        <w:t>. Откроется окно</w:t>
      </w:r>
      <w:proofErr w:type="gramStart"/>
      <w:r>
        <w:t xml:space="preserve"> </w:t>
      </w:r>
      <w:r w:rsidRPr="00E90648">
        <w:rPr>
          <w:rStyle w:val="34d"/>
        </w:rPr>
        <w:t>П</w:t>
      </w:r>
      <w:proofErr w:type="gramEnd"/>
      <w:r w:rsidRPr="00E90648">
        <w:rPr>
          <w:rStyle w:val="34d"/>
        </w:rPr>
        <w:t>ереименовать</w:t>
      </w:r>
      <w:r>
        <w:t xml:space="preserve"> (см. рисунок </w:t>
      </w:r>
      <w:r>
        <w:fldChar w:fldCharType="begin"/>
      </w:r>
      <w:r>
        <w:instrText xml:space="preserve"> REF _Ref404409794 \h </w:instrText>
      </w:r>
      <w:r>
        <w:fldChar w:fldCharType="separate"/>
      </w:r>
      <w:r w:rsidR="0045761D">
        <w:rPr>
          <w:noProof/>
        </w:rPr>
        <w:t>9</w:t>
      </w:r>
      <w:r>
        <w:fldChar w:fldCharType="end"/>
      </w:r>
      <w:r>
        <w:t>).</w:t>
      </w:r>
    </w:p>
    <w:p w:rsidR="00B30156" w:rsidRPr="007964B0" w:rsidRDefault="00B30156" w:rsidP="00B30156">
      <w:pPr>
        <w:pStyle w:val="344"/>
      </w:pPr>
      <w:r>
        <w:t xml:space="preserve">В поле </w:t>
      </w:r>
      <w:r w:rsidRPr="00E90648">
        <w:rPr>
          <w:rStyle w:val="34d"/>
        </w:rPr>
        <w:t>Отображаемое имя</w:t>
      </w:r>
      <w:r>
        <w:t xml:space="preserve"> введите название макроса.</w:t>
      </w:r>
      <w:r w:rsidRPr="003521D8">
        <w:t xml:space="preserve"> Также </w:t>
      </w:r>
      <w:r>
        <w:t>имеется возможность назначить макросу любой значок, доступный в пол</w:t>
      </w:r>
      <w:r w:rsidRPr="003521D8">
        <w:t>е</w:t>
      </w:r>
      <w:r>
        <w:t xml:space="preserve"> </w:t>
      </w:r>
      <w:r w:rsidRPr="00D43A31">
        <w:rPr>
          <w:rStyle w:val="34d"/>
        </w:rPr>
        <w:t>Символ</w:t>
      </w:r>
      <w:r>
        <w:t xml:space="preserve"> окн</w:t>
      </w:r>
      <w:r w:rsidRPr="003521D8">
        <w:t>а</w:t>
      </w:r>
      <w:proofErr w:type="gramStart"/>
      <w:r>
        <w:t xml:space="preserve"> </w:t>
      </w:r>
      <w:r w:rsidRPr="00E90648">
        <w:rPr>
          <w:rStyle w:val="34d"/>
        </w:rPr>
        <w:t>П</w:t>
      </w:r>
      <w:proofErr w:type="gramEnd"/>
      <w:r w:rsidRPr="00E90648">
        <w:rPr>
          <w:rStyle w:val="34d"/>
        </w:rPr>
        <w:t>ереименовать</w:t>
      </w:r>
      <w:r>
        <w:t>. Для этого щелкните на одном из значков левой клавишей мыши.</w:t>
      </w:r>
    </w:p>
    <w:p w:rsidR="00D5377A" w:rsidRPr="007964B0" w:rsidRDefault="00D5377A" w:rsidP="000507DA">
      <w:pPr>
        <w:pStyle w:val="344"/>
      </w:pPr>
      <w:r>
        <w:t xml:space="preserve">Нажмите на кнопку </w:t>
      </w:r>
      <w:r>
        <w:rPr>
          <w:rStyle w:val="34d"/>
        </w:rPr>
        <w:t>ОК</w:t>
      </w:r>
      <w:r>
        <w:t>.</w:t>
      </w:r>
    </w:p>
    <w:p w:rsidR="000109CA" w:rsidRDefault="000109CA" w:rsidP="000109CA">
      <w:pPr>
        <w:pStyle w:val="34f6"/>
      </w:pPr>
      <w:r>
        <w:rPr>
          <w:rStyle w:val="34ff0"/>
        </w:rPr>
        <w:t>Примечани</w:t>
      </w:r>
      <w:r w:rsidR="001F2FA0">
        <w:rPr>
          <w:rStyle w:val="34ff0"/>
        </w:rPr>
        <w:t>е</w:t>
      </w:r>
      <w:r w:rsidRPr="00956FE6">
        <w:t xml:space="preserve"> —</w:t>
      </w:r>
      <w:r>
        <w:t xml:space="preserve"> При изменении названий макросов </w:t>
      </w:r>
      <w:r w:rsidR="00331B48">
        <w:t xml:space="preserve">в окне </w:t>
      </w:r>
      <w:r w:rsidR="00331B48" w:rsidRPr="00A95F27">
        <w:rPr>
          <w:rStyle w:val="34d"/>
        </w:rPr>
        <w:t>Параметры Word</w:t>
      </w:r>
      <w:r>
        <w:t xml:space="preserve"> их оригинальные названия, используемые в </w:t>
      </w:r>
      <w:proofErr w:type="spellStart"/>
      <w:r w:rsidRPr="00141E5F">
        <w:t>Visual</w:t>
      </w:r>
      <w:proofErr w:type="spellEnd"/>
      <w:r w:rsidRPr="00141E5F">
        <w:t xml:space="preserve"> </w:t>
      </w:r>
      <w:proofErr w:type="spellStart"/>
      <w:r w:rsidRPr="00141E5F">
        <w:t>Basic</w:t>
      </w:r>
      <w:proofErr w:type="spellEnd"/>
      <w:r w:rsidRPr="00141E5F">
        <w:t xml:space="preserve"> </w:t>
      </w:r>
      <w:proofErr w:type="spellStart"/>
      <w:r w:rsidRPr="00141E5F">
        <w:t>for</w:t>
      </w:r>
      <w:proofErr w:type="spellEnd"/>
      <w:r w:rsidRPr="00141E5F">
        <w:t xml:space="preserve"> </w:t>
      </w:r>
      <w:proofErr w:type="spellStart"/>
      <w:r w:rsidRPr="00141E5F">
        <w:t>Applications</w:t>
      </w:r>
      <w:proofErr w:type="spellEnd"/>
      <w:r w:rsidR="00E90A15">
        <w:t>, не изменя</w:t>
      </w:r>
      <w:r>
        <w:t>тся (оригинальные названия макросов приведены в</w:t>
      </w:r>
      <w:r w:rsidRPr="00BB152C">
        <w:t xml:space="preserve"> </w:t>
      </w:r>
      <w:r>
        <w:t>разделах </w:t>
      </w:r>
      <w:r>
        <w:fldChar w:fldCharType="begin"/>
      </w:r>
      <w:r>
        <w:instrText xml:space="preserve"> REF _Ref404460296 \r \h </w:instrText>
      </w:r>
      <w:r>
        <w:fldChar w:fldCharType="separate"/>
      </w:r>
      <w:r w:rsidR="0045761D">
        <w:t>2</w:t>
      </w:r>
      <w:r>
        <w:fldChar w:fldCharType="end"/>
      </w:r>
      <w:r w:rsidR="00974912">
        <w:t> </w:t>
      </w:r>
      <w:r>
        <w:t>и</w:t>
      </w:r>
      <w:r w:rsidR="00974912">
        <w:t> </w:t>
      </w:r>
      <w:r>
        <w:fldChar w:fldCharType="begin"/>
      </w:r>
      <w:r>
        <w:instrText xml:space="preserve"> REF _Ref411052792 \r \h </w:instrText>
      </w:r>
      <w:r>
        <w:fldChar w:fldCharType="separate"/>
      </w:r>
      <w:r w:rsidR="0045761D">
        <w:t>6</w:t>
      </w:r>
      <w:r>
        <w:fldChar w:fldCharType="end"/>
      </w:r>
      <w:r>
        <w:t xml:space="preserve">). </w:t>
      </w:r>
      <w:r w:rsidR="00605303">
        <w:t xml:space="preserve">Присвоенные </w:t>
      </w:r>
      <w:r>
        <w:t>пользователем названия будут отображаться только на ленте (</w:t>
      </w:r>
      <w:r w:rsidR="00E41055">
        <w:t>в названиях кнопок</w:t>
      </w:r>
      <w:r>
        <w:t xml:space="preserve"> макросов</w:t>
      </w:r>
      <w:r w:rsidR="00E41055">
        <w:t xml:space="preserve"> или </w:t>
      </w:r>
      <w:r w:rsidR="00605303">
        <w:t xml:space="preserve">при </w:t>
      </w:r>
      <w:r w:rsidR="00E41055">
        <w:t xml:space="preserve">наведении </w:t>
      </w:r>
      <w:r w:rsidR="00473379">
        <w:t xml:space="preserve">мыши </w:t>
      </w:r>
      <w:r w:rsidR="00E41055">
        <w:t>на кнопки</w:t>
      </w:r>
      <w:r w:rsidR="00473379">
        <w:t xml:space="preserve"> на пользовательской вкладке</w:t>
      </w:r>
      <w:r>
        <w:t>).</w:t>
      </w:r>
    </w:p>
    <w:p w:rsidR="000109CA" w:rsidRPr="00141E5F" w:rsidRDefault="007D52DB" w:rsidP="00855CE8">
      <w:pPr>
        <w:pStyle w:val="340"/>
      </w:pPr>
      <w:r>
        <w:t>Задайте</w:t>
      </w:r>
      <w:r w:rsidR="000109CA">
        <w:t xml:space="preserve"> положение макроса на вкладке</w:t>
      </w:r>
      <w:r w:rsidR="00DA38D1">
        <w:t>:</w:t>
      </w:r>
      <w:r>
        <w:t xml:space="preserve"> выделите </w:t>
      </w:r>
      <w:r w:rsidR="005772F9">
        <w:t xml:space="preserve">макрос </w:t>
      </w:r>
      <w:r w:rsidR="00436F33">
        <w:t xml:space="preserve">в поле, </w:t>
      </w:r>
      <w:r w:rsidR="009A19AA">
        <w:t>расположенном ниже раскрывающегося списка</w:t>
      </w:r>
      <w:r w:rsidR="00436F33">
        <w:t xml:space="preserve"> </w:t>
      </w:r>
      <w:r w:rsidR="00436F33" w:rsidRPr="00E90648">
        <w:rPr>
          <w:rStyle w:val="34d"/>
        </w:rPr>
        <w:t>Настройка ленты</w:t>
      </w:r>
      <w:r w:rsidR="00436F33">
        <w:t xml:space="preserve">, и переместите </w:t>
      </w:r>
      <w:r w:rsidR="005772F9">
        <w:t xml:space="preserve">его </w:t>
      </w:r>
      <w:r>
        <w:t>с помощью стрелок</w:t>
      </w:r>
      <w:r w:rsidR="00400D15">
        <w:t xml:space="preserve"> </w:t>
      </w:r>
      <w:r>
        <w:t>вверх</w:t>
      </w:r>
      <w:proofErr w:type="gramStart"/>
      <w:r>
        <w:t xml:space="preserve"> (</w:t>
      </w:r>
      <w:r>
        <w:rPr>
          <w:noProof/>
          <w:lang w:eastAsia="ru-RU"/>
        </w:rPr>
        <w:drawing>
          <wp:inline distT="0" distB="0" distL="0" distR="0" wp14:anchorId="0DEA5340" wp14:editId="71887BB0">
            <wp:extent cx="304762" cy="219048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rrow_u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  <w:proofErr w:type="gramEnd"/>
      <w:r>
        <w:t>или вниз</w:t>
      </w:r>
      <w:r>
        <w:rPr>
          <w:noProof/>
          <w:lang w:eastAsia="ru-RU"/>
        </w:rPr>
        <w:t xml:space="preserve"> (</w:t>
      </w:r>
      <w:r>
        <w:rPr>
          <w:noProof/>
          <w:lang w:eastAsia="ru-RU"/>
        </w:rPr>
        <w:drawing>
          <wp:inline distT="0" distB="0" distL="0" distR="0" wp14:anchorId="1BFE0D0B" wp14:editId="7C472D71">
            <wp:extent cx="304762" cy="219048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rrow_down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>)</w:t>
      </w:r>
      <w:r>
        <w:t>.</w:t>
      </w:r>
      <w:r w:rsidR="00DA38D1">
        <w:t xml:space="preserve"> Макрос будет </w:t>
      </w:r>
      <w:r w:rsidR="00B6744C">
        <w:t xml:space="preserve">размещен </w:t>
      </w:r>
      <w:r w:rsidR="00DA38D1">
        <w:t>на ленте в соответствии с его расположением в группе</w:t>
      </w:r>
      <w:r w:rsidR="00436F33">
        <w:t>.</w:t>
      </w:r>
    </w:p>
    <w:p w:rsidR="000109CA" w:rsidRPr="000109CA" w:rsidRDefault="00DA38D1" w:rsidP="00CD7649">
      <w:pPr>
        <w:pStyle w:val="34f6"/>
      </w:pPr>
      <w:r w:rsidRPr="007D52DB">
        <w:rPr>
          <w:rStyle w:val="34ff0"/>
        </w:rPr>
        <w:t>Примечание</w:t>
      </w:r>
      <w:r>
        <w:t xml:space="preserve"> —</w:t>
      </w:r>
      <w:r w:rsidR="005D28B1">
        <w:t xml:space="preserve"> Если для пользовательской панели создано несколько</w:t>
      </w:r>
      <w:r w:rsidR="005D28B1" w:rsidRPr="00B6744C">
        <w:t xml:space="preserve"> </w:t>
      </w:r>
      <w:r w:rsidR="005D28B1">
        <w:t xml:space="preserve">групп, имеется </w:t>
      </w:r>
      <w:r>
        <w:t xml:space="preserve">возможность </w:t>
      </w:r>
      <w:r w:rsidR="00CD7649">
        <w:t>перемещать макросы из группы в группу</w:t>
      </w:r>
      <w:r>
        <w:t>.</w:t>
      </w:r>
      <w:r w:rsidR="00CD7649">
        <w:t xml:space="preserve"> Для этого щелкните левой клавишей мыши на макросе, а затем, удерживая </w:t>
      </w:r>
      <w:r w:rsidR="00B6744C">
        <w:t>ее</w:t>
      </w:r>
      <w:r w:rsidR="00CD7649">
        <w:t>, переместите макрос в другую группу.</w:t>
      </w:r>
    </w:p>
    <w:p w:rsidR="00D5377A" w:rsidRPr="004A6736" w:rsidRDefault="00D5377A" w:rsidP="00855CE8">
      <w:pPr>
        <w:pStyle w:val="340"/>
      </w:pPr>
      <w:r>
        <w:t xml:space="preserve">После </w:t>
      </w:r>
      <w:r w:rsidR="00BD0328">
        <w:t>того</w:t>
      </w:r>
      <w:r w:rsidR="008B143C">
        <w:t xml:space="preserve"> как </w:t>
      </w:r>
      <w:r>
        <w:t>добавлени</w:t>
      </w:r>
      <w:r w:rsidR="008B143C">
        <w:t>е</w:t>
      </w:r>
      <w:r>
        <w:t xml:space="preserve"> макросов </w:t>
      </w:r>
      <w:r w:rsidR="008B143C">
        <w:t xml:space="preserve">закончено, </w:t>
      </w:r>
      <w:r>
        <w:t xml:space="preserve">в окне </w:t>
      </w:r>
      <w:r w:rsidRPr="0024058C">
        <w:rPr>
          <w:rStyle w:val="34d"/>
        </w:rPr>
        <w:t xml:space="preserve">Параметры </w:t>
      </w:r>
      <w:r w:rsidRPr="007964B0">
        <w:rPr>
          <w:rStyle w:val="34d"/>
          <w:lang w:val="en-US"/>
        </w:rPr>
        <w:t>Word</w:t>
      </w:r>
      <w:r w:rsidRPr="007964B0">
        <w:t xml:space="preserve"> </w:t>
      </w:r>
      <w:r>
        <w:t xml:space="preserve">нажмите на кнопку </w:t>
      </w:r>
      <w:r>
        <w:rPr>
          <w:rStyle w:val="34d"/>
        </w:rPr>
        <w:t>ОК</w:t>
      </w:r>
      <w:r>
        <w:t xml:space="preserve">. На ленте приложения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</w:t>
      </w:r>
      <w:r w:rsidR="00100649">
        <w:t>будет отображена</w:t>
      </w:r>
      <w:r>
        <w:t xml:space="preserve"> </w:t>
      </w:r>
      <w:r w:rsidR="00CD7649">
        <w:t xml:space="preserve">пользовательская </w:t>
      </w:r>
      <w:r w:rsidR="00374749">
        <w:t xml:space="preserve">вкладка </w:t>
      </w:r>
      <w:r w:rsidR="003C48CF">
        <w:t xml:space="preserve">с </w:t>
      </w:r>
      <w:r>
        <w:t xml:space="preserve">добавленными </w:t>
      </w:r>
      <w:r w:rsidR="006B05C1">
        <w:t xml:space="preserve">в нее </w:t>
      </w:r>
      <w:r w:rsidR="008B143C">
        <w:t xml:space="preserve">группами и </w:t>
      </w:r>
      <w:r>
        <w:t>макросами.</w:t>
      </w:r>
    </w:p>
    <w:p w:rsidR="00D5377A" w:rsidRDefault="00391CEC" w:rsidP="00391CEC">
      <w:pPr>
        <w:pStyle w:val="2"/>
      </w:pPr>
      <w:bookmarkStart w:id="27" w:name="_Ref411042332"/>
      <w:bookmarkStart w:id="28" w:name="_Toc134966259"/>
      <w:r>
        <w:lastRenderedPageBreak/>
        <w:t xml:space="preserve">Назначение макросам </w:t>
      </w:r>
      <w:r w:rsidR="00DF717A">
        <w:t>сочетани</w:t>
      </w:r>
      <w:r w:rsidR="00424AC1">
        <w:t>й</w:t>
      </w:r>
      <w:r>
        <w:t xml:space="preserve"> клавиш</w:t>
      </w:r>
      <w:bookmarkEnd w:id="27"/>
      <w:bookmarkEnd w:id="28"/>
    </w:p>
    <w:p w:rsidR="00DF717A" w:rsidRDefault="00DF717A" w:rsidP="00DF717A">
      <w:pPr>
        <w:pStyle w:val="34ff"/>
      </w:pPr>
      <w:r>
        <w:t>Для того чтобы назначить макросу сочетание клавиш:</w:t>
      </w:r>
    </w:p>
    <w:p w:rsidR="009C16FD" w:rsidRPr="00CA2675" w:rsidRDefault="009C16FD" w:rsidP="002450A9">
      <w:pPr>
        <w:pStyle w:val="340"/>
        <w:numPr>
          <w:ilvl w:val="0"/>
          <w:numId w:val="42"/>
        </w:numPr>
      </w:pPr>
      <w:r>
        <w:t xml:space="preserve">Откройте окно </w:t>
      </w:r>
      <w:r w:rsidRPr="0024058C">
        <w:rPr>
          <w:rStyle w:val="34d"/>
        </w:rPr>
        <w:t xml:space="preserve">Параметры </w:t>
      </w:r>
      <w:r w:rsidRPr="00855CE8">
        <w:rPr>
          <w:rStyle w:val="34d"/>
          <w:lang w:val="en-US"/>
        </w:rPr>
        <w:t>Word</w:t>
      </w:r>
      <w:r>
        <w:t xml:space="preserve"> и в</w:t>
      </w:r>
      <w:r w:rsidRPr="00E90648">
        <w:t>кладку</w:t>
      </w:r>
      <w:r w:rsidR="001D70E8" w:rsidRPr="005D28B1">
        <w:t xml:space="preserve"> </w:t>
      </w:r>
      <w:r w:rsidR="001D70E8" w:rsidRPr="00E90648">
        <w:rPr>
          <w:rStyle w:val="34d"/>
        </w:rPr>
        <w:t>Настройка</w:t>
      </w:r>
      <w:r w:rsidR="001D70E8" w:rsidRPr="005D28B1">
        <w:t xml:space="preserve"> (</w:t>
      </w:r>
      <w:r w:rsidR="001D70E8" w:rsidRPr="00855CE8">
        <w:rPr>
          <w:lang w:val="en-US"/>
        </w:rPr>
        <w:t>Microsoft</w:t>
      </w:r>
      <w:r w:rsidR="001D70E8" w:rsidRPr="007E0A1C">
        <w:t xml:space="preserve"> </w:t>
      </w:r>
      <w:r w:rsidR="001D70E8" w:rsidRPr="00855CE8">
        <w:rPr>
          <w:lang w:val="en-US"/>
        </w:rPr>
        <w:t>Word</w:t>
      </w:r>
      <w:r w:rsidR="001D70E8">
        <w:t xml:space="preserve"> 20</w:t>
      </w:r>
      <w:r w:rsidR="001D70E8" w:rsidRPr="005D28B1">
        <w:t>07)</w:t>
      </w:r>
      <w:r w:rsidR="001D70E8">
        <w:t xml:space="preserve"> </w:t>
      </w:r>
      <w:r w:rsidR="001D70E8" w:rsidRPr="005D28B1">
        <w:t>или</w:t>
      </w:r>
      <w:r w:rsidRPr="00E90648">
        <w:t xml:space="preserve"> </w:t>
      </w:r>
      <w:r w:rsidR="005D28B1" w:rsidRPr="00E90648">
        <w:rPr>
          <w:rStyle w:val="34d"/>
        </w:rPr>
        <w:t>Настройка ленты</w:t>
      </w:r>
      <w:r w:rsidR="005D28B1">
        <w:rPr>
          <w:rStyle w:val="34d"/>
        </w:rPr>
        <w:t xml:space="preserve"> и сочетаний клавиш</w:t>
      </w:r>
      <w:r>
        <w:t xml:space="preserve"> </w:t>
      </w:r>
      <w:r w:rsidR="001D70E8" w:rsidRPr="005D28B1">
        <w:t>(</w:t>
      </w:r>
      <w:r w:rsidR="001D70E8" w:rsidRPr="00855CE8">
        <w:rPr>
          <w:lang w:val="en-US"/>
        </w:rPr>
        <w:t>Microsoft</w:t>
      </w:r>
      <w:r w:rsidR="001D70E8" w:rsidRPr="007E0A1C">
        <w:t xml:space="preserve"> </w:t>
      </w:r>
      <w:r w:rsidR="001D70E8" w:rsidRPr="00855CE8">
        <w:rPr>
          <w:lang w:val="en-US"/>
        </w:rPr>
        <w:t>Word</w:t>
      </w:r>
      <w:r w:rsidR="001D70E8">
        <w:t xml:space="preserve"> версии 20</w:t>
      </w:r>
      <w:r w:rsidR="001D70E8" w:rsidRPr="005D28B1">
        <w:t>10</w:t>
      </w:r>
      <w:r w:rsidR="00CA2675">
        <w:t>)</w:t>
      </w:r>
      <w:r w:rsidR="001D70E8" w:rsidRPr="005D28B1">
        <w:t xml:space="preserve"> </w:t>
      </w:r>
      <w:r>
        <w:t>одним из следующих способов:</w:t>
      </w:r>
    </w:p>
    <w:p w:rsidR="009F6AE7" w:rsidRDefault="009F6AE7" w:rsidP="004A41FB">
      <w:pPr>
        <w:pStyle w:val="34fffff3"/>
        <w:keepNext/>
      </w:pPr>
      <w:r>
        <w:t xml:space="preserve">В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версии 2007:</w:t>
      </w:r>
    </w:p>
    <w:p w:rsidR="00050D93" w:rsidRPr="009F6AE7" w:rsidRDefault="00DF76C9" w:rsidP="009F6AE7">
      <w:pPr>
        <w:pStyle w:val="3423"/>
      </w:pPr>
      <w:r w:rsidRPr="00AB1928">
        <w:t>нажмите</w:t>
      </w:r>
      <w:r w:rsidRPr="006C4BD5">
        <w:t xml:space="preserve"> </w:t>
      </w:r>
      <w:r w:rsidR="00CA2675" w:rsidRPr="006C4BD5">
        <w:t xml:space="preserve">на </w:t>
      </w:r>
      <w:r w:rsidR="00CA2675" w:rsidRPr="00864C67">
        <w:t xml:space="preserve">кнопку </w:t>
      </w:r>
      <w:proofErr w:type="spellStart"/>
      <w:r w:rsidR="00CA2675" w:rsidRPr="006C4BD5">
        <w:rPr>
          <w:rStyle w:val="34d"/>
        </w:rPr>
        <w:t>Office</w:t>
      </w:r>
      <w:proofErr w:type="spellEnd"/>
      <w:r w:rsidR="00CA2675" w:rsidRPr="00864C67">
        <w:t xml:space="preserve"> </w:t>
      </w:r>
      <w:r w:rsidR="00CA2675">
        <w:rPr>
          <w:noProof/>
          <w:lang w:eastAsia="ru-RU"/>
        </w:rPr>
        <w:drawing>
          <wp:inline distT="0" distB="0" distL="0" distR="0" wp14:anchorId="51A74F12" wp14:editId="1A914BAB">
            <wp:extent cx="247650" cy="2476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2ae713-addb-400d-bc0f-b7a62f2d61af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675" w:rsidRPr="00864C67">
        <w:t xml:space="preserve"> </w:t>
      </w:r>
      <w:r w:rsidR="00CA2675" w:rsidRPr="00AB1928">
        <w:t xml:space="preserve">и </w:t>
      </w:r>
      <w:r w:rsidR="00CA2675" w:rsidRPr="00DE6876">
        <w:t xml:space="preserve">затем </w:t>
      </w:r>
      <w:r w:rsidR="00CA2675">
        <w:t xml:space="preserve">нажмите на кнопку </w:t>
      </w:r>
      <w:r w:rsidR="00CA2675" w:rsidRPr="0024058C">
        <w:rPr>
          <w:rStyle w:val="34d"/>
        </w:rPr>
        <w:t xml:space="preserve">Параметры </w:t>
      </w:r>
      <w:r w:rsidR="00CA2675" w:rsidRPr="00DE6876">
        <w:rPr>
          <w:rStyle w:val="34d"/>
          <w:lang w:val="en-US"/>
        </w:rPr>
        <w:t>Word</w:t>
      </w:r>
      <w:r w:rsidR="00CA2675" w:rsidRPr="00DE6876">
        <w:t xml:space="preserve">, расположенную </w:t>
      </w:r>
      <w:r w:rsidR="00CA2675">
        <w:t xml:space="preserve">в нижней правой части меню. </w:t>
      </w:r>
      <w:r w:rsidR="00CA2675" w:rsidRPr="00DE6876">
        <w:t>В левой части открывшегося</w:t>
      </w:r>
      <w:r w:rsidR="00CA2675">
        <w:t xml:space="preserve"> окн</w:t>
      </w:r>
      <w:r w:rsidR="00CA2675" w:rsidRPr="00DE6876">
        <w:t>а</w:t>
      </w:r>
      <w:r w:rsidR="00CA2675">
        <w:t xml:space="preserve"> </w:t>
      </w:r>
      <w:r w:rsidR="00CA2675" w:rsidRPr="0024058C">
        <w:rPr>
          <w:rStyle w:val="34d"/>
        </w:rPr>
        <w:t xml:space="preserve">Параметры </w:t>
      </w:r>
      <w:r w:rsidR="00CA2675" w:rsidRPr="00DE6876">
        <w:rPr>
          <w:rStyle w:val="34d"/>
          <w:lang w:val="en-US"/>
        </w:rPr>
        <w:t>Word</w:t>
      </w:r>
      <w:r w:rsidR="00CA2675" w:rsidRPr="00DE6876">
        <w:t xml:space="preserve"> выберите пункт </w:t>
      </w:r>
      <w:r w:rsidR="00CA2675" w:rsidRPr="00E90648">
        <w:rPr>
          <w:rStyle w:val="34d"/>
        </w:rPr>
        <w:t>Настройка</w:t>
      </w:r>
      <w:r>
        <w:t>;</w:t>
      </w:r>
    </w:p>
    <w:p w:rsidR="009F6AE7" w:rsidRPr="00965917" w:rsidRDefault="00DF76C9" w:rsidP="009F6AE7">
      <w:pPr>
        <w:pStyle w:val="3423"/>
      </w:pPr>
      <w:r>
        <w:t xml:space="preserve">щелкните </w:t>
      </w:r>
      <w:r w:rsidR="009F6AE7">
        <w:t xml:space="preserve">правой клавишей мыши на ленте и в открывшемся контекстном меню выберите пункт </w:t>
      </w:r>
      <w:r w:rsidR="009F6AE7" w:rsidRPr="00E90648">
        <w:rPr>
          <w:rStyle w:val="34d"/>
        </w:rPr>
        <w:t xml:space="preserve">Настройка </w:t>
      </w:r>
      <w:r w:rsidR="009F6AE7">
        <w:rPr>
          <w:rStyle w:val="34d"/>
        </w:rPr>
        <w:t>панели быстрого доступа</w:t>
      </w:r>
      <w:r w:rsidR="009F6AE7">
        <w:t>.</w:t>
      </w:r>
    </w:p>
    <w:p w:rsidR="00965917" w:rsidRPr="00965917" w:rsidRDefault="00965917" w:rsidP="004907F2">
      <w:pPr>
        <w:pStyle w:val="34fffff3"/>
      </w:pPr>
      <w:r>
        <w:t xml:space="preserve">В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версии 2010:</w:t>
      </w:r>
    </w:p>
    <w:p w:rsidR="009C16FD" w:rsidRPr="009C16FD" w:rsidRDefault="00DF76C9" w:rsidP="009C16FD">
      <w:pPr>
        <w:pStyle w:val="3423"/>
      </w:pPr>
      <w:r>
        <w:t xml:space="preserve">на </w:t>
      </w:r>
      <w:r w:rsidR="00CA2675">
        <w:t xml:space="preserve">ленте </w:t>
      </w:r>
      <w:r w:rsidR="00CA2675" w:rsidRPr="00DE6876">
        <w:t xml:space="preserve">перейдите на </w:t>
      </w:r>
      <w:r w:rsidR="00CA2675">
        <w:t>вкладк</w:t>
      </w:r>
      <w:r w:rsidR="00CA2675" w:rsidRPr="00DE6876">
        <w:t>у</w:t>
      </w:r>
      <w:r w:rsidR="00CA2675">
        <w:t xml:space="preserve"> </w:t>
      </w:r>
      <w:r w:rsidR="00CA2675" w:rsidRPr="0024058C">
        <w:rPr>
          <w:rStyle w:val="34d"/>
        </w:rPr>
        <w:t>Файл</w:t>
      </w:r>
      <w:r w:rsidR="00CA2675">
        <w:t xml:space="preserve"> </w:t>
      </w:r>
      <w:r w:rsidR="00CA2675" w:rsidRPr="00DE6876">
        <w:t xml:space="preserve">и </w:t>
      </w:r>
      <w:r w:rsidR="00CA2675">
        <w:t xml:space="preserve">в меню выберите пункт </w:t>
      </w:r>
      <w:r w:rsidR="00CA2675" w:rsidRPr="0024058C">
        <w:rPr>
          <w:rStyle w:val="34d"/>
        </w:rPr>
        <w:t>Параметры</w:t>
      </w:r>
      <w:r w:rsidR="00CA2675" w:rsidRPr="00DE6876">
        <w:t>. В левой части открывшегося</w:t>
      </w:r>
      <w:r w:rsidR="00CA2675">
        <w:t xml:space="preserve"> окн</w:t>
      </w:r>
      <w:r w:rsidR="00CA2675" w:rsidRPr="00DE6876">
        <w:t>а</w:t>
      </w:r>
      <w:r w:rsidR="00CA2675">
        <w:t xml:space="preserve"> </w:t>
      </w:r>
      <w:r w:rsidR="00CA2675" w:rsidRPr="0024058C">
        <w:rPr>
          <w:rStyle w:val="34d"/>
        </w:rPr>
        <w:t xml:space="preserve">Параметры </w:t>
      </w:r>
      <w:r w:rsidR="00CA2675" w:rsidRPr="00DE6876">
        <w:rPr>
          <w:rStyle w:val="34d"/>
          <w:lang w:val="en-US"/>
        </w:rPr>
        <w:t>Word</w:t>
      </w:r>
      <w:r w:rsidR="00CA2675" w:rsidRPr="00DE6876">
        <w:t xml:space="preserve"> выберите пункт</w:t>
      </w:r>
      <w:r w:rsidR="00676AD2">
        <w:t xml:space="preserve"> </w:t>
      </w:r>
      <w:r w:rsidR="00676AD2" w:rsidRPr="00E90648">
        <w:rPr>
          <w:rStyle w:val="34d"/>
        </w:rPr>
        <w:t>Настройка ленты</w:t>
      </w:r>
      <w:r w:rsidR="0067048C" w:rsidRPr="0067048C">
        <w:t xml:space="preserve"> </w:t>
      </w:r>
      <w:r w:rsidR="0067048C">
        <w:t>(</w:t>
      </w:r>
      <w:r w:rsidR="0067048C" w:rsidRPr="00101C0E">
        <w:t xml:space="preserve">в других версиях </w:t>
      </w:r>
      <w:r w:rsidR="0067048C">
        <w:t xml:space="preserve">локализованного </w:t>
      </w:r>
      <w:r w:rsidR="0067048C" w:rsidRPr="00101C0E">
        <w:rPr>
          <w:lang w:val="en-US"/>
        </w:rPr>
        <w:t>Microsoft</w:t>
      </w:r>
      <w:r w:rsidR="0067048C" w:rsidRPr="007E0A1C">
        <w:t xml:space="preserve"> </w:t>
      </w:r>
      <w:r w:rsidR="0067048C" w:rsidRPr="00101C0E">
        <w:rPr>
          <w:lang w:val="en-US"/>
        </w:rPr>
        <w:t>Word</w:t>
      </w:r>
      <w:r w:rsidR="0067048C" w:rsidRPr="00101C0E">
        <w:t xml:space="preserve"> название </w:t>
      </w:r>
      <w:r w:rsidR="0067048C">
        <w:t>пункта</w:t>
      </w:r>
      <w:r w:rsidR="0067048C" w:rsidRPr="00101C0E">
        <w:t xml:space="preserve"> может отличаться </w:t>
      </w:r>
      <w:proofErr w:type="gramStart"/>
      <w:r w:rsidR="0067048C" w:rsidRPr="00101C0E">
        <w:t>от</w:t>
      </w:r>
      <w:proofErr w:type="gramEnd"/>
      <w:r w:rsidR="0067048C" w:rsidRPr="00101C0E">
        <w:t xml:space="preserve"> указанного</w:t>
      </w:r>
      <w:r w:rsidR="0067048C">
        <w:t>)</w:t>
      </w:r>
      <w:r>
        <w:t>;</w:t>
      </w:r>
    </w:p>
    <w:p w:rsidR="009C16FD" w:rsidRPr="006E214C" w:rsidRDefault="00DF76C9" w:rsidP="009C16FD">
      <w:pPr>
        <w:pStyle w:val="3423"/>
      </w:pPr>
      <w:r>
        <w:t xml:space="preserve">щелкните </w:t>
      </w:r>
      <w:r w:rsidR="009C16FD">
        <w:t xml:space="preserve">правой клавишей мыши на ленте и в открывшемся контекстном меню выберите пункт </w:t>
      </w:r>
      <w:r w:rsidR="009C16FD" w:rsidRPr="00E90648">
        <w:rPr>
          <w:rStyle w:val="34d"/>
        </w:rPr>
        <w:t>Настройка ленты</w:t>
      </w:r>
      <w:r w:rsidR="009C16FD">
        <w:t>.</w:t>
      </w:r>
    </w:p>
    <w:p w:rsidR="00391CEC" w:rsidRDefault="009C16FD" w:rsidP="00855CE8">
      <w:pPr>
        <w:pStyle w:val="340"/>
      </w:pPr>
      <w:r w:rsidRPr="009C16FD">
        <w:t xml:space="preserve">В </w:t>
      </w:r>
      <w:r w:rsidR="00DE4341">
        <w:t>области</w:t>
      </w:r>
      <w:r w:rsidRPr="003A1A90">
        <w:t xml:space="preserve"> </w:t>
      </w:r>
      <w:r w:rsidRPr="009C16FD">
        <w:rPr>
          <w:rStyle w:val="34d"/>
        </w:rPr>
        <w:t>Сочетание клавиш</w:t>
      </w:r>
      <w:r>
        <w:t>, расположенно</w:t>
      </w:r>
      <w:r w:rsidR="0067048C">
        <w:t>й</w:t>
      </w:r>
      <w:r>
        <w:t xml:space="preserve"> в нижней </w:t>
      </w:r>
      <w:r w:rsidR="0067048C">
        <w:t xml:space="preserve">левой </w:t>
      </w:r>
      <w:r>
        <w:t xml:space="preserve">части </w:t>
      </w:r>
      <w:r w:rsidR="00155126">
        <w:t>в</w:t>
      </w:r>
      <w:r w:rsidR="00155126" w:rsidRPr="00E90648">
        <w:t>кладк</w:t>
      </w:r>
      <w:r w:rsidR="00155126">
        <w:t>и</w:t>
      </w:r>
      <w:r w:rsidR="00276C7A" w:rsidRPr="00276C7A">
        <w:rPr>
          <w:rStyle w:val="34d"/>
        </w:rPr>
        <w:t xml:space="preserve"> </w:t>
      </w:r>
      <w:r w:rsidR="00276C7A" w:rsidRPr="00E90648">
        <w:rPr>
          <w:rStyle w:val="34d"/>
        </w:rPr>
        <w:t>Настройка</w:t>
      </w:r>
      <w:r w:rsidR="00155126" w:rsidRPr="00E90648">
        <w:t xml:space="preserve"> </w:t>
      </w:r>
      <w:r w:rsidR="00276C7A">
        <w:t xml:space="preserve">или </w:t>
      </w:r>
      <w:r w:rsidR="0067048C" w:rsidRPr="00E90648">
        <w:rPr>
          <w:rStyle w:val="34d"/>
        </w:rPr>
        <w:t>Настройка ленты</w:t>
      </w:r>
      <w:r w:rsidR="0067048C">
        <w:rPr>
          <w:rStyle w:val="34d"/>
        </w:rPr>
        <w:t xml:space="preserve"> и сочетаний клавиш</w:t>
      </w:r>
      <w:r w:rsidR="006876EB" w:rsidRPr="006876EB">
        <w:t xml:space="preserve"> </w:t>
      </w:r>
      <w:r w:rsidR="006876EB">
        <w:t>(см. рисунок </w:t>
      </w:r>
      <w:r w:rsidR="006876EB">
        <w:fldChar w:fldCharType="begin"/>
      </w:r>
      <w:r w:rsidR="006876EB">
        <w:instrText xml:space="preserve"> REF _Ref404408539 \h </w:instrText>
      </w:r>
      <w:r w:rsidR="006876EB">
        <w:fldChar w:fldCharType="separate"/>
      </w:r>
      <w:r w:rsidR="0045761D">
        <w:rPr>
          <w:noProof/>
        </w:rPr>
        <w:t>7</w:t>
      </w:r>
      <w:r w:rsidR="006876EB">
        <w:fldChar w:fldCharType="end"/>
      </w:r>
      <w:r w:rsidR="006876EB">
        <w:t xml:space="preserve">), </w:t>
      </w:r>
      <w:r>
        <w:t>нажмите на кнопку</w:t>
      </w:r>
      <w:r w:rsidRPr="009C16FD">
        <w:rPr>
          <w:rStyle w:val="34d"/>
        </w:rPr>
        <w:t xml:space="preserve"> </w:t>
      </w:r>
      <w:r>
        <w:rPr>
          <w:rStyle w:val="34d"/>
        </w:rPr>
        <w:t>Настройка</w:t>
      </w:r>
      <w:r w:rsidR="004B4200">
        <w:t>.</w:t>
      </w:r>
      <w:r>
        <w:t xml:space="preserve"> Откроется окно</w:t>
      </w:r>
      <w:r w:rsidR="00EE3663" w:rsidRPr="00155126">
        <w:t xml:space="preserve"> </w:t>
      </w:r>
      <w:r w:rsidR="00EE3663">
        <w:rPr>
          <w:rStyle w:val="34d"/>
        </w:rPr>
        <w:t>Настройка</w:t>
      </w:r>
      <w:r w:rsidR="00EE3663" w:rsidRPr="00155126">
        <w:rPr>
          <w:rStyle w:val="34d"/>
        </w:rPr>
        <w:t xml:space="preserve"> </w:t>
      </w:r>
      <w:r w:rsidR="00EE3663">
        <w:rPr>
          <w:rStyle w:val="34d"/>
        </w:rPr>
        <w:t>клавиатуры</w:t>
      </w:r>
      <w:r>
        <w:t xml:space="preserve"> </w:t>
      </w:r>
      <w:r w:rsidR="00E23AB2">
        <w:t>(</w:t>
      </w:r>
      <w:r>
        <w:t>рисунок </w:t>
      </w:r>
      <w:r>
        <w:fldChar w:fldCharType="begin"/>
      </w:r>
      <w:r>
        <w:instrText xml:space="preserve"> REF _Ref408658903 \h </w:instrText>
      </w:r>
      <w:r>
        <w:fldChar w:fldCharType="separate"/>
      </w:r>
      <w:r w:rsidR="0045761D">
        <w:rPr>
          <w:noProof/>
        </w:rPr>
        <w:t>12</w:t>
      </w:r>
      <w:r>
        <w:fldChar w:fldCharType="end"/>
      </w:r>
      <w:r w:rsidR="00E23AB2">
        <w:t>)</w:t>
      </w:r>
      <w:r>
        <w:t>.</w:t>
      </w:r>
    </w:p>
    <w:p w:rsidR="00CA167F" w:rsidRDefault="00CA167F" w:rsidP="00CA167F">
      <w:pPr>
        <w:pStyle w:val="340"/>
      </w:pPr>
      <w:r>
        <w:t xml:space="preserve">В поле </w:t>
      </w:r>
      <w:r w:rsidRPr="00EE3663">
        <w:rPr>
          <w:rStyle w:val="34d"/>
        </w:rPr>
        <w:t>Категории</w:t>
      </w:r>
      <w:r>
        <w:t xml:space="preserve"> выберите пункт </w:t>
      </w:r>
      <w:r w:rsidRPr="00EE3663">
        <w:rPr>
          <w:rStyle w:val="34d"/>
        </w:rPr>
        <w:t>Макросы</w:t>
      </w:r>
      <w:r>
        <w:t>.</w:t>
      </w:r>
    </w:p>
    <w:p w:rsidR="00CA167F" w:rsidRDefault="00CA167F" w:rsidP="00CA167F">
      <w:pPr>
        <w:pStyle w:val="340"/>
        <w:keepNext/>
      </w:pPr>
      <w:r>
        <w:t>В раскрывающемся списке</w:t>
      </w:r>
      <w:proofErr w:type="gramStart"/>
      <w:r>
        <w:t xml:space="preserve"> </w:t>
      </w:r>
      <w:r w:rsidRPr="00490C75">
        <w:rPr>
          <w:rStyle w:val="34d"/>
        </w:rPr>
        <w:t>С</w:t>
      </w:r>
      <w:proofErr w:type="gramEnd"/>
      <w:r w:rsidRPr="00490C75">
        <w:rPr>
          <w:rStyle w:val="34d"/>
        </w:rPr>
        <w:t>охранить изменения в</w:t>
      </w:r>
      <w:r>
        <w:t xml:space="preserve"> выберите шаблон или документ, в который следует сохранить настройку:</w:t>
      </w:r>
    </w:p>
    <w:p w:rsidR="00CA167F" w:rsidRPr="001441C2" w:rsidRDefault="00CA167F" w:rsidP="004135A4">
      <w:pPr>
        <w:pStyle w:val="3423"/>
      </w:pPr>
      <w:r w:rsidRPr="001441C2">
        <w:rPr>
          <w:rStyle w:val="34d"/>
        </w:rPr>
        <w:t>Normal.dotm</w:t>
      </w:r>
      <w:r w:rsidRPr="00490C75">
        <w:t xml:space="preserve"> </w:t>
      </w:r>
      <w:r>
        <w:t xml:space="preserve">— выберите данный пункт, </w:t>
      </w:r>
      <w:r w:rsidRPr="00490C75">
        <w:t xml:space="preserve">если </w:t>
      </w:r>
      <w:r>
        <w:t>макросы будут использоваться во всех</w:t>
      </w:r>
      <w:r w:rsidRPr="00490C75">
        <w:t xml:space="preserve"> документа</w:t>
      </w:r>
      <w:r>
        <w:t xml:space="preserve">х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>;</w:t>
      </w:r>
    </w:p>
    <w:p w:rsidR="00CA167F" w:rsidRDefault="00CA167F" w:rsidP="00855CE8">
      <w:pPr>
        <w:pStyle w:val="3423"/>
      </w:pPr>
      <w:r w:rsidRPr="001441C2">
        <w:rPr>
          <w:rStyle w:val="34d"/>
        </w:rPr>
        <w:t>[</w:t>
      </w:r>
      <w:r>
        <w:rPr>
          <w:rStyle w:val="34d"/>
        </w:rPr>
        <w:t>название текущего файла</w:t>
      </w:r>
      <w:r w:rsidRPr="001441C2">
        <w:rPr>
          <w:rStyle w:val="34d"/>
        </w:rPr>
        <w:t>]</w:t>
      </w:r>
      <w:r w:rsidRPr="001441C2">
        <w:t xml:space="preserve"> </w:t>
      </w:r>
      <w:r>
        <w:t xml:space="preserve">— выберите данный пункт, </w:t>
      </w:r>
      <w:r w:rsidRPr="00490C75">
        <w:t>если макрос</w:t>
      </w:r>
      <w:r>
        <w:t>ы</w:t>
      </w:r>
      <w:r w:rsidRPr="00490C75">
        <w:t xml:space="preserve"> </w:t>
      </w:r>
      <w:r>
        <w:t xml:space="preserve">будут использоваться только в данном </w:t>
      </w:r>
      <w:r w:rsidRPr="00490C75">
        <w:t>документ</w:t>
      </w:r>
      <w:r>
        <w:t>е.</w:t>
      </w:r>
    </w:p>
    <w:p w:rsidR="009C16FD" w:rsidRDefault="00C87A56" w:rsidP="009C16FD">
      <w:pPr>
        <w:pStyle w:val="34e"/>
      </w:pPr>
      <w:r w:rsidRPr="00C87A56">
        <w:rPr>
          <w:noProof/>
          <w:lang w:eastAsia="ru-RU"/>
        </w:rPr>
        <w:lastRenderedPageBreak/>
        <w:drawing>
          <wp:inline distT="0" distB="0" distL="0" distR="0" wp14:anchorId="5310A8B3" wp14:editId="4124C31A">
            <wp:extent cx="5040000" cy="3311436"/>
            <wp:effectExtent l="0" t="0" r="825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keypad_settings_0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FD" w:rsidRDefault="009C16FD" w:rsidP="009C16FD">
      <w:pPr>
        <w:pStyle w:val="34f"/>
      </w:pPr>
      <w:r>
        <w:t xml:space="preserve">Рисунок </w:t>
      </w:r>
      <w:bookmarkStart w:id="29" w:name="_Ref408658903"/>
      <w:r>
        <w:fldChar w:fldCharType="begin"/>
      </w:r>
      <w:r>
        <w:instrText xml:space="preserve"> SEQ Рисунок \* ARABIC </w:instrText>
      </w:r>
      <w:r>
        <w:fldChar w:fldCharType="separate"/>
      </w:r>
      <w:r w:rsidR="0045761D">
        <w:rPr>
          <w:noProof/>
        </w:rPr>
        <w:t>12</w:t>
      </w:r>
      <w:r>
        <w:fldChar w:fldCharType="end"/>
      </w:r>
      <w:bookmarkEnd w:id="29"/>
      <w:r>
        <w:t xml:space="preserve"> — </w:t>
      </w:r>
      <w:r w:rsidR="00EE3663">
        <w:t>Окно</w:t>
      </w:r>
      <w:r w:rsidR="00EE3663" w:rsidRPr="00E32F2F">
        <w:t xml:space="preserve"> </w:t>
      </w:r>
      <w:r w:rsidR="00EE3663" w:rsidRPr="00A95F27">
        <w:rPr>
          <w:rStyle w:val="34d"/>
        </w:rPr>
        <w:t>Настройка клавиатуры</w:t>
      </w:r>
    </w:p>
    <w:p w:rsidR="00EE3663" w:rsidRDefault="00EE3663" w:rsidP="00855CE8">
      <w:pPr>
        <w:pStyle w:val="340"/>
      </w:pPr>
      <w:r>
        <w:t xml:space="preserve">В списке поля </w:t>
      </w:r>
      <w:r w:rsidRPr="00EE3663">
        <w:rPr>
          <w:rStyle w:val="34d"/>
        </w:rPr>
        <w:t>Макросы</w:t>
      </w:r>
      <w:r>
        <w:t xml:space="preserve"> выберите название макроса.</w:t>
      </w:r>
    </w:p>
    <w:p w:rsidR="00D376F4" w:rsidRDefault="00EE3663" w:rsidP="00855CE8">
      <w:pPr>
        <w:pStyle w:val="340"/>
      </w:pPr>
      <w:r>
        <w:t xml:space="preserve">Установите курсор мыши в поле </w:t>
      </w:r>
      <w:r w:rsidRPr="00EE3663">
        <w:rPr>
          <w:rStyle w:val="34d"/>
        </w:rPr>
        <w:t>Новое сочетание клавиш</w:t>
      </w:r>
      <w:r w:rsidR="00D376F4">
        <w:t>.</w:t>
      </w:r>
    </w:p>
    <w:p w:rsidR="00EE3663" w:rsidRPr="00EE3663" w:rsidRDefault="00365447" w:rsidP="00855CE8">
      <w:pPr>
        <w:pStyle w:val="340"/>
      </w:pPr>
      <w:r>
        <w:t xml:space="preserve">На клавиатуре одновременно </w:t>
      </w:r>
      <w:r w:rsidR="00EE3663">
        <w:t xml:space="preserve">нажмите клавиши, сочетание которых будет назначено для выбранного макроса. Заданное сочетание клавиш отобразится в поле </w:t>
      </w:r>
      <w:r w:rsidR="00EE3663" w:rsidRPr="00EE3663">
        <w:rPr>
          <w:rStyle w:val="34d"/>
        </w:rPr>
        <w:t>Новое сочетание клавиш</w:t>
      </w:r>
      <w:r w:rsidR="00EE3663">
        <w:t>.</w:t>
      </w:r>
    </w:p>
    <w:p w:rsidR="00EE3663" w:rsidRDefault="006A016E" w:rsidP="00EE3663">
      <w:pPr>
        <w:pStyle w:val="34f6"/>
      </w:pPr>
      <w:r w:rsidRPr="00E532A0">
        <w:rPr>
          <w:rStyle w:val="34ff0"/>
        </w:rPr>
        <w:t>Внимание!</w:t>
      </w:r>
      <w:r w:rsidR="00EE3663" w:rsidRPr="00956FE6">
        <w:t xml:space="preserve"> </w:t>
      </w:r>
      <w:r w:rsidR="00EE3663">
        <w:t xml:space="preserve">Если </w:t>
      </w:r>
      <w:r w:rsidR="00365447">
        <w:t xml:space="preserve">такое </w:t>
      </w:r>
      <w:r w:rsidR="00EE3663">
        <w:t xml:space="preserve">сочетание клавиш уже назначено для другой команды, название команды отобразится в </w:t>
      </w:r>
      <w:r w:rsidR="006876EB">
        <w:t xml:space="preserve">информационном </w:t>
      </w:r>
      <w:r w:rsidR="00EE3663">
        <w:t xml:space="preserve">поле </w:t>
      </w:r>
      <w:r w:rsidR="00EE3663" w:rsidRPr="00EE3663">
        <w:rPr>
          <w:rStyle w:val="34d"/>
        </w:rPr>
        <w:t>Текущее назначение</w:t>
      </w:r>
      <w:r w:rsidR="00EE3663">
        <w:t>.</w:t>
      </w:r>
      <w:r w:rsidR="00365447">
        <w:t xml:space="preserve"> При назначении этого сочетания клавиш макросу</w:t>
      </w:r>
      <w:r w:rsidR="00355DC3">
        <w:t xml:space="preserve"> (выполнении следующего шага настоящей процедуры)</w:t>
      </w:r>
      <w:r w:rsidR="00365447">
        <w:t>, прежнее назначение будет удалено.</w:t>
      </w:r>
    </w:p>
    <w:p w:rsidR="00EE3663" w:rsidRPr="00EE3663" w:rsidRDefault="00EE3663" w:rsidP="00855CE8">
      <w:pPr>
        <w:pStyle w:val="340"/>
      </w:pPr>
      <w:r>
        <w:t>Нажмите на кнопку</w:t>
      </w:r>
      <w:proofErr w:type="gramStart"/>
      <w:r>
        <w:t xml:space="preserve"> </w:t>
      </w:r>
      <w:r>
        <w:rPr>
          <w:rStyle w:val="34d"/>
        </w:rPr>
        <w:t>Н</w:t>
      </w:r>
      <w:proofErr w:type="gramEnd"/>
      <w:r>
        <w:rPr>
          <w:rStyle w:val="34d"/>
        </w:rPr>
        <w:t>азначить</w:t>
      </w:r>
      <w:r>
        <w:t>.</w:t>
      </w:r>
    </w:p>
    <w:p w:rsidR="00EE3663" w:rsidRDefault="00EE3663" w:rsidP="004907F2">
      <w:pPr>
        <w:pStyle w:val="34fffff3"/>
      </w:pPr>
      <w:r>
        <w:t xml:space="preserve">Заданное сочетание </w:t>
      </w:r>
      <w:r w:rsidR="00A55855">
        <w:t xml:space="preserve">клавиш </w:t>
      </w:r>
      <w:r>
        <w:t xml:space="preserve">отобразится в поле </w:t>
      </w:r>
      <w:r w:rsidRPr="00EE3663">
        <w:rPr>
          <w:rStyle w:val="34d"/>
        </w:rPr>
        <w:t>Текущие сочетания</w:t>
      </w:r>
      <w:r>
        <w:t xml:space="preserve">. Данное сочетание будет отображаться </w:t>
      </w:r>
      <w:r w:rsidR="006876EB">
        <w:t xml:space="preserve">в нем </w:t>
      </w:r>
      <w:r>
        <w:t xml:space="preserve">и в дальнейшем при открытии окна </w:t>
      </w:r>
      <w:r>
        <w:rPr>
          <w:rStyle w:val="34d"/>
        </w:rPr>
        <w:t>Настройка</w:t>
      </w:r>
      <w:r w:rsidRPr="00EE3663">
        <w:rPr>
          <w:rStyle w:val="34d"/>
        </w:rPr>
        <w:t xml:space="preserve"> </w:t>
      </w:r>
      <w:r>
        <w:rPr>
          <w:rStyle w:val="34d"/>
        </w:rPr>
        <w:t>клавиатуры</w:t>
      </w:r>
      <w:r>
        <w:t xml:space="preserve"> и выборе макроса, которому оно назначено.</w:t>
      </w:r>
    </w:p>
    <w:p w:rsidR="00391CEC" w:rsidRDefault="00EE3663" w:rsidP="00855CE8">
      <w:pPr>
        <w:pStyle w:val="340"/>
      </w:pPr>
      <w:r>
        <w:t>Аналогичным способом задайте сочетания клавиш для других макросов (если требуется).</w:t>
      </w:r>
    </w:p>
    <w:p w:rsidR="00EE3663" w:rsidRDefault="00EE3663" w:rsidP="00855CE8">
      <w:pPr>
        <w:pStyle w:val="340"/>
      </w:pPr>
      <w:r>
        <w:t>Нажмите на кнопку</w:t>
      </w:r>
      <w:proofErr w:type="gramStart"/>
      <w:r>
        <w:t xml:space="preserve"> </w:t>
      </w:r>
      <w:r>
        <w:rPr>
          <w:rStyle w:val="34d"/>
        </w:rPr>
        <w:t>З</w:t>
      </w:r>
      <w:proofErr w:type="gramEnd"/>
      <w:r>
        <w:rPr>
          <w:rStyle w:val="34d"/>
        </w:rPr>
        <w:t>акрыть</w:t>
      </w:r>
      <w:r>
        <w:t>. Окно</w:t>
      </w:r>
      <w:r w:rsidRPr="00EE3663">
        <w:t xml:space="preserve"> </w:t>
      </w:r>
      <w:r>
        <w:rPr>
          <w:rStyle w:val="34d"/>
        </w:rPr>
        <w:t>Настройка</w:t>
      </w:r>
      <w:r w:rsidRPr="00EE3663">
        <w:rPr>
          <w:rStyle w:val="34d"/>
        </w:rPr>
        <w:t xml:space="preserve"> </w:t>
      </w:r>
      <w:r>
        <w:rPr>
          <w:rStyle w:val="34d"/>
        </w:rPr>
        <w:t>клавиатуры</w:t>
      </w:r>
      <w:r w:rsidRPr="00EE3663">
        <w:t xml:space="preserve"> </w:t>
      </w:r>
      <w:r w:rsidR="008F3BFB">
        <w:t>будет закрыто</w:t>
      </w:r>
      <w:r>
        <w:t>.</w:t>
      </w:r>
    </w:p>
    <w:p w:rsidR="00EE3663" w:rsidRDefault="00EE3663" w:rsidP="00855CE8">
      <w:pPr>
        <w:pStyle w:val="340"/>
      </w:pPr>
      <w:r>
        <w:t xml:space="preserve">В окне </w:t>
      </w:r>
      <w:r w:rsidRPr="0024058C">
        <w:rPr>
          <w:rStyle w:val="34d"/>
        </w:rPr>
        <w:t xml:space="preserve">Параметры </w:t>
      </w:r>
      <w:r w:rsidRPr="007964B0">
        <w:rPr>
          <w:rStyle w:val="34d"/>
          <w:lang w:val="en-US"/>
        </w:rPr>
        <w:t>Word</w:t>
      </w:r>
      <w:r w:rsidRPr="007964B0">
        <w:t xml:space="preserve"> </w:t>
      </w:r>
      <w:r>
        <w:t xml:space="preserve">нажмите на кнопку </w:t>
      </w:r>
      <w:r>
        <w:rPr>
          <w:rStyle w:val="34d"/>
        </w:rPr>
        <w:t>ОК</w:t>
      </w:r>
      <w:r>
        <w:t>.</w:t>
      </w:r>
    </w:p>
    <w:p w:rsidR="00D36757" w:rsidRDefault="00D36757" w:rsidP="008F3BFB">
      <w:pPr>
        <w:pStyle w:val="34fffff3"/>
      </w:pPr>
      <w:r>
        <w:t>В дальнейшем имеется возможность изменить или удалить заданное сочетание клавиш</w:t>
      </w:r>
      <w:r w:rsidRPr="00D36757">
        <w:t xml:space="preserve"> </w:t>
      </w:r>
      <w:r w:rsidR="0028631D">
        <w:t xml:space="preserve">для любого макроса </w:t>
      </w:r>
      <w:r>
        <w:t>в окне</w:t>
      </w:r>
      <w:r w:rsidRPr="00D36757">
        <w:t xml:space="preserve"> </w:t>
      </w:r>
      <w:r>
        <w:rPr>
          <w:rStyle w:val="34d"/>
        </w:rPr>
        <w:t>Настройка</w:t>
      </w:r>
      <w:r w:rsidRPr="00D36757">
        <w:rPr>
          <w:rStyle w:val="34d"/>
        </w:rPr>
        <w:t xml:space="preserve"> </w:t>
      </w:r>
      <w:r>
        <w:rPr>
          <w:rStyle w:val="34d"/>
        </w:rPr>
        <w:t>клавиатуры</w:t>
      </w:r>
      <w:r>
        <w:t xml:space="preserve"> (см.</w:t>
      </w:r>
      <w:r w:rsidR="00982BFB">
        <w:t> </w:t>
      </w:r>
      <w:r>
        <w:t>рисунок </w:t>
      </w:r>
      <w:r>
        <w:fldChar w:fldCharType="begin"/>
      </w:r>
      <w:r>
        <w:instrText xml:space="preserve"> REF _Ref408658903 \h </w:instrText>
      </w:r>
      <w:r w:rsidR="004907F2">
        <w:instrText xml:space="preserve"> \* MERGEFORMAT </w:instrText>
      </w:r>
      <w:r>
        <w:fldChar w:fldCharType="separate"/>
      </w:r>
      <w:r w:rsidR="0045761D">
        <w:rPr>
          <w:noProof/>
        </w:rPr>
        <w:t>12</w:t>
      </w:r>
      <w:r>
        <w:fldChar w:fldCharType="end"/>
      </w:r>
      <w:r>
        <w:t>).</w:t>
      </w:r>
    </w:p>
    <w:p w:rsidR="00A32E8A" w:rsidRDefault="00A32E8A" w:rsidP="00A32E8A">
      <w:pPr>
        <w:pStyle w:val="1"/>
        <w:rPr>
          <w:lang w:val="ru-RU"/>
        </w:rPr>
      </w:pPr>
      <w:bookmarkStart w:id="30" w:name="_Ref411044764"/>
      <w:bookmarkStart w:id="31" w:name="_Toc134966260"/>
      <w:r>
        <w:lastRenderedPageBreak/>
        <w:t>Запуск макросов</w:t>
      </w:r>
      <w:bookmarkEnd w:id="30"/>
      <w:bookmarkEnd w:id="31"/>
    </w:p>
    <w:p w:rsidR="004807B4" w:rsidRPr="004807B4" w:rsidRDefault="004807B4" w:rsidP="004807B4">
      <w:pPr>
        <w:pStyle w:val="2"/>
      </w:pPr>
      <w:bookmarkStart w:id="32" w:name="_Toc134966261"/>
      <w:r>
        <w:t>Способы запуска макросов</w:t>
      </w:r>
      <w:bookmarkEnd w:id="32"/>
    </w:p>
    <w:p w:rsidR="00A32E8A" w:rsidRDefault="00A32E8A" w:rsidP="006876EB">
      <w:pPr>
        <w:pStyle w:val="34fb"/>
      </w:pPr>
      <w:r>
        <w:t xml:space="preserve">В приложении </w:t>
      </w:r>
      <w:r w:rsidR="006876EB">
        <w:rPr>
          <w:lang w:val="en-US"/>
        </w:rPr>
        <w:t>Microsoft</w:t>
      </w:r>
      <w:r w:rsidR="006876EB" w:rsidRPr="007E0A1C">
        <w:t xml:space="preserve"> </w:t>
      </w:r>
      <w:r w:rsidR="006876EB">
        <w:rPr>
          <w:lang w:val="en-US"/>
        </w:rPr>
        <w:t>Word</w:t>
      </w:r>
      <w:r w:rsidR="006876EB">
        <w:t xml:space="preserve"> существуют </w:t>
      </w:r>
      <w:r>
        <w:t>следующие способы запуска макрос</w:t>
      </w:r>
      <w:r w:rsidR="0000503B">
        <w:t>а</w:t>
      </w:r>
      <w:r w:rsidR="006876EB">
        <w:t>:</w:t>
      </w:r>
    </w:p>
    <w:p w:rsidR="006876EB" w:rsidRDefault="006876EB" w:rsidP="006876EB">
      <w:pPr>
        <w:pStyle w:val="3413"/>
      </w:pPr>
      <w:r>
        <w:t xml:space="preserve">с помощью окна </w:t>
      </w:r>
      <w:r w:rsidRPr="00F57E24">
        <w:rPr>
          <w:rStyle w:val="34d"/>
        </w:rPr>
        <w:t>Макрос</w:t>
      </w:r>
      <w:r>
        <w:t xml:space="preserve"> — данный способ доступен без доп</w:t>
      </w:r>
      <w:r w:rsidR="0000503B">
        <w:t>олнительных настроек интерфейса</w:t>
      </w:r>
      <w:r>
        <w:t>;</w:t>
      </w:r>
    </w:p>
    <w:p w:rsidR="00D74194" w:rsidRDefault="00D74194" w:rsidP="006876EB">
      <w:pPr>
        <w:pStyle w:val="3413"/>
      </w:pPr>
      <w:r>
        <w:t>с помощью панели быстрого доступа — данный способ доступен после добавления макроса на панель быстрого доступа (см. раздел </w:t>
      </w:r>
      <w:r w:rsidR="002B687B">
        <w:fldChar w:fldCharType="begin"/>
      </w:r>
      <w:r w:rsidR="002B687B">
        <w:instrText xml:space="preserve"> REF _Ref411326571 \r \h </w:instrText>
      </w:r>
      <w:r w:rsidR="002B687B">
        <w:fldChar w:fldCharType="separate"/>
      </w:r>
      <w:r w:rsidR="0045761D">
        <w:t>4.2</w:t>
      </w:r>
      <w:r w:rsidR="002B687B">
        <w:fldChar w:fldCharType="end"/>
      </w:r>
      <w:r>
        <w:t>).</w:t>
      </w:r>
    </w:p>
    <w:p w:rsidR="006876EB" w:rsidRDefault="00676D14" w:rsidP="006876EB">
      <w:pPr>
        <w:pStyle w:val="3413"/>
      </w:pPr>
      <w:r>
        <w:t>с помощью пользовательск</w:t>
      </w:r>
      <w:r w:rsidR="00211C92">
        <w:t>ой</w:t>
      </w:r>
      <w:r w:rsidR="00B60335">
        <w:t xml:space="preserve"> вкладк</w:t>
      </w:r>
      <w:r w:rsidR="00211C92">
        <w:t>и</w:t>
      </w:r>
      <w:r>
        <w:t xml:space="preserve"> на ленте — данный способ доступен только в </w:t>
      </w:r>
      <w:r>
        <w:rPr>
          <w:lang w:val="en-US"/>
        </w:rPr>
        <w:t>Microsoft</w:t>
      </w:r>
      <w:r w:rsidRPr="007E0A1C">
        <w:t xml:space="preserve"> </w:t>
      </w:r>
      <w:r>
        <w:rPr>
          <w:lang w:val="en-US"/>
        </w:rPr>
        <w:t>Word</w:t>
      </w:r>
      <w:r>
        <w:t xml:space="preserve"> версии 2010 и выше после </w:t>
      </w:r>
      <w:r w:rsidR="0000503B">
        <w:t xml:space="preserve">добавления макроса </w:t>
      </w:r>
      <w:r w:rsidR="009F7FFE">
        <w:t>на</w:t>
      </w:r>
      <w:r>
        <w:t xml:space="preserve"> пользовательск</w:t>
      </w:r>
      <w:r w:rsidR="0000503B">
        <w:t>ую</w:t>
      </w:r>
      <w:r>
        <w:t xml:space="preserve"> </w:t>
      </w:r>
      <w:r w:rsidR="007E63FE">
        <w:t xml:space="preserve">вкладку </w:t>
      </w:r>
      <w:r>
        <w:t>(см. раздел</w:t>
      </w:r>
      <w:r w:rsidR="0000503B">
        <w:t> </w:t>
      </w:r>
      <w:r w:rsidR="0000503B">
        <w:fldChar w:fldCharType="begin"/>
      </w:r>
      <w:r w:rsidR="0000503B">
        <w:instrText xml:space="preserve"> REF _Ref411042179 \r \h </w:instrText>
      </w:r>
      <w:r w:rsidR="0000503B">
        <w:fldChar w:fldCharType="separate"/>
      </w:r>
      <w:r w:rsidR="0045761D">
        <w:t>4.3</w:t>
      </w:r>
      <w:r w:rsidR="0000503B">
        <w:fldChar w:fldCharType="end"/>
      </w:r>
      <w:r>
        <w:t>)</w:t>
      </w:r>
      <w:r w:rsidR="0000503B">
        <w:t>;</w:t>
      </w:r>
    </w:p>
    <w:p w:rsidR="0000503B" w:rsidRPr="006876EB" w:rsidRDefault="0000503B" w:rsidP="006876EB">
      <w:pPr>
        <w:pStyle w:val="3413"/>
      </w:pPr>
      <w:r>
        <w:t>с помощью сочетания клавиш — данный способ доступен после назначения макросу сочетания клавиш (см. раздел </w:t>
      </w:r>
      <w:r w:rsidR="00E002CC">
        <w:fldChar w:fldCharType="begin"/>
      </w:r>
      <w:r w:rsidR="00E002CC">
        <w:instrText xml:space="preserve"> REF _Ref411042332 \r \h </w:instrText>
      </w:r>
      <w:r w:rsidR="00E002CC">
        <w:fldChar w:fldCharType="separate"/>
      </w:r>
      <w:r w:rsidR="0045761D">
        <w:t>4.4</w:t>
      </w:r>
      <w:r w:rsidR="00E002CC">
        <w:fldChar w:fldCharType="end"/>
      </w:r>
      <w:r>
        <w:t>)</w:t>
      </w:r>
      <w:r w:rsidR="00D74194">
        <w:t>.</w:t>
      </w:r>
    </w:p>
    <w:p w:rsidR="00E532A0" w:rsidRDefault="00E532A0" w:rsidP="00E532A0">
      <w:pPr>
        <w:pStyle w:val="34f1"/>
      </w:pPr>
      <w:r w:rsidRPr="00E532A0">
        <w:rPr>
          <w:rStyle w:val="34ff0"/>
        </w:rPr>
        <w:t>Внимание!</w:t>
      </w:r>
      <w:r w:rsidRPr="00E532A0">
        <w:t xml:space="preserve"> Перед запуском макроса ознакомьтесь с его описанием </w:t>
      </w:r>
      <w:r>
        <w:t xml:space="preserve">и условием применения </w:t>
      </w:r>
      <w:r w:rsidRPr="00E532A0">
        <w:t>в разделе </w:t>
      </w:r>
      <w:r w:rsidRPr="00E532A0">
        <w:fldChar w:fldCharType="begin"/>
      </w:r>
      <w:r w:rsidRPr="00E532A0">
        <w:instrText xml:space="preserve"> REF _Ref404460296 \r \h </w:instrText>
      </w:r>
      <w:r w:rsidRPr="00E532A0">
        <w:fldChar w:fldCharType="separate"/>
      </w:r>
      <w:r w:rsidR="0045761D">
        <w:t>2</w:t>
      </w:r>
      <w:r w:rsidRPr="00E532A0">
        <w:fldChar w:fldCharType="end"/>
      </w:r>
      <w:r w:rsidRPr="00E532A0">
        <w:t xml:space="preserve"> и (или) в раздел</w:t>
      </w:r>
      <w:r>
        <w:t>е</w:t>
      </w:r>
      <w:r w:rsidRPr="00E532A0">
        <w:t> </w:t>
      </w:r>
      <w:r>
        <w:fldChar w:fldCharType="begin"/>
      </w:r>
      <w:r>
        <w:instrText xml:space="preserve"> REF _Ref404587998 \r \h </w:instrText>
      </w:r>
      <w:r>
        <w:fldChar w:fldCharType="separate"/>
      </w:r>
      <w:r w:rsidR="0045761D">
        <w:t>6</w:t>
      </w:r>
      <w:r>
        <w:fldChar w:fldCharType="end"/>
      </w:r>
      <w:r w:rsidRPr="00E532A0">
        <w:t>.</w:t>
      </w:r>
    </w:p>
    <w:p w:rsidR="004807B4" w:rsidRPr="004807B4" w:rsidRDefault="004807B4" w:rsidP="004807B4">
      <w:pPr>
        <w:pStyle w:val="2"/>
      </w:pPr>
      <w:bookmarkStart w:id="33" w:name="_Toc134966262"/>
      <w:r>
        <w:t xml:space="preserve">Запуск макроса с помощью окна </w:t>
      </w:r>
      <w:r w:rsidRPr="004807B4">
        <w:t>Макрос</w:t>
      </w:r>
      <w:bookmarkEnd w:id="33"/>
    </w:p>
    <w:p w:rsidR="00E002CC" w:rsidRDefault="00E002CC" w:rsidP="00E002CC">
      <w:pPr>
        <w:pStyle w:val="34ff"/>
      </w:pPr>
      <w:r>
        <w:t xml:space="preserve">Для того чтобы </w:t>
      </w:r>
      <w:r w:rsidR="005D39AC">
        <w:t xml:space="preserve">запустить макрос с помощью окна </w:t>
      </w:r>
      <w:r w:rsidR="005D39AC" w:rsidRPr="00F57E24">
        <w:rPr>
          <w:rStyle w:val="34d"/>
        </w:rPr>
        <w:t>Макрос</w:t>
      </w:r>
      <w:r>
        <w:t>:</w:t>
      </w:r>
    </w:p>
    <w:p w:rsidR="00527EFA" w:rsidRPr="00527EFA" w:rsidRDefault="00527EFA" w:rsidP="002450A9">
      <w:pPr>
        <w:pStyle w:val="340"/>
        <w:numPr>
          <w:ilvl w:val="0"/>
          <w:numId w:val="43"/>
        </w:numPr>
      </w:pPr>
      <w:r>
        <w:t>Установите курсор мыши в документе в зависимости от условий выполнения макроса</w:t>
      </w:r>
      <w:r w:rsidR="00FE5F2A" w:rsidRPr="00FE5F2A">
        <w:t xml:space="preserve"> </w:t>
      </w:r>
      <w:r w:rsidR="00FE5F2A">
        <w:t>(см. раздел</w:t>
      </w:r>
      <w:r w:rsidR="00FE5F2A" w:rsidRPr="00E532A0">
        <w:t> </w:t>
      </w:r>
      <w:r w:rsidR="00FE5F2A" w:rsidRPr="00E532A0">
        <w:fldChar w:fldCharType="begin"/>
      </w:r>
      <w:r w:rsidR="00FE5F2A" w:rsidRPr="00E532A0">
        <w:instrText xml:space="preserve"> REF _Ref404460296 \r \h </w:instrText>
      </w:r>
      <w:r w:rsidR="00FE5F2A" w:rsidRPr="00E532A0">
        <w:fldChar w:fldCharType="separate"/>
      </w:r>
      <w:r w:rsidR="0045761D">
        <w:t>2</w:t>
      </w:r>
      <w:r w:rsidR="00FE5F2A" w:rsidRPr="00E532A0">
        <w:fldChar w:fldCharType="end"/>
      </w:r>
      <w:r w:rsidR="00FE5F2A">
        <w:t>)</w:t>
      </w:r>
      <w:r>
        <w:t>.</w:t>
      </w:r>
    </w:p>
    <w:p w:rsidR="00E002CC" w:rsidRDefault="00E002CC" w:rsidP="00855CE8">
      <w:pPr>
        <w:pStyle w:val="340"/>
      </w:pPr>
      <w:r w:rsidRPr="004A3C08">
        <w:t xml:space="preserve">На </w:t>
      </w:r>
      <w:r w:rsidR="00EF4482">
        <w:t xml:space="preserve">ленте перейдите на </w:t>
      </w:r>
      <w:r w:rsidRPr="004A3C08">
        <w:t>вкладк</w:t>
      </w:r>
      <w:r w:rsidR="00EF4482">
        <w:t>у</w:t>
      </w:r>
      <w:r w:rsidRPr="004A3C08">
        <w:t xml:space="preserve"> </w:t>
      </w:r>
      <w:r w:rsidRPr="00F57E24">
        <w:rPr>
          <w:rStyle w:val="34d"/>
        </w:rPr>
        <w:t>Вид</w:t>
      </w:r>
      <w:r w:rsidRPr="004A3C08">
        <w:t xml:space="preserve"> или </w:t>
      </w:r>
      <w:r w:rsidRPr="00F57E24">
        <w:rPr>
          <w:rStyle w:val="34d"/>
        </w:rPr>
        <w:t>Разработчик</w:t>
      </w:r>
      <w:r w:rsidRPr="004A3C08">
        <w:t xml:space="preserve"> </w:t>
      </w:r>
      <w:r w:rsidR="00EF4482">
        <w:t xml:space="preserve">и </w:t>
      </w:r>
      <w:r w:rsidRPr="004A3C08">
        <w:t xml:space="preserve">нажмите на кнопку </w:t>
      </w:r>
      <w:r w:rsidRPr="00F57E24">
        <w:rPr>
          <w:rStyle w:val="34d"/>
        </w:rPr>
        <w:t>Макросы</w:t>
      </w:r>
      <w:r w:rsidRPr="004A3C08">
        <w:t xml:space="preserve"> </w:t>
      </w:r>
      <w:r w:rsidRPr="004A3C08">
        <w:rPr>
          <w:noProof/>
          <w:lang w:eastAsia="ru-RU"/>
        </w:rPr>
        <w:drawing>
          <wp:inline distT="0" distB="0" distL="0" distR="0" wp14:anchorId="3A5DA1C0" wp14:editId="35130C68">
            <wp:extent cx="216000" cy="26399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macros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C08">
        <w:t xml:space="preserve">. Откроется окно </w:t>
      </w:r>
      <w:r w:rsidRPr="00F57E24">
        <w:rPr>
          <w:rStyle w:val="34d"/>
        </w:rPr>
        <w:t>Макрос</w:t>
      </w:r>
      <w:r w:rsidRPr="004A3C08">
        <w:t xml:space="preserve"> (рисунок </w:t>
      </w:r>
      <w:r w:rsidR="005D39AC">
        <w:fldChar w:fldCharType="begin"/>
      </w:r>
      <w:r w:rsidR="005D39AC">
        <w:instrText xml:space="preserve"> REF _Ref411042847 \h </w:instrText>
      </w:r>
      <w:r w:rsidR="005D39AC">
        <w:fldChar w:fldCharType="separate"/>
      </w:r>
      <w:r w:rsidR="0045761D">
        <w:rPr>
          <w:noProof/>
        </w:rPr>
        <w:t>13</w:t>
      </w:r>
      <w:r w:rsidR="005D39AC">
        <w:fldChar w:fldCharType="end"/>
      </w:r>
      <w:r w:rsidRPr="004A3C08">
        <w:t>).</w:t>
      </w:r>
    </w:p>
    <w:p w:rsidR="003676A9" w:rsidRDefault="003676A9" w:rsidP="00E236B2">
      <w:pPr>
        <w:pStyle w:val="340"/>
      </w:pPr>
      <w:r>
        <w:t xml:space="preserve">В раскрывающемся списке </w:t>
      </w:r>
      <w:r w:rsidRPr="0035668B">
        <w:rPr>
          <w:rStyle w:val="34d"/>
        </w:rPr>
        <w:t xml:space="preserve">Макросы </w:t>
      </w:r>
      <w:proofErr w:type="gramStart"/>
      <w:r w:rsidRPr="0035668B">
        <w:rPr>
          <w:rStyle w:val="34d"/>
        </w:rPr>
        <w:t>и</w:t>
      </w:r>
      <w:r>
        <w:rPr>
          <w:rStyle w:val="34d"/>
        </w:rPr>
        <w:t>з</w:t>
      </w:r>
      <w:proofErr w:type="gramEnd"/>
      <w:r>
        <w:t xml:space="preserve"> выберите </w:t>
      </w:r>
      <w:proofErr w:type="gramStart"/>
      <w:r w:rsidR="00E236B2">
        <w:t>пункт</w:t>
      </w:r>
      <w:proofErr w:type="gramEnd"/>
      <w:r w:rsidR="00E236B2">
        <w:t xml:space="preserve"> </w:t>
      </w:r>
      <w:r w:rsidRPr="00F7154B">
        <w:rPr>
          <w:rStyle w:val="34d"/>
        </w:rPr>
        <w:t>Normal.dotm (общего шаблона)</w:t>
      </w:r>
      <w:r w:rsidR="00E236B2">
        <w:t>.</w:t>
      </w:r>
      <w:r>
        <w:t xml:space="preserve"> </w:t>
      </w:r>
      <w:r w:rsidR="00E236B2">
        <w:t>В</w:t>
      </w:r>
      <w:r>
        <w:t xml:space="preserve"> списке макросов </w:t>
      </w:r>
      <w:r w:rsidR="00E236B2">
        <w:t>будут отображены</w:t>
      </w:r>
      <w:r>
        <w:t xml:space="preserve"> названия макросов из общего шаблона </w:t>
      </w:r>
      <w:r w:rsidRPr="00FA3032">
        <w:rPr>
          <w:lang w:val="en-US"/>
        </w:rPr>
        <w:t>Microsoft</w:t>
      </w:r>
      <w:r w:rsidRPr="007E0A1C">
        <w:t xml:space="preserve"> </w:t>
      </w:r>
      <w:r w:rsidRPr="00FA3032">
        <w:rPr>
          <w:lang w:val="en-US"/>
        </w:rPr>
        <w:t>Word</w:t>
      </w:r>
      <w:r>
        <w:t>.</w:t>
      </w:r>
    </w:p>
    <w:p w:rsidR="00E236B2" w:rsidRPr="00042D5D" w:rsidRDefault="00E236B2" w:rsidP="00E236B2">
      <w:pPr>
        <w:pStyle w:val="340"/>
      </w:pPr>
      <w:r w:rsidRPr="002B4F67">
        <w:t xml:space="preserve">В списке макросов выделите </w:t>
      </w:r>
      <w:r w:rsidR="00A9276B" w:rsidRPr="002B4F67">
        <w:t xml:space="preserve">название макроса </w:t>
      </w:r>
      <w:r w:rsidRPr="002B4F67">
        <w:t>левой клавишей мыши и нажмите на кнопку</w:t>
      </w:r>
      <w:proofErr w:type="gramStart"/>
      <w:r w:rsidRPr="002B4F67">
        <w:t xml:space="preserve"> </w:t>
      </w:r>
      <w:r w:rsidRPr="001907C3">
        <w:rPr>
          <w:rStyle w:val="34d"/>
        </w:rPr>
        <w:t>В</w:t>
      </w:r>
      <w:proofErr w:type="gramEnd"/>
      <w:r w:rsidRPr="001907C3">
        <w:rPr>
          <w:rStyle w:val="34d"/>
        </w:rPr>
        <w:t>ыполнить</w:t>
      </w:r>
      <w:r>
        <w:t>.</w:t>
      </w:r>
    </w:p>
    <w:p w:rsidR="00E002CC" w:rsidRDefault="00E236B2" w:rsidP="00E002CC">
      <w:pPr>
        <w:pStyle w:val="34e"/>
      </w:pPr>
      <w:r>
        <w:rPr>
          <w:noProof/>
          <w:lang w:eastAsia="ru-RU"/>
        </w:rPr>
        <w:lastRenderedPageBreak/>
        <w:drawing>
          <wp:inline distT="0" distB="0" distL="0" distR="0" wp14:anchorId="36CFBA76" wp14:editId="5A31220C">
            <wp:extent cx="3960000" cy="2735865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macros_0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3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CC" w:rsidRDefault="00E002CC" w:rsidP="00E002CC">
      <w:pPr>
        <w:pStyle w:val="34f"/>
      </w:pPr>
      <w:r>
        <w:t xml:space="preserve">Рисунок </w:t>
      </w:r>
      <w:bookmarkStart w:id="34" w:name="_Ref411042847"/>
      <w:r w:rsidRPr="004531C3">
        <w:fldChar w:fldCharType="begin"/>
      </w:r>
      <w:r w:rsidRPr="004531C3">
        <w:instrText xml:space="preserve"> SEQ Рисунок \* ARABIC </w:instrText>
      </w:r>
      <w:r w:rsidRPr="004531C3">
        <w:fldChar w:fldCharType="separate"/>
      </w:r>
      <w:r w:rsidR="0045761D">
        <w:rPr>
          <w:noProof/>
        </w:rPr>
        <w:t>13</w:t>
      </w:r>
      <w:r w:rsidRPr="004531C3">
        <w:rPr>
          <w:noProof/>
        </w:rPr>
        <w:fldChar w:fldCharType="end"/>
      </w:r>
      <w:bookmarkEnd w:id="34"/>
      <w:r w:rsidRPr="00956FE6">
        <w:t xml:space="preserve"> — </w:t>
      </w:r>
      <w:r>
        <w:t xml:space="preserve">Окно </w:t>
      </w:r>
      <w:r w:rsidRPr="00A95F27">
        <w:rPr>
          <w:rStyle w:val="34d"/>
        </w:rPr>
        <w:t>Макрос</w:t>
      </w:r>
    </w:p>
    <w:p w:rsidR="000402AC" w:rsidRDefault="000402AC" w:rsidP="000402AC">
      <w:pPr>
        <w:pStyle w:val="2"/>
      </w:pPr>
      <w:bookmarkStart w:id="35" w:name="_Toc134966263"/>
      <w:r>
        <w:t xml:space="preserve">Запуск макроса с помощью </w:t>
      </w:r>
      <w:r w:rsidR="0049077F">
        <w:t>панели быстрого доступа</w:t>
      </w:r>
      <w:bookmarkEnd w:id="35"/>
    </w:p>
    <w:p w:rsidR="000402AC" w:rsidRDefault="000402AC" w:rsidP="000402AC">
      <w:pPr>
        <w:pStyle w:val="34ff"/>
      </w:pPr>
      <w:r>
        <w:t xml:space="preserve">Для того чтобы запустить макрос с помощью </w:t>
      </w:r>
      <w:r w:rsidR="0049077F">
        <w:t>панели быстрого доступа</w:t>
      </w:r>
      <w:r>
        <w:t>:</w:t>
      </w:r>
    </w:p>
    <w:p w:rsidR="000402AC" w:rsidRDefault="000402AC" w:rsidP="002450A9">
      <w:pPr>
        <w:pStyle w:val="340"/>
        <w:numPr>
          <w:ilvl w:val="0"/>
          <w:numId w:val="44"/>
        </w:numPr>
      </w:pPr>
      <w:r>
        <w:t>Установите курсор мыши в документе в зависимости от условий выполнения макроса</w:t>
      </w:r>
      <w:r w:rsidR="0049077F">
        <w:t xml:space="preserve"> (см. раздел</w:t>
      </w:r>
      <w:r w:rsidR="0049077F" w:rsidRPr="00E532A0">
        <w:t> </w:t>
      </w:r>
      <w:r w:rsidR="0049077F" w:rsidRPr="00E532A0">
        <w:fldChar w:fldCharType="begin"/>
      </w:r>
      <w:r w:rsidR="0049077F" w:rsidRPr="00E532A0">
        <w:instrText xml:space="preserve"> REF _Ref404460296 \r \h </w:instrText>
      </w:r>
      <w:r w:rsidR="0049077F" w:rsidRPr="00E532A0">
        <w:fldChar w:fldCharType="separate"/>
      </w:r>
      <w:r w:rsidR="0045761D">
        <w:t>2</w:t>
      </w:r>
      <w:r w:rsidR="0049077F" w:rsidRPr="00E532A0">
        <w:fldChar w:fldCharType="end"/>
      </w:r>
      <w:r w:rsidR="0049077F">
        <w:t>)</w:t>
      </w:r>
      <w:r>
        <w:t>.</w:t>
      </w:r>
    </w:p>
    <w:p w:rsidR="000402AC" w:rsidRPr="00546142" w:rsidRDefault="000402AC" w:rsidP="00855CE8">
      <w:pPr>
        <w:pStyle w:val="340"/>
      </w:pPr>
      <w:r w:rsidRPr="00546142">
        <w:t xml:space="preserve">На </w:t>
      </w:r>
      <w:r w:rsidR="00546142" w:rsidRPr="00546142">
        <w:t xml:space="preserve">панели быстрого доступа нажмите </w:t>
      </w:r>
      <w:r w:rsidRPr="00546142">
        <w:t>на кнопку с названием макроса.</w:t>
      </w:r>
    </w:p>
    <w:p w:rsidR="000402AC" w:rsidRDefault="000402AC" w:rsidP="000402AC">
      <w:pPr>
        <w:pStyle w:val="34f1"/>
      </w:pPr>
      <w:r>
        <w:rPr>
          <w:rStyle w:val="34ff0"/>
        </w:rPr>
        <w:t>Примечание</w:t>
      </w:r>
      <w:r w:rsidRPr="00956FE6">
        <w:t xml:space="preserve"> —</w:t>
      </w:r>
      <w:r w:rsidR="00CC726C">
        <w:t xml:space="preserve"> </w:t>
      </w:r>
      <w:r w:rsidR="00C17EF2">
        <w:t xml:space="preserve">Если </w:t>
      </w:r>
      <w:r w:rsidR="00D8699A">
        <w:t xml:space="preserve">при добавлении макроса на </w:t>
      </w:r>
      <w:r w:rsidR="00D8699A" w:rsidRPr="00546142">
        <w:t>панел</w:t>
      </w:r>
      <w:r w:rsidR="00D8699A">
        <w:t>ь</w:t>
      </w:r>
      <w:r w:rsidR="00D8699A" w:rsidRPr="00546142">
        <w:t xml:space="preserve"> быстрого доступа</w:t>
      </w:r>
      <w:r w:rsidR="00D8699A">
        <w:t xml:space="preserve"> </w:t>
      </w:r>
      <w:r w:rsidR="00C17EF2">
        <w:t xml:space="preserve">в раскрывающемся списке </w:t>
      </w:r>
      <w:r w:rsidR="00C17EF2" w:rsidRPr="00E90648">
        <w:rPr>
          <w:rStyle w:val="34d"/>
        </w:rPr>
        <w:t xml:space="preserve">Настройка </w:t>
      </w:r>
      <w:r w:rsidR="00C17EF2">
        <w:rPr>
          <w:rStyle w:val="34d"/>
        </w:rPr>
        <w:t>панели быстрого доступа</w:t>
      </w:r>
      <w:r w:rsidR="00C17EF2">
        <w:t xml:space="preserve"> </w:t>
      </w:r>
      <w:r w:rsidR="00D8699A">
        <w:t xml:space="preserve">окна </w:t>
      </w:r>
      <w:r w:rsidR="00D8699A" w:rsidRPr="0024058C">
        <w:rPr>
          <w:rStyle w:val="34d"/>
        </w:rPr>
        <w:t xml:space="preserve">Параметры </w:t>
      </w:r>
      <w:r w:rsidR="00D8699A" w:rsidRPr="00DE6876">
        <w:rPr>
          <w:rStyle w:val="34d"/>
          <w:lang w:val="en-US"/>
        </w:rPr>
        <w:t>Word</w:t>
      </w:r>
      <w:r w:rsidR="00D8699A" w:rsidRPr="00DE6876">
        <w:t xml:space="preserve"> </w:t>
      </w:r>
      <w:r w:rsidR="00C17EF2">
        <w:t>(см. рисунок </w:t>
      </w:r>
      <w:r w:rsidR="00C17EF2">
        <w:fldChar w:fldCharType="begin"/>
      </w:r>
      <w:r w:rsidR="00C17EF2">
        <w:instrText xml:space="preserve"> REF _Ref411320205 \h </w:instrText>
      </w:r>
      <w:r w:rsidR="00C17EF2">
        <w:fldChar w:fldCharType="separate"/>
      </w:r>
      <w:r w:rsidR="0045761D">
        <w:rPr>
          <w:noProof/>
        </w:rPr>
        <w:t>3</w:t>
      </w:r>
      <w:r w:rsidR="00C17EF2">
        <w:fldChar w:fldCharType="end"/>
      </w:r>
      <w:r w:rsidR="00C17EF2">
        <w:t xml:space="preserve">) был выбран конкретный документ, </w:t>
      </w:r>
      <w:r w:rsidR="00C17EF2" w:rsidRPr="00FA3032">
        <w:t xml:space="preserve">то запуск </w:t>
      </w:r>
      <w:r w:rsidR="00D8699A">
        <w:t xml:space="preserve">макроса </w:t>
      </w:r>
      <w:r w:rsidR="00C17EF2" w:rsidRPr="00FA3032">
        <w:t xml:space="preserve">возможен только в </w:t>
      </w:r>
      <w:r w:rsidR="00C17EF2">
        <w:t xml:space="preserve">том </w:t>
      </w:r>
      <w:r w:rsidR="00C17EF2" w:rsidRPr="00FA3032">
        <w:t>документе</w:t>
      </w:r>
      <w:r w:rsidR="00C17EF2">
        <w:t>.</w:t>
      </w:r>
    </w:p>
    <w:p w:rsidR="004807B4" w:rsidRDefault="004807B4" w:rsidP="004807B4">
      <w:pPr>
        <w:pStyle w:val="2"/>
      </w:pPr>
      <w:bookmarkStart w:id="36" w:name="_Toc134966264"/>
      <w:r>
        <w:t>Запуск макроса с помощью пользовательской вкладки</w:t>
      </w:r>
      <w:bookmarkEnd w:id="36"/>
    </w:p>
    <w:p w:rsidR="00CD2D5E" w:rsidRDefault="00CD2D5E" w:rsidP="00CD2D5E">
      <w:pPr>
        <w:pStyle w:val="34ff"/>
      </w:pPr>
      <w:r>
        <w:t xml:space="preserve">Для того чтобы запустить макрос с </w:t>
      </w:r>
      <w:r w:rsidR="00B60335">
        <w:t>помощью пользовательской вкладки</w:t>
      </w:r>
      <w:r>
        <w:t>:</w:t>
      </w:r>
    </w:p>
    <w:p w:rsidR="00527EFA" w:rsidRPr="00162FD2" w:rsidRDefault="00527EFA" w:rsidP="002450A9">
      <w:pPr>
        <w:pStyle w:val="340"/>
        <w:numPr>
          <w:ilvl w:val="0"/>
          <w:numId w:val="45"/>
        </w:numPr>
      </w:pPr>
      <w:r w:rsidRPr="00162FD2">
        <w:t>Установите курсор мыши в документе в зависимости от условий выполнения макроса</w:t>
      </w:r>
      <w:r w:rsidR="00162FD2">
        <w:t xml:space="preserve"> (см. раздел</w:t>
      </w:r>
      <w:r w:rsidR="00162FD2" w:rsidRPr="00E532A0">
        <w:t> </w:t>
      </w:r>
      <w:r w:rsidR="00162FD2" w:rsidRPr="00E532A0">
        <w:fldChar w:fldCharType="begin"/>
      </w:r>
      <w:r w:rsidR="00162FD2" w:rsidRPr="00E532A0">
        <w:instrText xml:space="preserve"> REF _Ref404460296 \r \h </w:instrText>
      </w:r>
      <w:r w:rsidR="00162FD2" w:rsidRPr="00E532A0">
        <w:fldChar w:fldCharType="separate"/>
      </w:r>
      <w:r w:rsidR="0045761D">
        <w:t>2</w:t>
      </w:r>
      <w:r w:rsidR="00162FD2" w:rsidRPr="00E532A0">
        <w:fldChar w:fldCharType="end"/>
      </w:r>
      <w:r w:rsidR="00162FD2">
        <w:t>)</w:t>
      </w:r>
      <w:r w:rsidRPr="00162FD2">
        <w:t>.</w:t>
      </w:r>
    </w:p>
    <w:p w:rsidR="00AF0A6F" w:rsidRDefault="00AF0A6F" w:rsidP="00855CE8">
      <w:pPr>
        <w:pStyle w:val="340"/>
      </w:pPr>
      <w:r w:rsidRPr="00AF0A6F">
        <w:t>На ленте перейдите на пользовательскую вкладку с добавленными в нее макросами.</w:t>
      </w:r>
    </w:p>
    <w:p w:rsidR="00AF0A6F" w:rsidRDefault="00AF0A6F" w:rsidP="00855CE8">
      <w:pPr>
        <w:pStyle w:val="340"/>
      </w:pPr>
      <w:r>
        <w:t>Нажмите на кнопку с названием макроса.</w:t>
      </w:r>
    </w:p>
    <w:p w:rsidR="004807B4" w:rsidRDefault="004807B4" w:rsidP="004807B4">
      <w:pPr>
        <w:pStyle w:val="2"/>
      </w:pPr>
      <w:bookmarkStart w:id="37" w:name="_Toc134966265"/>
      <w:r>
        <w:lastRenderedPageBreak/>
        <w:t>Запуск макроса с помощью сочетания клавиш</w:t>
      </w:r>
      <w:bookmarkEnd w:id="37"/>
    </w:p>
    <w:p w:rsidR="00B60335" w:rsidRDefault="00B60335" w:rsidP="00B60335">
      <w:pPr>
        <w:pStyle w:val="34ff"/>
      </w:pPr>
      <w:r>
        <w:t>Для того чтобы запустить макрос с помощью</w:t>
      </w:r>
      <w:r w:rsidRPr="00B60335">
        <w:t xml:space="preserve"> </w:t>
      </w:r>
      <w:r>
        <w:t>сочетания клавиш:</w:t>
      </w:r>
    </w:p>
    <w:p w:rsidR="00527EFA" w:rsidRPr="00527EFA" w:rsidRDefault="00527EFA" w:rsidP="002450A9">
      <w:pPr>
        <w:pStyle w:val="340"/>
        <w:numPr>
          <w:ilvl w:val="0"/>
          <w:numId w:val="46"/>
        </w:numPr>
      </w:pPr>
      <w:r w:rsidRPr="00527EFA">
        <w:t>Установите курсор мыши в документе в зависимости от условий выполнения макроса</w:t>
      </w:r>
      <w:r w:rsidR="00543A91">
        <w:t xml:space="preserve"> (см. раздел</w:t>
      </w:r>
      <w:r w:rsidR="00543A91" w:rsidRPr="00E532A0">
        <w:t> </w:t>
      </w:r>
      <w:r w:rsidR="00543A91" w:rsidRPr="00E532A0">
        <w:fldChar w:fldCharType="begin"/>
      </w:r>
      <w:r w:rsidR="00543A91" w:rsidRPr="00E532A0">
        <w:instrText xml:space="preserve"> REF _Ref404460296 \r \h </w:instrText>
      </w:r>
      <w:r w:rsidR="00543A91" w:rsidRPr="00E532A0">
        <w:fldChar w:fldCharType="separate"/>
      </w:r>
      <w:r w:rsidR="0045761D">
        <w:t>2</w:t>
      </w:r>
      <w:r w:rsidR="00543A91" w:rsidRPr="00E532A0">
        <w:fldChar w:fldCharType="end"/>
      </w:r>
      <w:r w:rsidR="00543A91">
        <w:t>)</w:t>
      </w:r>
      <w:r w:rsidRPr="00527EFA">
        <w:t>.</w:t>
      </w:r>
    </w:p>
    <w:p w:rsidR="00B60335" w:rsidRDefault="00B60335" w:rsidP="00855CE8">
      <w:pPr>
        <w:pStyle w:val="340"/>
      </w:pPr>
      <w:r>
        <w:t>Нажмите предварительно заданное</w:t>
      </w:r>
      <w:r w:rsidRPr="00AF0A6F">
        <w:t xml:space="preserve"> </w:t>
      </w:r>
      <w:r>
        <w:t>сочетание клавиш для макроса</w:t>
      </w:r>
      <w:r w:rsidRPr="00AF0A6F">
        <w:t>.</w:t>
      </w:r>
    </w:p>
    <w:p w:rsidR="00FA3032" w:rsidRDefault="00FA3032" w:rsidP="00FA3032">
      <w:pPr>
        <w:pStyle w:val="34f1"/>
      </w:pPr>
      <w:r>
        <w:rPr>
          <w:rStyle w:val="34ff0"/>
        </w:rPr>
        <w:t>Примечание</w:t>
      </w:r>
      <w:r w:rsidRPr="00956FE6">
        <w:t xml:space="preserve"> —</w:t>
      </w:r>
      <w:r w:rsidR="00E979E0">
        <w:t xml:space="preserve"> </w:t>
      </w:r>
      <w:r w:rsidR="009F4386">
        <w:t xml:space="preserve">Если </w:t>
      </w:r>
      <w:r w:rsidR="00FC44FB">
        <w:t xml:space="preserve">при назначении макросу сочетания клавиш </w:t>
      </w:r>
      <w:r w:rsidR="009629BB">
        <w:t xml:space="preserve">в </w:t>
      </w:r>
      <w:r w:rsidR="009F4386">
        <w:t>раскрывающемся списке</w:t>
      </w:r>
      <w:proofErr w:type="gramStart"/>
      <w:r w:rsidR="009F4386">
        <w:t xml:space="preserve"> </w:t>
      </w:r>
      <w:r w:rsidR="009F4386" w:rsidRPr="00490C75">
        <w:rPr>
          <w:rStyle w:val="34d"/>
        </w:rPr>
        <w:t>С</w:t>
      </w:r>
      <w:proofErr w:type="gramEnd"/>
      <w:r w:rsidR="009F4386" w:rsidRPr="00490C75">
        <w:rPr>
          <w:rStyle w:val="34d"/>
        </w:rPr>
        <w:t>охранить изменения в</w:t>
      </w:r>
      <w:r w:rsidR="009F4386">
        <w:t xml:space="preserve"> был выбран конкретный документ, </w:t>
      </w:r>
      <w:r w:rsidR="009F4386" w:rsidRPr="00FA3032">
        <w:t>то запуск</w:t>
      </w:r>
      <w:r w:rsidR="00FC44FB">
        <w:t xml:space="preserve"> макроса</w:t>
      </w:r>
      <w:r w:rsidR="009F4386" w:rsidRPr="00FA3032">
        <w:t xml:space="preserve"> возможен только в </w:t>
      </w:r>
      <w:r w:rsidR="009F4386">
        <w:t xml:space="preserve">том </w:t>
      </w:r>
      <w:r w:rsidR="009F4386" w:rsidRPr="00FA3032">
        <w:t>документе</w:t>
      </w:r>
      <w:r w:rsidR="009F4386">
        <w:t>.</w:t>
      </w:r>
    </w:p>
    <w:p w:rsidR="00A32E8A" w:rsidRPr="00FC44FB" w:rsidRDefault="00A32E8A" w:rsidP="006672A2">
      <w:pPr>
        <w:pStyle w:val="34b"/>
      </w:pPr>
    </w:p>
    <w:p w:rsidR="00D33DEC" w:rsidRDefault="000F294C" w:rsidP="00D33DEC">
      <w:pPr>
        <w:pStyle w:val="1"/>
        <w:rPr>
          <w:lang w:val="ru-RU"/>
        </w:rPr>
      </w:pPr>
      <w:bookmarkStart w:id="38" w:name="_Ref404587998"/>
      <w:bookmarkStart w:id="39" w:name="_Ref411052792"/>
      <w:bookmarkStart w:id="40" w:name="_Toc134966266"/>
      <w:r>
        <w:rPr>
          <w:lang w:val="ru-RU"/>
        </w:rPr>
        <w:lastRenderedPageBreak/>
        <w:t>Справочник по</w:t>
      </w:r>
      <w:r w:rsidR="00D33DEC">
        <w:t xml:space="preserve"> макрос</w:t>
      </w:r>
      <w:bookmarkEnd w:id="38"/>
      <w:r>
        <w:rPr>
          <w:lang w:val="ru-RU"/>
        </w:rPr>
        <w:t>ам</w:t>
      </w:r>
      <w:bookmarkEnd w:id="39"/>
      <w:bookmarkEnd w:id="40"/>
    </w:p>
    <w:p w:rsidR="000507DA" w:rsidRPr="000507DA" w:rsidRDefault="000507DA" w:rsidP="000507DA">
      <w:pPr>
        <w:pStyle w:val="2"/>
      </w:pPr>
      <w:bookmarkStart w:id="41" w:name="_Toc134966267"/>
      <w:r>
        <w:t>Общие сведения</w:t>
      </w:r>
      <w:bookmarkEnd w:id="41"/>
    </w:p>
    <w:p w:rsidR="00D33DEC" w:rsidRDefault="00046ABC" w:rsidP="00D33DEC">
      <w:pPr>
        <w:pStyle w:val="34b"/>
      </w:pPr>
      <w:r>
        <w:t xml:space="preserve">В данном разделе приводится подробное описание макросов, </w:t>
      </w:r>
      <w:r w:rsidR="00641D7D">
        <w:t>содержащихся</w:t>
      </w:r>
      <w:r>
        <w:t xml:space="preserve"> в шаблон</w:t>
      </w:r>
      <w:r w:rsidR="00641D7D">
        <w:t>е</w:t>
      </w:r>
      <w:r>
        <w:t xml:space="preserve"> </w:t>
      </w:r>
      <w:r w:rsidR="00D16A61" w:rsidRPr="00D16A61">
        <w:rPr>
          <w:rStyle w:val="34f0"/>
        </w:rPr>
        <w:t>Макросы для документов ГОСТ.dotm</w:t>
      </w:r>
      <w:r w:rsidR="00B259B3">
        <w:t>,</w:t>
      </w:r>
      <w:r w:rsidR="00D33DEC">
        <w:t xml:space="preserve"> </w:t>
      </w:r>
      <w:r w:rsidR="00205F57">
        <w:t xml:space="preserve">и </w:t>
      </w:r>
      <w:r w:rsidR="00D33DEC">
        <w:t>условий</w:t>
      </w:r>
      <w:r w:rsidR="00205F57">
        <w:t xml:space="preserve"> для их выполнения</w:t>
      </w:r>
      <w:r w:rsidR="00D33DEC">
        <w:t>.</w:t>
      </w:r>
    </w:p>
    <w:p w:rsidR="00C51A91" w:rsidRDefault="00C51A91" w:rsidP="000507DA">
      <w:pPr>
        <w:pStyle w:val="2"/>
      </w:pPr>
      <w:bookmarkStart w:id="42" w:name="_Toc134966268"/>
      <w:r>
        <w:t xml:space="preserve">Макросы для </w:t>
      </w:r>
      <w:r w:rsidR="00AE30FA">
        <w:t xml:space="preserve">корректорской и редакторской </w:t>
      </w:r>
      <w:r>
        <w:t>правки</w:t>
      </w:r>
      <w:r w:rsidR="00AE30FA">
        <w:t xml:space="preserve"> документа</w:t>
      </w:r>
      <w:bookmarkEnd w:id="42"/>
    </w:p>
    <w:p w:rsidR="000507DA" w:rsidRDefault="000507DA" w:rsidP="00C51A91">
      <w:pPr>
        <w:pStyle w:val="3"/>
      </w:pPr>
      <w:bookmarkStart w:id="43" w:name="_Ref411328364"/>
      <w:bookmarkStart w:id="44" w:name="_Toc134966269"/>
      <w:r>
        <w:t xml:space="preserve">Макрос </w:t>
      </w:r>
      <w:proofErr w:type="spellStart"/>
      <w:r w:rsidRPr="00E047DF">
        <w:t>DocumentCleaning</w:t>
      </w:r>
      <w:bookmarkEnd w:id="43"/>
      <w:bookmarkEnd w:id="44"/>
      <w:proofErr w:type="spellEnd"/>
    </w:p>
    <w:p w:rsidR="00683694" w:rsidRDefault="000507DA" w:rsidP="000507DA">
      <w:pPr>
        <w:pStyle w:val="34b"/>
      </w:pPr>
      <w:r>
        <w:t xml:space="preserve">Макрос </w:t>
      </w:r>
      <w:proofErr w:type="spellStart"/>
      <w:r w:rsidRPr="00A663F7">
        <w:rPr>
          <w:rStyle w:val="34ffc"/>
        </w:rPr>
        <w:t>DocumentCleaning</w:t>
      </w:r>
      <w:proofErr w:type="spellEnd"/>
      <w:r>
        <w:t xml:space="preserve"> предназначен для </w:t>
      </w:r>
      <w:r w:rsidR="00424AC1">
        <w:t>удаления в</w:t>
      </w:r>
      <w:r>
        <w:t xml:space="preserve"> текст</w:t>
      </w:r>
      <w:r w:rsidR="00424AC1">
        <w:t>е</w:t>
      </w:r>
      <w:r>
        <w:t xml:space="preserve"> документа лишних пробелов и исправления некоторых некорректно используемых знаков пунктуации.</w:t>
      </w:r>
    </w:p>
    <w:p w:rsidR="00A11947" w:rsidRDefault="00683694" w:rsidP="00A11947">
      <w:pPr>
        <w:pStyle w:val="34fff1"/>
      </w:pPr>
      <w:r>
        <w:t xml:space="preserve">Макрос </w:t>
      </w:r>
      <w:r w:rsidR="00A11947">
        <w:t xml:space="preserve">выполняет во всем тексте </w:t>
      </w:r>
      <w:r w:rsidR="00D512DC">
        <w:t xml:space="preserve">документа </w:t>
      </w:r>
      <w:r w:rsidR="00A11947">
        <w:t>следующие действия:</w:t>
      </w:r>
    </w:p>
    <w:p w:rsidR="00A11947" w:rsidRPr="00A11947" w:rsidRDefault="00A11947" w:rsidP="002450A9">
      <w:pPr>
        <w:pStyle w:val="341"/>
        <w:numPr>
          <w:ilvl w:val="0"/>
          <w:numId w:val="48"/>
        </w:numPr>
      </w:pPr>
      <w:r w:rsidRPr="00A11947">
        <w:t>Удал</w:t>
      </w:r>
      <w:r>
        <w:t xml:space="preserve">яет </w:t>
      </w:r>
      <w:r w:rsidRPr="00A11947">
        <w:t>лишни</w:t>
      </w:r>
      <w:r>
        <w:t>е</w:t>
      </w:r>
      <w:r w:rsidRPr="00A11947">
        <w:t xml:space="preserve"> пробел</w:t>
      </w:r>
      <w:r>
        <w:t>ы</w:t>
      </w:r>
      <w:r w:rsidRPr="00A11947">
        <w:t>:</w:t>
      </w:r>
    </w:p>
    <w:p w:rsidR="00A11947" w:rsidRPr="00A11947" w:rsidRDefault="00A11947" w:rsidP="00A11947">
      <w:pPr>
        <w:pStyle w:val="3423"/>
      </w:pPr>
      <w:r w:rsidRPr="00A11947">
        <w:t>множественны</w:t>
      </w:r>
      <w:r>
        <w:t>е</w:t>
      </w:r>
      <w:r w:rsidRPr="00A11947">
        <w:t xml:space="preserve"> пробел</w:t>
      </w:r>
      <w:r>
        <w:t>ы</w:t>
      </w:r>
      <w:r w:rsidRPr="00A11947">
        <w:t>;</w:t>
      </w:r>
    </w:p>
    <w:p w:rsidR="00A11947" w:rsidRPr="00A11947" w:rsidRDefault="00A11947" w:rsidP="00A11947">
      <w:pPr>
        <w:pStyle w:val="3423"/>
      </w:pPr>
      <w:r w:rsidRPr="00A11947">
        <w:t>пробел</w:t>
      </w:r>
      <w:r>
        <w:t>ы</w:t>
      </w:r>
      <w:r w:rsidRPr="00A11947">
        <w:t xml:space="preserve"> до и после знака абзаца;</w:t>
      </w:r>
    </w:p>
    <w:p w:rsidR="00A11947" w:rsidRPr="00A11947" w:rsidRDefault="00A11947" w:rsidP="00A11947">
      <w:pPr>
        <w:pStyle w:val="3423"/>
      </w:pPr>
      <w:r w:rsidRPr="00A11947">
        <w:t>пробел</w:t>
      </w:r>
      <w:r>
        <w:t>ы</w:t>
      </w:r>
      <w:r w:rsidRPr="00A11947">
        <w:t xml:space="preserve"> после открывающих скобок и кавычек;</w:t>
      </w:r>
    </w:p>
    <w:p w:rsidR="00A11947" w:rsidRPr="00A11947" w:rsidRDefault="00A11947" w:rsidP="00A11947">
      <w:pPr>
        <w:pStyle w:val="3423"/>
      </w:pPr>
      <w:r w:rsidRPr="00A11947">
        <w:t>пробел</w:t>
      </w:r>
      <w:r>
        <w:t>ы</w:t>
      </w:r>
      <w:r w:rsidRPr="00A11947">
        <w:t xml:space="preserve"> до знаков препинания, закрывающих скобок и кавычек.</w:t>
      </w:r>
    </w:p>
    <w:p w:rsidR="00A11947" w:rsidRPr="00A11947" w:rsidRDefault="00A11947" w:rsidP="00855CE8">
      <w:pPr>
        <w:pStyle w:val="341"/>
      </w:pPr>
      <w:r>
        <w:t>Заменяет</w:t>
      </w:r>
      <w:r w:rsidRPr="00A11947">
        <w:t xml:space="preserve"> </w:t>
      </w:r>
      <w:r>
        <w:t>следующие знаки</w:t>
      </w:r>
      <w:r w:rsidRPr="00A11947">
        <w:t xml:space="preserve"> препинания:</w:t>
      </w:r>
    </w:p>
    <w:p w:rsidR="00A11947" w:rsidRPr="00A11947" w:rsidRDefault="00A11947" w:rsidP="00A11947">
      <w:pPr>
        <w:pStyle w:val="3423"/>
      </w:pPr>
      <w:r w:rsidRPr="00A11947">
        <w:t>коротко</w:t>
      </w:r>
      <w:r>
        <w:t xml:space="preserve">е </w:t>
      </w:r>
      <w:r w:rsidRPr="00A11947">
        <w:t xml:space="preserve">тире </w:t>
      </w:r>
      <w:proofErr w:type="gramStart"/>
      <w:r w:rsidRPr="00A11947">
        <w:t>на</w:t>
      </w:r>
      <w:proofErr w:type="gramEnd"/>
      <w:r w:rsidRPr="00A11947">
        <w:t xml:space="preserve"> длинное;</w:t>
      </w:r>
    </w:p>
    <w:p w:rsidR="00A11947" w:rsidRPr="00A11947" w:rsidRDefault="00A11947" w:rsidP="00A11947">
      <w:pPr>
        <w:pStyle w:val="3423"/>
      </w:pPr>
      <w:r>
        <w:t>дефис</w:t>
      </w:r>
      <w:r w:rsidRPr="00A11947">
        <w:t xml:space="preserve"> (</w:t>
      </w:r>
      <w:r>
        <w:t>если после дефиса стоит пробел</w:t>
      </w:r>
      <w:r w:rsidRPr="00A11947">
        <w:t>) на длинное тире;</w:t>
      </w:r>
    </w:p>
    <w:p w:rsidR="00A11947" w:rsidRPr="00A11947" w:rsidRDefault="00A11947" w:rsidP="00A11947">
      <w:pPr>
        <w:pStyle w:val="3423"/>
      </w:pPr>
      <w:r w:rsidRPr="00A11947">
        <w:t>тр</w:t>
      </w:r>
      <w:r>
        <w:t>и</w:t>
      </w:r>
      <w:r w:rsidRPr="00A11947">
        <w:t xml:space="preserve"> </w:t>
      </w:r>
      <w:r>
        <w:t>точки</w:t>
      </w:r>
      <w:r w:rsidRPr="00A11947">
        <w:t xml:space="preserve"> на </w:t>
      </w:r>
      <w:r>
        <w:t xml:space="preserve">корректно оформленное </w:t>
      </w:r>
      <w:r w:rsidRPr="00A11947">
        <w:t>многоточие;</w:t>
      </w:r>
    </w:p>
    <w:p w:rsidR="00A11947" w:rsidRDefault="00A11947" w:rsidP="00A11947">
      <w:pPr>
        <w:pStyle w:val="3423"/>
      </w:pPr>
      <w:r>
        <w:t>прямой апостроф</w:t>
      </w:r>
      <w:r w:rsidRPr="00A11947">
        <w:t xml:space="preserve"> на апостроф-запятую</w:t>
      </w:r>
      <w:r>
        <w:t>.</w:t>
      </w:r>
    </w:p>
    <w:p w:rsidR="000507DA" w:rsidRDefault="00466F06" w:rsidP="000507DA">
      <w:pPr>
        <w:pStyle w:val="34b"/>
      </w:pPr>
      <w:r>
        <w:t>Если в какую-то часть текста вносить</w:t>
      </w:r>
      <w:r w:rsidR="000507DA">
        <w:t xml:space="preserve"> </w:t>
      </w:r>
      <w:r>
        <w:t xml:space="preserve">исправления </w:t>
      </w:r>
      <w:r w:rsidR="000507DA">
        <w:t>нежелательно</w:t>
      </w:r>
      <w:r>
        <w:t xml:space="preserve"> (</w:t>
      </w:r>
      <w:r w:rsidR="000507DA">
        <w:t>например, в листинг</w:t>
      </w:r>
      <w:r>
        <w:t>и),</w:t>
      </w:r>
      <w:r w:rsidR="000507DA">
        <w:t xml:space="preserve"> до выполнения макроса следует выполнить подготовительные действия</w:t>
      </w:r>
      <w:r w:rsidR="009F4A3B">
        <w:t xml:space="preserve"> — исключить часть текста документа из области выполнения макроса</w:t>
      </w:r>
      <w:r w:rsidR="000507DA">
        <w:t>.</w:t>
      </w:r>
      <w:r w:rsidR="009F4A3B" w:rsidRPr="009F4A3B">
        <w:t xml:space="preserve"> </w:t>
      </w:r>
      <w:r w:rsidR="00BB1B69">
        <w:t>Макрос</w:t>
      </w:r>
      <w:r w:rsidR="00B20CF6">
        <w:t xml:space="preserve"> </w:t>
      </w:r>
      <w:proofErr w:type="spellStart"/>
      <w:r w:rsidR="00B20CF6" w:rsidRPr="00A663F7">
        <w:rPr>
          <w:rStyle w:val="34ffc"/>
        </w:rPr>
        <w:t>DocumentCleaning</w:t>
      </w:r>
      <w:proofErr w:type="spellEnd"/>
      <w:r w:rsidR="00B20CF6">
        <w:t xml:space="preserve"> </w:t>
      </w:r>
      <w:r w:rsidR="009F4A3B">
        <w:t>не производ</w:t>
      </w:r>
      <w:r>
        <w:t>и</w:t>
      </w:r>
      <w:r w:rsidR="009F4A3B">
        <w:t>т изменений в тексте, в котором установлено свойство шрифта — «Зачеркнутый».</w:t>
      </w:r>
    </w:p>
    <w:p w:rsidR="000507DA" w:rsidRDefault="000507DA" w:rsidP="000507DA">
      <w:pPr>
        <w:pStyle w:val="34ff"/>
      </w:pPr>
      <w:r>
        <w:t xml:space="preserve">Для того чтобы исключить </w:t>
      </w:r>
      <w:r w:rsidR="00424AC1">
        <w:t xml:space="preserve">часть </w:t>
      </w:r>
      <w:r>
        <w:t>текст</w:t>
      </w:r>
      <w:r w:rsidR="00424AC1">
        <w:t>а документа</w:t>
      </w:r>
      <w:r>
        <w:t xml:space="preserve"> из области выполнения макрос</w:t>
      </w:r>
      <w:r w:rsidR="005D4ADC">
        <w:t>а</w:t>
      </w:r>
      <w:r>
        <w:t>:</w:t>
      </w:r>
    </w:p>
    <w:p w:rsidR="000507DA" w:rsidRDefault="000507DA" w:rsidP="002450A9">
      <w:pPr>
        <w:pStyle w:val="340"/>
        <w:keepLines/>
        <w:numPr>
          <w:ilvl w:val="0"/>
          <w:numId w:val="47"/>
        </w:numPr>
      </w:pPr>
      <w:r>
        <w:t xml:space="preserve">Оформите текст, который будет исключен из области выполнения макроса, предназначенным для него стилем документа. Например, оформите все листинги абзацным стилем </w:t>
      </w:r>
      <w:r w:rsidR="008E5A6D" w:rsidRPr="000507DA">
        <w:rPr>
          <w:rStyle w:val="34ffc"/>
        </w:rPr>
        <w:t>34_Листинг</w:t>
      </w:r>
      <w:r>
        <w:t>, а программный код внутри абзацев</w:t>
      </w:r>
      <w:r w:rsidRPr="000507DA">
        <w:t xml:space="preserve"> </w:t>
      </w:r>
      <w:r>
        <w:t>знаковым стилем</w:t>
      </w:r>
      <w:r w:rsidR="008E5A6D">
        <w:t xml:space="preserve"> </w:t>
      </w:r>
      <w:r w:rsidRPr="000507DA">
        <w:rPr>
          <w:rStyle w:val="34ffc"/>
        </w:rPr>
        <w:t>34_Знак_Программный_код</w:t>
      </w:r>
      <w:r>
        <w:t>.</w:t>
      </w:r>
    </w:p>
    <w:p w:rsidR="000507DA" w:rsidRDefault="000507DA" w:rsidP="00855CE8">
      <w:pPr>
        <w:pStyle w:val="340"/>
      </w:pPr>
      <w:r>
        <w:lastRenderedPageBreak/>
        <w:t>Внесите изменение в стиль, которым оформлен текст, исключенный из области выполнения макроса,</w:t>
      </w:r>
      <w:r w:rsidR="00956FE6" w:rsidRPr="00956FE6">
        <w:t xml:space="preserve"> — </w:t>
      </w:r>
      <w:r>
        <w:t>установите</w:t>
      </w:r>
      <w:r w:rsidRPr="000507DA">
        <w:t xml:space="preserve"> </w:t>
      </w:r>
      <w:r>
        <w:t xml:space="preserve">для шрифта </w:t>
      </w:r>
      <w:r w:rsidR="00424AC1">
        <w:t>текста</w:t>
      </w:r>
      <w:r>
        <w:t xml:space="preserve"> </w:t>
      </w:r>
      <w:r w:rsidR="007B11D7">
        <w:t>свойство</w:t>
      </w:r>
      <w:r>
        <w:t xml:space="preserve"> </w:t>
      </w:r>
      <w:r>
        <w:rPr>
          <w:rStyle w:val="34ff1"/>
        </w:rPr>
        <w:t>За</w:t>
      </w:r>
      <w:r w:rsidRPr="000507DA">
        <w:rPr>
          <w:rStyle w:val="34ff1"/>
        </w:rPr>
        <w:t>черкнутый</w:t>
      </w:r>
      <w:r>
        <w:t>. Для этого выполните следующие действия:</w:t>
      </w:r>
    </w:p>
    <w:p w:rsidR="000507DA" w:rsidRPr="003A1A90" w:rsidRDefault="00424AC1" w:rsidP="003A1A90">
      <w:pPr>
        <w:pStyle w:val="344"/>
      </w:pPr>
      <w:r w:rsidRPr="003A1A90">
        <w:t xml:space="preserve">Откройте </w:t>
      </w:r>
      <w:r w:rsidR="000507DA" w:rsidRPr="003A1A90">
        <w:t>панел</w:t>
      </w:r>
      <w:r w:rsidRPr="003A1A90">
        <w:t>ь</w:t>
      </w:r>
      <w:r w:rsidR="000507DA" w:rsidRPr="003A1A90">
        <w:t xml:space="preserve"> </w:t>
      </w:r>
      <w:r w:rsidR="000507DA" w:rsidRPr="006672A2">
        <w:rPr>
          <w:rStyle w:val="34d"/>
        </w:rPr>
        <w:t>Стили</w:t>
      </w:r>
      <w:r w:rsidR="000507DA" w:rsidRPr="003A1A90">
        <w:t xml:space="preserve"> </w:t>
      </w:r>
      <w:r w:rsidRPr="003A1A90">
        <w:t xml:space="preserve">и в </w:t>
      </w:r>
      <w:r w:rsidR="00AB447E" w:rsidRPr="003A1A90">
        <w:t>ней</w:t>
      </w:r>
      <w:r w:rsidRPr="003A1A90">
        <w:t xml:space="preserve"> </w:t>
      </w:r>
      <w:r w:rsidR="000507DA" w:rsidRPr="003A1A90">
        <w:t xml:space="preserve">щелкните правой клавишей мыши на </w:t>
      </w:r>
      <w:r w:rsidRPr="003A1A90">
        <w:t xml:space="preserve">названии </w:t>
      </w:r>
      <w:r w:rsidR="000507DA" w:rsidRPr="003A1A90">
        <w:t>стил</w:t>
      </w:r>
      <w:r w:rsidRPr="003A1A90">
        <w:t>я</w:t>
      </w:r>
      <w:r w:rsidR="000507DA" w:rsidRPr="003A1A90">
        <w:t xml:space="preserve"> (например,</w:t>
      </w:r>
      <w:r w:rsidR="00191F5C" w:rsidRPr="003A1A90">
        <w:t xml:space="preserve"> на стиле</w:t>
      </w:r>
      <w:r w:rsidR="000507DA" w:rsidRPr="003A1A90">
        <w:t xml:space="preserve"> </w:t>
      </w:r>
      <w:r w:rsidR="000507DA" w:rsidRPr="003A1A90">
        <w:rPr>
          <w:rStyle w:val="34ffc"/>
        </w:rPr>
        <w:t>34_Листинг</w:t>
      </w:r>
      <w:r w:rsidR="000507DA" w:rsidRPr="003A1A90">
        <w:t>).</w:t>
      </w:r>
    </w:p>
    <w:p w:rsidR="000507DA" w:rsidRPr="003A1A90" w:rsidRDefault="00AB447E" w:rsidP="003A1A90">
      <w:pPr>
        <w:pStyle w:val="344"/>
      </w:pPr>
      <w:r w:rsidRPr="003A1A90">
        <w:t>В отрывшемся контекстном меню выберите пункт</w:t>
      </w:r>
      <w:proofErr w:type="gramStart"/>
      <w:r w:rsidR="000507DA" w:rsidRPr="003A1A90">
        <w:t xml:space="preserve"> </w:t>
      </w:r>
      <w:r w:rsidR="000507DA" w:rsidRPr="006672A2">
        <w:rPr>
          <w:rStyle w:val="34d"/>
        </w:rPr>
        <w:t>И</w:t>
      </w:r>
      <w:proofErr w:type="gramEnd"/>
      <w:r w:rsidR="000507DA" w:rsidRPr="006672A2">
        <w:rPr>
          <w:rStyle w:val="34d"/>
        </w:rPr>
        <w:t>зменить</w:t>
      </w:r>
      <w:r w:rsidR="000507DA" w:rsidRPr="003A1A90">
        <w:t>.</w:t>
      </w:r>
      <w:r w:rsidRPr="003A1A90">
        <w:t xml:space="preserve"> Откроется окно </w:t>
      </w:r>
      <w:r w:rsidRPr="006672A2">
        <w:rPr>
          <w:rStyle w:val="34d"/>
        </w:rPr>
        <w:t>Изменение стиля</w:t>
      </w:r>
      <w:r w:rsidRPr="003A1A90">
        <w:t xml:space="preserve"> (рисунок </w:t>
      </w:r>
      <w:r w:rsidRPr="003A1A90">
        <w:fldChar w:fldCharType="begin"/>
      </w:r>
      <w:r w:rsidRPr="003A1A90">
        <w:instrText xml:space="preserve"> REF _Ref408662402 \h </w:instrText>
      </w:r>
      <w:r w:rsidRPr="003A1A90">
        <w:fldChar w:fldCharType="separate"/>
      </w:r>
      <w:r w:rsidR="0045761D">
        <w:rPr>
          <w:noProof/>
        </w:rPr>
        <w:t>14</w:t>
      </w:r>
      <w:r w:rsidRPr="003A1A90">
        <w:fldChar w:fldCharType="end"/>
      </w:r>
      <w:r w:rsidRPr="003A1A90">
        <w:t>).</w:t>
      </w:r>
    </w:p>
    <w:p w:rsidR="00AB447E" w:rsidRDefault="0064400F" w:rsidP="00AB447E">
      <w:pPr>
        <w:pStyle w:val="34e"/>
      </w:pPr>
      <w:r>
        <w:rPr>
          <w:noProof/>
          <w:lang w:eastAsia="ru-RU"/>
        </w:rPr>
        <w:drawing>
          <wp:inline distT="0" distB="0" distL="0" distR="0" wp14:anchorId="29F416C1" wp14:editId="1419AF46">
            <wp:extent cx="4860000" cy="3540818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change_style_0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4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47E" w:rsidRPr="000507DA" w:rsidRDefault="00AB447E" w:rsidP="00AB447E">
      <w:pPr>
        <w:pStyle w:val="34f"/>
      </w:pPr>
      <w:r>
        <w:t xml:space="preserve">Рисунок </w:t>
      </w:r>
      <w:bookmarkStart w:id="45" w:name="_Ref408662402"/>
      <w:r>
        <w:fldChar w:fldCharType="begin"/>
      </w:r>
      <w:r>
        <w:instrText xml:space="preserve"> SEQ Рисунок \* ARABIC </w:instrText>
      </w:r>
      <w:r>
        <w:fldChar w:fldCharType="separate"/>
      </w:r>
      <w:r w:rsidR="0045761D">
        <w:rPr>
          <w:noProof/>
        </w:rPr>
        <w:t>14</w:t>
      </w:r>
      <w:r>
        <w:fldChar w:fldCharType="end"/>
      </w:r>
      <w:bookmarkEnd w:id="45"/>
      <w:r>
        <w:t xml:space="preserve"> —</w:t>
      </w:r>
      <w:r w:rsidR="00761405">
        <w:t xml:space="preserve"> Окно </w:t>
      </w:r>
      <w:r w:rsidR="00761405" w:rsidRPr="00A95F27">
        <w:rPr>
          <w:rStyle w:val="34d"/>
        </w:rPr>
        <w:t>Изменение стиля</w:t>
      </w:r>
    </w:p>
    <w:p w:rsidR="000507DA" w:rsidRPr="003A1A90" w:rsidRDefault="00761405" w:rsidP="003A1A90">
      <w:pPr>
        <w:pStyle w:val="344"/>
      </w:pPr>
      <w:r w:rsidRPr="003A1A90">
        <w:t>Н</w:t>
      </w:r>
      <w:r w:rsidR="000507DA" w:rsidRPr="003A1A90">
        <w:t xml:space="preserve">ажмите на кнопку </w:t>
      </w:r>
      <w:r w:rsidR="000507DA" w:rsidRPr="006672A2">
        <w:rPr>
          <w:rStyle w:val="34d"/>
        </w:rPr>
        <w:t>Формат</w:t>
      </w:r>
      <w:r w:rsidRPr="003A1A90">
        <w:t xml:space="preserve"> и в </w:t>
      </w:r>
      <w:r w:rsidR="000507DA" w:rsidRPr="003A1A90">
        <w:t xml:space="preserve">раскрывающемся списке выберите пункт </w:t>
      </w:r>
      <w:r w:rsidR="000507DA" w:rsidRPr="006672A2">
        <w:rPr>
          <w:rStyle w:val="34d"/>
        </w:rPr>
        <w:t>Шрифт</w:t>
      </w:r>
      <w:r w:rsidR="000507DA" w:rsidRPr="003A1A90">
        <w:t>.</w:t>
      </w:r>
      <w:r w:rsidR="00D01A9D" w:rsidRPr="003A1A90">
        <w:t xml:space="preserve"> Откроется окно </w:t>
      </w:r>
      <w:r w:rsidR="00D01A9D" w:rsidRPr="006672A2">
        <w:rPr>
          <w:rStyle w:val="34d"/>
        </w:rPr>
        <w:t>Шрифт</w:t>
      </w:r>
      <w:r w:rsidR="00D01A9D" w:rsidRPr="003A1A90">
        <w:t xml:space="preserve"> (рисунок </w:t>
      </w:r>
      <w:r w:rsidR="00D01A9D" w:rsidRPr="003A1A90">
        <w:fldChar w:fldCharType="begin"/>
      </w:r>
      <w:r w:rsidR="00D01A9D" w:rsidRPr="003A1A90">
        <w:instrText xml:space="preserve"> REF _Ref408662590 \h </w:instrText>
      </w:r>
      <w:r w:rsidR="00D01A9D" w:rsidRPr="003A1A90">
        <w:fldChar w:fldCharType="separate"/>
      </w:r>
      <w:r w:rsidR="0045761D">
        <w:rPr>
          <w:noProof/>
        </w:rPr>
        <w:t>15</w:t>
      </w:r>
      <w:r w:rsidR="00D01A9D" w:rsidRPr="003A1A90">
        <w:fldChar w:fldCharType="end"/>
      </w:r>
      <w:r w:rsidR="00D01A9D" w:rsidRPr="003A1A90">
        <w:t>).</w:t>
      </w:r>
    </w:p>
    <w:p w:rsidR="00F343F9" w:rsidRPr="003A1A90" w:rsidRDefault="00F343F9" w:rsidP="003A1A90">
      <w:pPr>
        <w:pStyle w:val="344"/>
      </w:pPr>
      <w:r w:rsidRPr="003A1A90">
        <w:t xml:space="preserve">В области </w:t>
      </w:r>
      <w:r w:rsidRPr="006672A2">
        <w:rPr>
          <w:rStyle w:val="34d"/>
        </w:rPr>
        <w:t>Видоизменение</w:t>
      </w:r>
      <w:r w:rsidRPr="003A1A90">
        <w:t xml:space="preserve"> установите флажок в поле </w:t>
      </w:r>
      <w:r w:rsidRPr="006672A2">
        <w:rPr>
          <w:rStyle w:val="34d"/>
        </w:rPr>
        <w:t>Зачеркнутый</w:t>
      </w:r>
      <w:r w:rsidRPr="003A1A90">
        <w:t>.</w:t>
      </w:r>
    </w:p>
    <w:p w:rsidR="00F343F9" w:rsidRPr="003A1A90" w:rsidRDefault="00F343F9" w:rsidP="003A1A90">
      <w:pPr>
        <w:pStyle w:val="344"/>
      </w:pPr>
      <w:r w:rsidRPr="003A1A90">
        <w:t xml:space="preserve">В окне </w:t>
      </w:r>
      <w:r w:rsidRPr="006672A2">
        <w:rPr>
          <w:rStyle w:val="34d"/>
        </w:rPr>
        <w:t>Шрифт</w:t>
      </w:r>
      <w:r w:rsidRPr="003A1A90">
        <w:t xml:space="preserve"> нажмите на кнопку </w:t>
      </w:r>
      <w:r w:rsidRPr="006672A2">
        <w:rPr>
          <w:rStyle w:val="34d"/>
        </w:rPr>
        <w:t>ОК</w:t>
      </w:r>
      <w:r w:rsidRPr="003A1A90">
        <w:t>.</w:t>
      </w:r>
    </w:p>
    <w:p w:rsidR="00F343F9" w:rsidRPr="003A1A90" w:rsidRDefault="00F343F9" w:rsidP="003A1A90">
      <w:pPr>
        <w:pStyle w:val="344"/>
      </w:pPr>
      <w:r w:rsidRPr="003A1A90">
        <w:t xml:space="preserve">В окне </w:t>
      </w:r>
      <w:r w:rsidRPr="006672A2">
        <w:rPr>
          <w:rStyle w:val="34d"/>
        </w:rPr>
        <w:t>Изменение стиля</w:t>
      </w:r>
      <w:r w:rsidRPr="003A1A90">
        <w:t xml:space="preserve"> нажмите на кнопку </w:t>
      </w:r>
      <w:r w:rsidRPr="006672A2">
        <w:rPr>
          <w:rStyle w:val="34d"/>
        </w:rPr>
        <w:t>ОК</w:t>
      </w:r>
      <w:r w:rsidRPr="003A1A90">
        <w:t>.</w:t>
      </w:r>
    </w:p>
    <w:p w:rsidR="00D01A9D" w:rsidRDefault="004438D0" w:rsidP="00D01A9D">
      <w:pPr>
        <w:pStyle w:val="34e"/>
      </w:pPr>
      <w:r>
        <w:rPr>
          <w:noProof/>
          <w:lang w:eastAsia="ru-RU"/>
        </w:rPr>
        <w:lastRenderedPageBreak/>
        <w:drawing>
          <wp:inline distT="0" distB="0" distL="0" distR="0" wp14:anchorId="3865DD02" wp14:editId="36DC61A1">
            <wp:extent cx="3240000" cy="353453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_font_0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3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9D" w:rsidRPr="000507DA" w:rsidRDefault="00D01A9D" w:rsidP="00D01A9D">
      <w:pPr>
        <w:pStyle w:val="34f"/>
      </w:pPr>
      <w:r>
        <w:t xml:space="preserve">Рисунок </w:t>
      </w:r>
      <w:bookmarkStart w:id="46" w:name="_Ref408662590"/>
      <w:r w:rsidR="00C21124">
        <w:fldChar w:fldCharType="begin"/>
      </w:r>
      <w:r w:rsidR="00C21124">
        <w:instrText xml:space="preserve"> SEQ Рисунок \* ARABIC </w:instrText>
      </w:r>
      <w:r w:rsidR="00C21124">
        <w:fldChar w:fldCharType="separate"/>
      </w:r>
      <w:r w:rsidR="0045761D">
        <w:rPr>
          <w:noProof/>
        </w:rPr>
        <w:t>15</w:t>
      </w:r>
      <w:r w:rsidR="00C21124">
        <w:rPr>
          <w:noProof/>
        </w:rPr>
        <w:fldChar w:fldCharType="end"/>
      </w:r>
      <w:bookmarkEnd w:id="46"/>
      <w:r>
        <w:t xml:space="preserve"> — </w:t>
      </w:r>
      <w:r w:rsidR="004438D0">
        <w:t xml:space="preserve">Окно </w:t>
      </w:r>
      <w:r w:rsidR="004438D0" w:rsidRPr="00A95F27">
        <w:rPr>
          <w:rStyle w:val="34d"/>
        </w:rPr>
        <w:t>Шрифт</w:t>
      </w:r>
    </w:p>
    <w:p w:rsidR="000507DA" w:rsidRDefault="000507DA" w:rsidP="00855CE8">
      <w:pPr>
        <w:pStyle w:val="340"/>
      </w:pPr>
      <w:r>
        <w:t xml:space="preserve">Установите курсор мыши в </w:t>
      </w:r>
      <w:r w:rsidR="009A2400">
        <w:t>любой части</w:t>
      </w:r>
      <w:r>
        <w:t xml:space="preserve"> документа и запустите макрос.</w:t>
      </w:r>
    </w:p>
    <w:p w:rsidR="000507DA" w:rsidRDefault="000507DA" w:rsidP="00855CE8">
      <w:pPr>
        <w:pStyle w:val="340"/>
      </w:pPr>
      <w:r>
        <w:t xml:space="preserve">После выполнения макроса </w:t>
      </w:r>
      <w:r w:rsidR="00E53515">
        <w:t>установите первоначальн</w:t>
      </w:r>
      <w:r w:rsidR="005B2F7C">
        <w:t>ые</w:t>
      </w:r>
      <w:r w:rsidR="00E53515">
        <w:t xml:space="preserve"> </w:t>
      </w:r>
      <w:r w:rsidR="005B2F7C">
        <w:t>настройки</w:t>
      </w:r>
      <w:r>
        <w:t xml:space="preserve"> шрифта измененного стиля </w:t>
      </w:r>
      <w:r w:rsidR="00E53515">
        <w:t>(см. </w:t>
      </w:r>
      <w:r>
        <w:t>п. 2 настоящей процедуры</w:t>
      </w:r>
      <w:r w:rsidR="00E53515">
        <w:t>)</w:t>
      </w:r>
      <w:r>
        <w:t>,</w:t>
      </w:r>
      <w:r w:rsidR="00956FE6" w:rsidRPr="00956FE6">
        <w:t xml:space="preserve"> — </w:t>
      </w:r>
      <w:r w:rsidR="00E53515">
        <w:t xml:space="preserve">снимите флажок в поле </w:t>
      </w:r>
      <w:r w:rsidR="00E53515" w:rsidRPr="000507DA">
        <w:rPr>
          <w:rStyle w:val="34d"/>
        </w:rPr>
        <w:t>Зачеркнутый</w:t>
      </w:r>
      <w:r w:rsidR="00E53515">
        <w:t>.</w:t>
      </w:r>
    </w:p>
    <w:p w:rsidR="00E53515" w:rsidRDefault="00956FE6" w:rsidP="00E53515">
      <w:pPr>
        <w:pStyle w:val="34f6"/>
      </w:pPr>
      <w:r>
        <w:rPr>
          <w:rStyle w:val="34ff0"/>
        </w:rPr>
        <w:t>Примечание</w:t>
      </w:r>
      <w:r w:rsidRPr="00956FE6">
        <w:t xml:space="preserve"> — </w:t>
      </w:r>
      <w:r w:rsidR="00E53515">
        <w:t>Исключить любой текст из области выполнения макроса можно и без изменения его стиля</w:t>
      </w:r>
      <w:r w:rsidRPr="00956FE6">
        <w:t xml:space="preserve"> — </w:t>
      </w:r>
      <w:r w:rsidR="00E53515">
        <w:t xml:space="preserve">достаточно выделить этот текст, открыть окно </w:t>
      </w:r>
      <w:r w:rsidR="00E53515" w:rsidRPr="000507DA">
        <w:rPr>
          <w:rStyle w:val="34d"/>
        </w:rPr>
        <w:t>Шрифт</w:t>
      </w:r>
      <w:r w:rsidR="00E53515">
        <w:t xml:space="preserve"> и установить флажок в поле </w:t>
      </w:r>
      <w:r w:rsidR="00E53515" w:rsidRPr="000507DA">
        <w:rPr>
          <w:rStyle w:val="34d"/>
        </w:rPr>
        <w:t>Зачеркнутый</w:t>
      </w:r>
      <w:r w:rsidR="00E53515">
        <w:t>. Но в этом случае следует либо запомнить, в каком месте документа были произведены изменения, либо воспользоваться поиском по формату, чтобы после выполнения макроса вернуть шрифт измененного текста к первоначальному виду.</w:t>
      </w:r>
    </w:p>
    <w:p w:rsidR="00BB1B69" w:rsidRDefault="00BB1B69" w:rsidP="00BB1B69">
      <w:pPr>
        <w:pStyle w:val="3"/>
      </w:pPr>
      <w:bookmarkStart w:id="47" w:name="_Toc134966270"/>
      <w:r>
        <w:t xml:space="preserve">Макрос </w:t>
      </w:r>
      <w:proofErr w:type="spellStart"/>
      <w:r w:rsidRPr="00E047DF">
        <w:t>QuotesChange</w:t>
      </w:r>
      <w:bookmarkEnd w:id="47"/>
      <w:proofErr w:type="spellEnd"/>
    </w:p>
    <w:p w:rsidR="00813A74" w:rsidRDefault="00BB1B69" w:rsidP="00BB1B69">
      <w:pPr>
        <w:pStyle w:val="34b"/>
      </w:pPr>
      <w:r>
        <w:t xml:space="preserve">Макрос </w:t>
      </w:r>
      <w:proofErr w:type="spellStart"/>
      <w:r w:rsidRPr="005D4ADC">
        <w:rPr>
          <w:rStyle w:val="34ffc"/>
        </w:rPr>
        <w:t>QuotesChange</w:t>
      </w:r>
      <w:proofErr w:type="spellEnd"/>
      <w:r>
        <w:t xml:space="preserve"> предназначен для изменения прямых кавычек на парные («елочки»)</w:t>
      </w:r>
      <w:r w:rsidR="00E603CC">
        <w:t>.</w:t>
      </w:r>
    </w:p>
    <w:p w:rsidR="00BB1B69" w:rsidRDefault="00E603CC" w:rsidP="00BB1B69">
      <w:pPr>
        <w:pStyle w:val="34b"/>
      </w:pPr>
      <w:r>
        <w:t xml:space="preserve">Макрос изменяет кавычки </w:t>
      </w:r>
      <w:r w:rsidR="00BB1B69">
        <w:t xml:space="preserve">во всем </w:t>
      </w:r>
      <w:r w:rsidR="00813A74">
        <w:t xml:space="preserve">тексте </w:t>
      </w:r>
      <w:r w:rsidR="00BB1B69">
        <w:t>документ</w:t>
      </w:r>
      <w:r w:rsidR="00813A74">
        <w:t>а</w:t>
      </w:r>
      <w:r w:rsidR="00BB1B69">
        <w:t>.</w:t>
      </w:r>
    </w:p>
    <w:p w:rsidR="00466F06" w:rsidRDefault="00466F06" w:rsidP="00466F06">
      <w:pPr>
        <w:pStyle w:val="34b"/>
      </w:pPr>
      <w:r>
        <w:t xml:space="preserve">Если в какой-то части текста изменять кавычки нежелательно (например, в листингах), до выполнения макроса следует выполнить подготовительные действия — исключить часть текста документа из области выполнения макроса. Макросы </w:t>
      </w:r>
      <w:proofErr w:type="spellStart"/>
      <w:r w:rsidRPr="005D4ADC">
        <w:rPr>
          <w:rStyle w:val="34ffc"/>
        </w:rPr>
        <w:t>QuotesChange</w:t>
      </w:r>
      <w:proofErr w:type="spellEnd"/>
      <w:r>
        <w:t xml:space="preserve"> не производит </w:t>
      </w:r>
      <w:r>
        <w:lastRenderedPageBreak/>
        <w:t>изменений в тексте, в котором установлено свойство шрифта — «Зачеркнутый». Процедура исключения части текста документа из области выполнения макроса приведена в разделе </w:t>
      </w:r>
      <w:r>
        <w:fldChar w:fldCharType="begin"/>
      </w:r>
      <w:r>
        <w:instrText xml:space="preserve"> REF _Ref411328364 \r \h </w:instrText>
      </w:r>
      <w:r>
        <w:fldChar w:fldCharType="separate"/>
      </w:r>
      <w:r w:rsidR="0045761D">
        <w:t>6.2.1</w:t>
      </w:r>
      <w:r>
        <w:fldChar w:fldCharType="end"/>
      </w:r>
      <w:r>
        <w:t>.</w:t>
      </w:r>
    </w:p>
    <w:p w:rsidR="005B425F" w:rsidRDefault="005B425F" w:rsidP="007F5183">
      <w:pPr>
        <w:pStyle w:val="3"/>
      </w:pPr>
      <w:bookmarkStart w:id="48" w:name="_Toc134966271"/>
      <w:r>
        <w:t xml:space="preserve">Макрос </w:t>
      </w:r>
      <w:proofErr w:type="spellStart"/>
      <w:r>
        <w:t>DeleteSpace_</w:t>
      </w:r>
      <w:r w:rsidR="007F5183" w:rsidRPr="007F5183">
        <w:t>BeforeTableCellStartEnd</w:t>
      </w:r>
      <w:bookmarkEnd w:id="48"/>
      <w:proofErr w:type="spellEnd"/>
    </w:p>
    <w:p w:rsidR="00C563F0" w:rsidRDefault="005B425F" w:rsidP="005B425F">
      <w:pPr>
        <w:pStyle w:val="34b"/>
      </w:pPr>
      <w:r>
        <w:t xml:space="preserve">Макрос </w:t>
      </w:r>
      <w:proofErr w:type="spellStart"/>
      <w:r w:rsidRPr="005B425F">
        <w:rPr>
          <w:rStyle w:val="34ffc"/>
        </w:rPr>
        <w:t>DeleteSpace_</w:t>
      </w:r>
      <w:r w:rsidR="007F5183" w:rsidRPr="007F5183">
        <w:rPr>
          <w:rStyle w:val="34ffc"/>
        </w:rPr>
        <w:t>BeforeTableCellStartEnd</w:t>
      </w:r>
      <w:proofErr w:type="spellEnd"/>
      <w:r>
        <w:t xml:space="preserve"> </w:t>
      </w:r>
      <w:r w:rsidR="00862ED4">
        <w:t>предназначен для удаления</w:t>
      </w:r>
      <w:r w:rsidR="00C563F0">
        <w:t xml:space="preserve"> пробелов </w:t>
      </w:r>
      <w:r w:rsidR="007F5183">
        <w:t xml:space="preserve">в начале ячейки перед текстом, а также пробелов </w:t>
      </w:r>
      <w:r w:rsidR="00C563F0">
        <w:t>и пустых абзацев перед знаком конца ячейки.</w:t>
      </w:r>
    </w:p>
    <w:p w:rsidR="005B425F" w:rsidRDefault="00C563F0" w:rsidP="005B425F">
      <w:pPr>
        <w:pStyle w:val="34b"/>
      </w:pPr>
      <w:r>
        <w:t>Макрос удаляет</w:t>
      </w:r>
      <w:r w:rsidR="005B425F">
        <w:t xml:space="preserve"> любо</w:t>
      </w:r>
      <w:r>
        <w:t>е</w:t>
      </w:r>
      <w:r w:rsidR="005B425F">
        <w:t xml:space="preserve"> количеств</w:t>
      </w:r>
      <w:r>
        <w:t>о</w:t>
      </w:r>
      <w:r w:rsidR="005B425F">
        <w:t xml:space="preserve"> пробелов </w:t>
      </w:r>
      <w:r w:rsidR="007F5183">
        <w:t xml:space="preserve">в начале </w:t>
      </w:r>
      <w:r w:rsidR="00F845DB">
        <w:t xml:space="preserve">и </w:t>
      </w:r>
      <w:r w:rsidR="007F5183">
        <w:t xml:space="preserve">конце ячейки и </w:t>
      </w:r>
      <w:r w:rsidR="00F845DB">
        <w:t xml:space="preserve">пустых абзацев </w:t>
      </w:r>
      <w:r w:rsidR="005B425F">
        <w:t>перед знаком конца ячейки во всех таблицах документа.</w:t>
      </w:r>
    </w:p>
    <w:p w:rsidR="00855BD4" w:rsidRDefault="00855BD4" w:rsidP="005B425F">
      <w:pPr>
        <w:pStyle w:val="34b"/>
      </w:pPr>
      <w:r>
        <w:t>Макрос выполняет действи</w:t>
      </w:r>
      <w:r w:rsidR="00B506C9">
        <w:t>я</w:t>
      </w:r>
      <w:r>
        <w:t xml:space="preserve"> в определенном порядке: сначала удаляет пробелы</w:t>
      </w:r>
      <w:r w:rsidR="0032268D">
        <w:t xml:space="preserve"> (если есть)</w:t>
      </w:r>
      <w:r>
        <w:t xml:space="preserve">, </w:t>
      </w:r>
      <w:r w:rsidR="0032268D">
        <w:t>затем</w:t>
      </w:r>
      <w:r>
        <w:t xml:space="preserve"> пустые абзацы</w:t>
      </w:r>
      <w:r w:rsidR="0032268D">
        <w:t xml:space="preserve"> (если есть)</w:t>
      </w:r>
      <w:r>
        <w:t>. Если после выполнения макроса в таблице остались пробелы перед знаком конца ячейки, значит, эти пробелы содержались перед удаленным концом абзаца. В этом случае запустите макрос еще раз.</w:t>
      </w:r>
    </w:p>
    <w:p w:rsidR="005B425F" w:rsidRDefault="005B425F" w:rsidP="005B425F">
      <w:pPr>
        <w:pStyle w:val="34b"/>
      </w:pPr>
      <w:r>
        <w:t>Макрос можно использовать в любых документах, содержащих таблицы, без ограничений.</w:t>
      </w:r>
    </w:p>
    <w:p w:rsidR="005B425F" w:rsidRDefault="005B425F" w:rsidP="005B425F">
      <w:pPr>
        <w:pStyle w:val="3"/>
      </w:pPr>
      <w:bookmarkStart w:id="49" w:name="_Toc134966272"/>
      <w:r>
        <w:t xml:space="preserve">Макрос </w:t>
      </w:r>
      <w:proofErr w:type="spellStart"/>
      <w:r>
        <w:t>DeleteDot_BeforeTableCellEnd</w:t>
      </w:r>
      <w:bookmarkEnd w:id="49"/>
      <w:proofErr w:type="spellEnd"/>
    </w:p>
    <w:p w:rsidR="00462A10" w:rsidRDefault="005B425F" w:rsidP="001B2D4D">
      <w:pPr>
        <w:pStyle w:val="34b"/>
      </w:pPr>
      <w:r>
        <w:t xml:space="preserve">Макрос </w:t>
      </w:r>
      <w:proofErr w:type="spellStart"/>
      <w:r w:rsidRPr="005B425F">
        <w:rPr>
          <w:rStyle w:val="34ffc"/>
        </w:rPr>
        <w:t>DeleteDot_BeforeTableCellEnd</w:t>
      </w:r>
      <w:proofErr w:type="spellEnd"/>
      <w:r>
        <w:t xml:space="preserve"> </w:t>
      </w:r>
      <w:r w:rsidR="00862ED4">
        <w:t>предназначен для удаления</w:t>
      </w:r>
      <w:r w:rsidR="00462A10" w:rsidRPr="00462A10">
        <w:t xml:space="preserve"> </w:t>
      </w:r>
      <w:r w:rsidR="00462A10">
        <w:t>точек перед знаком конца ячейки.</w:t>
      </w:r>
    </w:p>
    <w:p w:rsidR="00F845DB" w:rsidRDefault="00462A10" w:rsidP="001B2D4D">
      <w:pPr>
        <w:pStyle w:val="34b"/>
      </w:pPr>
      <w:r>
        <w:t xml:space="preserve">Макрос удаляет любое количество </w:t>
      </w:r>
      <w:r w:rsidR="00862ED4">
        <w:t xml:space="preserve">точек </w:t>
      </w:r>
      <w:r w:rsidR="005B425F">
        <w:t xml:space="preserve">перед знаком конца ячейки </w:t>
      </w:r>
      <w:r w:rsidR="001B2D4D">
        <w:t>во всех таблицах документа.</w:t>
      </w:r>
      <w:r w:rsidR="001849A6">
        <w:t xml:space="preserve"> </w:t>
      </w:r>
      <w:r w:rsidR="00F845DB">
        <w:t>Макрос также удаляет любое количество пробелов и пустых абзацев перед знаком конца ячейки во всех таблицах документа.</w:t>
      </w:r>
    </w:p>
    <w:p w:rsidR="001849A6" w:rsidRDefault="001849A6" w:rsidP="001B2D4D">
      <w:pPr>
        <w:pStyle w:val="34b"/>
      </w:pPr>
      <w:r>
        <w:t>Макрос выполняет действия в определенном порядке: сначала удаляет пробелы (если есть), затем пустые абзацы (если есть), затем точки перед знаком конца ячейки и в конце исправляет точки в сокращениях, если они были удалены.</w:t>
      </w:r>
    </w:p>
    <w:p w:rsidR="0032268D" w:rsidRPr="00F845DB" w:rsidRDefault="0032268D" w:rsidP="0032268D">
      <w:pPr>
        <w:pStyle w:val="34f1"/>
      </w:pPr>
      <w:r w:rsidRPr="001B2D4D">
        <w:rPr>
          <w:rStyle w:val="34ff0"/>
        </w:rPr>
        <w:t>Внимание!</w:t>
      </w:r>
      <w:r>
        <w:t xml:space="preserve"> </w:t>
      </w:r>
      <w:r w:rsidR="004B5F02" w:rsidRPr="004B5F02">
        <w:t xml:space="preserve">По правилам оформления таблиц точки после текста в конце ячеек стоять не должны. Исключение составляют точки после сокращений. </w:t>
      </w:r>
      <w:proofErr w:type="gramStart"/>
      <w:r w:rsidR="004B5F02" w:rsidRPr="004B5F02">
        <w:t>После выполнения макроса точки в сокращениях «и т. д.», «и т. п.», «и др.», «и пр.», «г.», «шт.» сохранятся во всех таблицах.</w:t>
      </w:r>
      <w:proofErr w:type="gramEnd"/>
      <w:r w:rsidR="004B5F02" w:rsidRPr="004B5F02">
        <w:t xml:space="preserve"> Макрос также заменяет в сокращениях обычные пробелы </w:t>
      </w:r>
      <w:proofErr w:type="gramStart"/>
      <w:r w:rsidR="004B5F02" w:rsidRPr="004B5F02">
        <w:t>на</w:t>
      </w:r>
      <w:proofErr w:type="gramEnd"/>
      <w:r w:rsidR="004B5F02" w:rsidRPr="004B5F02">
        <w:t xml:space="preserve"> неразрывные по всему документу.</w:t>
      </w:r>
    </w:p>
    <w:p w:rsidR="005B425F" w:rsidRDefault="005B425F" w:rsidP="006672A2">
      <w:pPr>
        <w:pStyle w:val="34b"/>
      </w:pPr>
      <w:r>
        <w:t>Макрос можно использовать в любых документах, содержащих таблицы.</w:t>
      </w:r>
    </w:p>
    <w:p w:rsidR="00E16225" w:rsidRPr="00943C80" w:rsidRDefault="00E16225" w:rsidP="002E77AD">
      <w:pPr>
        <w:pStyle w:val="3"/>
        <w:rPr>
          <w:lang w:val="en-US"/>
        </w:rPr>
      </w:pPr>
      <w:bookmarkStart w:id="50" w:name="_Toc134966273"/>
      <w:r>
        <w:lastRenderedPageBreak/>
        <w:t>Макрос</w:t>
      </w:r>
      <w:r w:rsidRPr="00943C80">
        <w:rPr>
          <w:lang w:val="en-US"/>
        </w:rPr>
        <w:t xml:space="preserve"> </w:t>
      </w:r>
      <w:proofErr w:type="spellStart"/>
      <w:r w:rsidR="002D234A" w:rsidRPr="00ED52BE">
        <w:t>NonbreakingSpace</w:t>
      </w:r>
      <w:proofErr w:type="spellEnd"/>
      <w:r w:rsidR="002D234A" w:rsidRPr="00ED52BE">
        <w:t>_</w:t>
      </w:r>
      <w:proofErr w:type="spellStart"/>
      <w:r w:rsidR="002E77AD">
        <w:rPr>
          <w:lang w:val="en-US"/>
        </w:rPr>
        <w:t>AfterC</w:t>
      </w:r>
      <w:r w:rsidR="002E77AD" w:rsidRPr="002E77AD">
        <w:rPr>
          <w:lang w:val="en-US"/>
        </w:rPr>
        <w:t>aption</w:t>
      </w:r>
      <w:bookmarkEnd w:id="50"/>
      <w:proofErr w:type="spellEnd"/>
    </w:p>
    <w:p w:rsidR="0014246E" w:rsidRDefault="00E16225" w:rsidP="006C7134">
      <w:pPr>
        <w:pStyle w:val="34fb"/>
      </w:pPr>
      <w:r>
        <w:t xml:space="preserve">Макрос </w:t>
      </w:r>
      <w:proofErr w:type="spellStart"/>
      <w:r w:rsidR="002D234A" w:rsidRPr="002D234A">
        <w:rPr>
          <w:rStyle w:val="34ffc"/>
        </w:rPr>
        <w:t>NonbreakingSpace_</w:t>
      </w:r>
      <w:r w:rsidR="003956E4" w:rsidRPr="003956E4">
        <w:rPr>
          <w:rStyle w:val="34ffc"/>
        </w:rPr>
        <w:t>AfterCaption</w:t>
      </w:r>
      <w:proofErr w:type="spellEnd"/>
      <w:r w:rsidRPr="00E16225">
        <w:t xml:space="preserve"> </w:t>
      </w:r>
      <w:r>
        <w:t>предназначен для</w:t>
      </w:r>
      <w:r w:rsidR="0014246E">
        <w:t xml:space="preserve"> добавления неразрывных</w:t>
      </w:r>
      <w:r>
        <w:t xml:space="preserve"> </w:t>
      </w:r>
      <w:r w:rsidR="0014246E">
        <w:t>пробелов перед перекрестной ссылкой, а также после сокращения «</w:t>
      </w:r>
      <w:proofErr w:type="gramStart"/>
      <w:r w:rsidR="0014246E">
        <w:t>см</w:t>
      </w:r>
      <w:proofErr w:type="gramEnd"/>
      <w:r w:rsidR="0014246E">
        <w:t>.».</w:t>
      </w:r>
    </w:p>
    <w:p w:rsidR="006C7134" w:rsidRDefault="0014246E" w:rsidP="006C7134">
      <w:pPr>
        <w:pStyle w:val="34fb"/>
      </w:pPr>
      <w:r>
        <w:t xml:space="preserve">Макрос </w:t>
      </w:r>
      <w:r w:rsidR="008051C0">
        <w:t>производит замену</w:t>
      </w:r>
      <w:r>
        <w:t xml:space="preserve"> </w:t>
      </w:r>
      <w:r w:rsidR="00F26850">
        <w:t>обычны</w:t>
      </w:r>
      <w:r w:rsidR="008051C0">
        <w:t>х</w:t>
      </w:r>
      <w:r w:rsidR="00F26850">
        <w:t xml:space="preserve"> </w:t>
      </w:r>
      <w:r w:rsidR="008051C0">
        <w:t>пробелов</w:t>
      </w:r>
      <w:r w:rsidR="00F26850">
        <w:t xml:space="preserve"> на </w:t>
      </w:r>
      <w:r w:rsidR="00E16225">
        <w:t>неразрывны</w:t>
      </w:r>
      <w:r w:rsidR="00F26850">
        <w:t>е</w:t>
      </w:r>
      <w:r>
        <w:t xml:space="preserve"> или добавляет неразрывные пробелы, если пробелы отсутствуют, </w:t>
      </w:r>
      <w:r w:rsidR="006C7134">
        <w:t>в следующих случаях:</w:t>
      </w:r>
    </w:p>
    <w:p w:rsidR="006C7134" w:rsidRDefault="0032268D" w:rsidP="006C7134">
      <w:pPr>
        <w:pStyle w:val="3413"/>
      </w:pPr>
      <w:r>
        <w:rPr>
          <w:lang w:eastAsia="ru-RU"/>
        </w:rPr>
        <w:t xml:space="preserve">перед перекрестными ссылками </w:t>
      </w:r>
      <w:r w:rsidR="006C7134">
        <w:rPr>
          <w:lang w:eastAsia="ru-RU"/>
        </w:rPr>
        <w:t xml:space="preserve">на рисунки, таблицы, листинги, </w:t>
      </w:r>
      <w:r>
        <w:rPr>
          <w:lang w:eastAsia="ru-RU"/>
        </w:rPr>
        <w:t xml:space="preserve">процедуры или разделы документа (полем </w:t>
      </w:r>
      <w:r w:rsidRPr="0032268D">
        <w:rPr>
          <w:rStyle w:val="34ff1"/>
        </w:rPr>
        <w:t>REF</w:t>
      </w:r>
      <w:r w:rsidRPr="0032268D">
        <w:rPr>
          <w:lang w:eastAsia="ru-RU"/>
        </w:rPr>
        <w:t>)</w:t>
      </w:r>
      <w:r w:rsidR="006C7134">
        <w:rPr>
          <w:lang w:eastAsia="ru-RU"/>
        </w:rPr>
        <w:t>;</w:t>
      </w:r>
    </w:p>
    <w:p w:rsidR="006C7134" w:rsidRDefault="006C7134" w:rsidP="006C7134">
      <w:pPr>
        <w:pStyle w:val="3413"/>
      </w:pPr>
      <w:r>
        <w:rPr>
          <w:lang w:eastAsia="ru-RU"/>
        </w:rPr>
        <w:t>после сокращения «см.» или «</w:t>
      </w:r>
      <w:proofErr w:type="gramStart"/>
      <w:r>
        <w:rPr>
          <w:lang w:eastAsia="ru-RU"/>
        </w:rPr>
        <w:t>См</w:t>
      </w:r>
      <w:proofErr w:type="gramEnd"/>
      <w:r>
        <w:rPr>
          <w:lang w:eastAsia="ru-RU"/>
        </w:rPr>
        <w:t>.».</w:t>
      </w:r>
    </w:p>
    <w:p w:rsidR="00D0659A" w:rsidRDefault="00D0659A" w:rsidP="00D0659A">
      <w:pPr>
        <w:pStyle w:val="34ffff2"/>
      </w:pPr>
      <w:r>
        <w:t>Примечания</w:t>
      </w:r>
    </w:p>
    <w:p w:rsidR="00D4711E" w:rsidRPr="00D4711E" w:rsidRDefault="003C381A" w:rsidP="002450A9">
      <w:pPr>
        <w:pStyle w:val="347"/>
        <w:numPr>
          <w:ilvl w:val="0"/>
          <w:numId w:val="10"/>
        </w:numPr>
      </w:pPr>
      <w:r>
        <w:t xml:space="preserve">Неразрывные пробелы перед перекрестными ссылками </w:t>
      </w:r>
      <w:r w:rsidR="00FB66E9">
        <w:t>следует добавлять во избежание</w:t>
      </w:r>
      <w:r>
        <w:t xml:space="preserve"> переноса перекрестной ссылки</w:t>
      </w:r>
      <w:r w:rsidRPr="003C381A">
        <w:t xml:space="preserve"> </w:t>
      </w:r>
      <w:r>
        <w:t>на другую строку без подписи</w:t>
      </w:r>
      <w:r w:rsidR="00D4711E">
        <w:t>,</w:t>
      </w:r>
      <w:r w:rsidR="00D4711E" w:rsidRPr="00D4711E">
        <w:t xml:space="preserve"> </w:t>
      </w:r>
      <w:r w:rsidR="00D4711E">
        <w:t>что требуется</w:t>
      </w:r>
      <w:r w:rsidR="00D4711E" w:rsidRPr="003C381A">
        <w:t xml:space="preserve"> </w:t>
      </w:r>
      <w:r w:rsidR="00D4711E">
        <w:t>для соблюдения правил оформления документации.</w:t>
      </w:r>
    </w:p>
    <w:p w:rsidR="003C381A" w:rsidRDefault="00D4711E" w:rsidP="002450A9">
      <w:pPr>
        <w:pStyle w:val="347"/>
        <w:numPr>
          <w:ilvl w:val="0"/>
          <w:numId w:val="10"/>
        </w:numPr>
      </w:pPr>
      <w:r>
        <w:t>Неразрывные пробелы</w:t>
      </w:r>
      <w:r w:rsidR="003C381A">
        <w:t xml:space="preserve"> после сокращения «см.» </w:t>
      </w:r>
      <w:r>
        <w:t xml:space="preserve">следует добавлять </w:t>
      </w:r>
      <w:r w:rsidR="00937F7A">
        <w:t xml:space="preserve">во избежание </w:t>
      </w:r>
      <w:r w:rsidR="003C381A">
        <w:t>переноса подписи с перекрестной ссылкой на другую строку без «см.» (если оно есть), что требуется</w:t>
      </w:r>
      <w:r w:rsidR="003C381A" w:rsidRPr="003C381A">
        <w:t xml:space="preserve"> </w:t>
      </w:r>
      <w:r w:rsidR="003C381A">
        <w:t>для соблюдения правил оформления документации.</w:t>
      </w:r>
    </w:p>
    <w:p w:rsidR="00181FA3" w:rsidRDefault="0032268D" w:rsidP="0032268D">
      <w:pPr>
        <w:pStyle w:val="34b"/>
        <w:rPr>
          <w:lang w:eastAsia="ru-RU"/>
        </w:rPr>
      </w:pPr>
      <w:r>
        <w:rPr>
          <w:lang w:eastAsia="ru-RU"/>
        </w:rPr>
        <w:t xml:space="preserve">Макрос не </w:t>
      </w:r>
      <w:r>
        <w:t xml:space="preserve">добавляет </w:t>
      </w:r>
      <w:r>
        <w:rPr>
          <w:lang w:eastAsia="ru-RU"/>
        </w:rPr>
        <w:t xml:space="preserve">неразрывные пробелы перед другими полями, кроме </w:t>
      </w:r>
      <w:r w:rsidRPr="0032268D">
        <w:rPr>
          <w:rStyle w:val="34ff1"/>
          <w:lang w:eastAsia="en-US"/>
        </w:rPr>
        <w:t>REF</w:t>
      </w:r>
      <w:r w:rsidR="00181FA3">
        <w:rPr>
          <w:lang w:eastAsia="ru-RU"/>
        </w:rPr>
        <w:t>.</w:t>
      </w:r>
    </w:p>
    <w:p w:rsidR="006C2905" w:rsidRDefault="006C2905" w:rsidP="00C51A91">
      <w:pPr>
        <w:pStyle w:val="3"/>
      </w:pPr>
      <w:bookmarkStart w:id="51" w:name="_Toc134966274"/>
      <w:r>
        <w:t xml:space="preserve">Макрос </w:t>
      </w:r>
      <w:proofErr w:type="spellStart"/>
      <w:r w:rsidRPr="006C2905">
        <w:t>AbbreviationEdit</w:t>
      </w:r>
      <w:bookmarkEnd w:id="51"/>
      <w:proofErr w:type="spellEnd"/>
    </w:p>
    <w:p w:rsidR="006C2905" w:rsidRDefault="006C2905" w:rsidP="006C2905">
      <w:pPr>
        <w:pStyle w:val="34b"/>
        <w:rPr>
          <w:lang w:eastAsia="ru-RU"/>
        </w:rPr>
      </w:pPr>
      <w:r>
        <w:t xml:space="preserve">Макрос </w:t>
      </w:r>
      <w:proofErr w:type="spellStart"/>
      <w:r w:rsidRPr="00A663F7">
        <w:rPr>
          <w:rStyle w:val="34ffc"/>
        </w:rPr>
        <w:t>AbbreviationEdit</w:t>
      </w:r>
      <w:proofErr w:type="spellEnd"/>
      <w:r w:rsidRPr="00E16225">
        <w:rPr>
          <w:lang w:eastAsia="ru-RU"/>
        </w:rPr>
        <w:t xml:space="preserve"> </w:t>
      </w:r>
      <w:r>
        <w:rPr>
          <w:lang w:eastAsia="ru-RU"/>
        </w:rPr>
        <w:t xml:space="preserve">предназначен для исправления </w:t>
      </w:r>
      <w:r w:rsidR="00172A9E">
        <w:rPr>
          <w:lang w:eastAsia="ru-RU"/>
        </w:rPr>
        <w:t xml:space="preserve">часто встречающихся в тексте </w:t>
      </w:r>
      <w:r>
        <w:rPr>
          <w:lang w:eastAsia="ru-RU"/>
        </w:rPr>
        <w:t xml:space="preserve">некорректных сокращений </w:t>
      </w:r>
      <w:proofErr w:type="gramStart"/>
      <w:r>
        <w:rPr>
          <w:lang w:eastAsia="ru-RU"/>
        </w:rPr>
        <w:t>на</w:t>
      </w:r>
      <w:proofErr w:type="gramEnd"/>
      <w:r>
        <w:rPr>
          <w:lang w:eastAsia="ru-RU"/>
        </w:rPr>
        <w:t xml:space="preserve"> корректные.</w:t>
      </w:r>
    </w:p>
    <w:p w:rsidR="006C2905" w:rsidRDefault="006C2905" w:rsidP="006C2905">
      <w:pPr>
        <w:pStyle w:val="34fb"/>
      </w:pPr>
      <w:r>
        <w:t xml:space="preserve">Макрос </w:t>
      </w:r>
      <w:r w:rsidR="00904CF0">
        <w:t xml:space="preserve">производит замену некорректно оформленных сокращений </w:t>
      </w:r>
      <w:r>
        <w:t xml:space="preserve">на </w:t>
      </w:r>
      <w:proofErr w:type="gramStart"/>
      <w:r>
        <w:t>корректные</w:t>
      </w:r>
      <w:proofErr w:type="gramEnd"/>
      <w:r>
        <w:t xml:space="preserve"> </w:t>
      </w:r>
      <w:r w:rsidR="00904CF0">
        <w:t>в следующих случаях</w:t>
      </w:r>
      <w:r>
        <w:t>:</w:t>
      </w:r>
    </w:p>
    <w:p w:rsidR="006C2905" w:rsidRDefault="00B74278" w:rsidP="006C2905">
      <w:pPr>
        <w:pStyle w:val="3413"/>
      </w:pPr>
      <w:proofErr w:type="gramStart"/>
      <w:r>
        <w:t xml:space="preserve">«и т.д.», </w:t>
      </w:r>
      <w:r w:rsidR="002235B7">
        <w:t xml:space="preserve">«и т. д.» </w:t>
      </w:r>
      <w:r w:rsidR="006C2905">
        <w:t>на «и т. д.»</w:t>
      </w:r>
      <w:r w:rsidR="000F5A23">
        <w:t xml:space="preserve"> (с неразрывными пробелами)</w:t>
      </w:r>
      <w:r w:rsidR="006C2905">
        <w:t>;</w:t>
      </w:r>
      <w:proofErr w:type="gramEnd"/>
    </w:p>
    <w:p w:rsidR="006C2905" w:rsidRDefault="006C2905" w:rsidP="006C2905">
      <w:pPr>
        <w:pStyle w:val="3413"/>
      </w:pPr>
      <w:proofErr w:type="gramStart"/>
      <w:r>
        <w:t>«</w:t>
      </w:r>
      <w:r w:rsidR="001D5909">
        <w:t xml:space="preserve">и </w:t>
      </w:r>
      <w:r>
        <w:t>т.п.»</w:t>
      </w:r>
      <w:r w:rsidR="00B74278">
        <w:t>,</w:t>
      </w:r>
      <w:r w:rsidR="002235B7">
        <w:t xml:space="preserve"> «</w:t>
      </w:r>
      <w:r w:rsidR="001D5909">
        <w:t xml:space="preserve">и </w:t>
      </w:r>
      <w:r w:rsidR="002235B7">
        <w:t>т. п.»</w:t>
      </w:r>
      <w:r w:rsidR="002235B7" w:rsidRPr="005F0A59">
        <w:t xml:space="preserve"> </w:t>
      </w:r>
      <w:r>
        <w:t>на «</w:t>
      </w:r>
      <w:r w:rsidR="001D5909">
        <w:t>и </w:t>
      </w:r>
      <w:r>
        <w:t>т. п.»</w:t>
      </w:r>
      <w:r w:rsidR="000F5A23" w:rsidRPr="000F5A23">
        <w:t xml:space="preserve"> </w:t>
      </w:r>
      <w:r w:rsidR="000F5A23">
        <w:t>(с неразрывными пробелами)</w:t>
      </w:r>
      <w:r>
        <w:t>;</w:t>
      </w:r>
      <w:proofErr w:type="gramEnd"/>
    </w:p>
    <w:p w:rsidR="006C2905" w:rsidRDefault="006C2905" w:rsidP="006C2905">
      <w:pPr>
        <w:pStyle w:val="3413"/>
      </w:pPr>
      <w:r>
        <w:t>«проч.» на «пр.»;</w:t>
      </w:r>
    </w:p>
    <w:p w:rsidR="002235B7" w:rsidRDefault="002235B7" w:rsidP="006C2905">
      <w:pPr>
        <w:pStyle w:val="3413"/>
      </w:pPr>
      <w:r>
        <w:t xml:space="preserve">«и пр.» «и др.» </w:t>
      </w:r>
      <w:proofErr w:type="gramStart"/>
      <w:r>
        <w:t>на</w:t>
      </w:r>
      <w:proofErr w:type="gramEnd"/>
      <w:r>
        <w:t xml:space="preserve"> «и пр.» «и др.»</w:t>
      </w:r>
      <w:r w:rsidR="000F5A23" w:rsidRPr="000F5A23">
        <w:t xml:space="preserve"> </w:t>
      </w:r>
      <w:r w:rsidR="000F5A23">
        <w:t>(с неразрывными пробелами)</w:t>
      </w:r>
      <w:r>
        <w:t>;</w:t>
      </w:r>
    </w:p>
    <w:p w:rsidR="006C2905" w:rsidRDefault="006C2905" w:rsidP="006C2905">
      <w:pPr>
        <w:pStyle w:val="3413"/>
      </w:pPr>
      <w:r>
        <w:t>«т.к.»</w:t>
      </w:r>
      <w:r w:rsidR="00B74278">
        <w:t>,</w:t>
      </w:r>
      <w:r>
        <w:t xml:space="preserve"> «т. к.» на «так как»;</w:t>
      </w:r>
    </w:p>
    <w:p w:rsidR="006C2905" w:rsidRDefault="006C2905" w:rsidP="006C2905">
      <w:pPr>
        <w:pStyle w:val="3413"/>
      </w:pPr>
      <w:r>
        <w:t>«т.е.»</w:t>
      </w:r>
      <w:r w:rsidR="00B74278">
        <w:t>,</w:t>
      </w:r>
      <w:r>
        <w:t xml:space="preserve"> «т. е.» на «то есть»;</w:t>
      </w:r>
    </w:p>
    <w:p w:rsidR="006C2905" w:rsidRDefault="006C2905" w:rsidP="006C2905">
      <w:pPr>
        <w:pStyle w:val="3413"/>
      </w:pPr>
      <w:proofErr w:type="gramStart"/>
      <w:r>
        <w:t xml:space="preserve">«в </w:t>
      </w:r>
      <w:proofErr w:type="spellStart"/>
      <w:r>
        <w:t>т.ч</w:t>
      </w:r>
      <w:proofErr w:type="spellEnd"/>
      <w:r>
        <w:t>.» и «в т. ч.» на «в том числе»</w:t>
      </w:r>
      <w:r w:rsidR="00556166">
        <w:t>;</w:t>
      </w:r>
      <w:proofErr w:type="gramEnd"/>
    </w:p>
    <w:p w:rsidR="006C2905" w:rsidRPr="002235B7" w:rsidRDefault="001D5909" w:rsidP="00556166">
      <w:pPr>
        <w:pStyle w:val="3413"/>
      </w:pPr>
      <w:proofErr w:type="gramStart"/>
      <w:r>
        <w:t xml:space="preserve">перед </w:t>
      </w:r>
      <w:r w:rsidR="00556166" w:rsidRPr="002235B7">
        <w:t>сокращение</w:t>
      </w:r>
      <w:r>
        <w:t>м</w:t>
      </w:r>
      <w:r w:rsidR="00556166" w:rsidRPr="002235B7">
        <w:t xml:space="preserve"> года «г.»</w:t>
      </w:r>
      <w:r>
        <w:t xml:space="preserve"> добавляется неразрывный пробел</w:t>
      </w:r>
      <w:r w:rsidR="00556166" w:rsidRPr="002235B7">
        <w:t xml:space="preserve"> (например, «2008 г.» и «2014г.» будут исправлены на «2008 г.» и «2014 г.» соответственно)</w:t>
      </w:r>
      <w:r w:rsidR="006C2905" w:rsidRPr="002235B7">
        <w:t>.</w:t>
      </w:r>
      <w:proofErr w:type="gramEnd"/>
    </w:p>
    <w:p w:rsidR="00904CF0" w:rsidRDefault="00904CF0" w:rsidP="00904CF0">
      <w:pPr>
        <w:pStyle w:val="34ffff2"/>
      </w:pPr>
      <w:r>
        <w:lastRenderedPageBreak/>
        <w:t>Примечания</w:t>
      </w:r>
    </w:p>
    <w:p w:rsidR="00904CF0" w:rsidRDefault="00904CF0" w:rsidP="00904CF0">
      <w:pPr>
        <w:pStyle w:val="34fb"/>
      </w:pPr>
      <w:r>
        <w:t>Согласно правилам русского языка:</w:t>
      </w:r>
    </w:p>
    <w:p w:rsidR="00904CF0" w:rsidRPr="000F5A23" w:rsidRDefault="00AA15DD" w:rsidP="002450A9">
      <w:pPr>
        <w:pStyle w:val="347"/>
        <w:numPr>
          <w:ilvl w:val="0"/>
          <w:numId w:val="11"/>
        </w:numPr>
        <w:rPr>
          <w:lang w:eastAsia="ru-RU"/>
        </w:rPr>
      </w:pPr>
      <w:r>
        <w:t>Выражения</w:t>
      </w:r>
      <w:r w:rsidR="0074232F">
        <w:t xml:space="preserve"> </w:t>
      </w:r>
      <w:r w:rsidR="00904CF0">
        <w:t>«и т. д.», «и т. п.»</w:t>
      </w:r>
      <w:r w:rsidR="00904CF0" w:rsidRPr="006C2905">
        <w:t xml:space="preserve"> </w:t>
      </w:r>
      <w:r w:rsidR="00904CF0">
        <w:t xml:space="preserve">внутри должны </w:t>
      </w:r>
      <w:r>
        <w:t>от</w:t>
      </w:r>
      <w:r w:rsidR="0074232F">
        <w:t>деляться</w:t>
      </w:r>
      <w:r w:rsidR="00904CF0">
        <w:t xml:space="preserve"> пробелами</w:t>
      </w:r>
      <w:r>
        <w:t xml:space="preserve"> и</w:t>
      </w:r>
      <w:r w:rsidR="00904CF0">
        <w:t xml:space="preserve"> не должны частично переноситься на другую строку</w:t>
      </w:r>
      <w:r w:rsidR="0074232F">
        <w:t>.</w:t>
      </w:r>
    </w:p>
    <w:p w:rsidR="00904CF0" w:rsidRPr="000F5A23" w:rsidRDefault="00AA15DD" w:rsidP="00904CF0">
      <w:pPr>
        <w:pStyle w:val="347"/>
        <w:rPr>
          <w:lang w:eastAsia="ru-RU"/>
        </w:rPr>
      </w:pPr>
      <w:r>
        <w:t>Выражения</w:t>
      </w:r>
      <w:r w:rsidR="00F24888">
        <w:t xml:space="preserve"> </w:t>
      </w:r>
      <w:r w:rsidR="00904CF0">
        <w:t xml:space="preserve">«и пр.», «и др.» не должны </w:t>
      </w:r>
      <w:r w:rsidR="00F24888">
        <w:t xml:space="preserve">частично </w:t>
      </w:r>
      <w:r w:rsidR="00904CF0">
        <w:t>переноситься на другую строку</w:t>
      </w:r>
      <w:r w:rsidR="0074232F">
        <w:t>.</w:t>
      </w:r>
    </w:p>
    <w:p w:rsidR="00904CF0" w:rsidRPr="00B74278" w:rsidRDefault="0074232F" w:rsidP="00904CF0">
      <w:pPr>
        <w:pStyle w:val="347"/>
        <w:rPr>
          <w:lang w:eastAsia="ru-RU"/>
        </w:rPr>
      </w:pPr>
      <w:r>
        <w:t xml:space="preserve">Сокращение </w:t>
      </w:r>
      <w:r w:rsidR="00904CF0">
        <w:t xml:space="preserve">«и проч.» не является корректным и должно быть заменено </w:t>
      </w:r>
      <w:proofErr w:type="gramStart"/>
      <w:r w:rsidR="00904CF0">
        <w:t>на</w:t>
      </w:r>
      <w:proofErr w:type="gramEnd"/>
      <w:r w:rsidR="00904CF0">
        <w:t xml:space="preserve"> «и пр.»</w:t>
      </w:r>
      <w:r>
        <w:t>.</w:t>
      </w:r>
    </w:p>
    <w:p w:rsidR="00904CF0" w:rsidRPr="0074232F" w:rsidRDefault="0074232F" w:rsidP="00904CF0">
      <w:pPr>
        <w:pStyle w:val="347"/>
        <w:rPr>
          <w:lang w:eastAsia="ru-RU"/>
        </w:rPr>
      </w:pPr>
      <w:r w:rsidRPr="000F5A23">
        <w:t xml:space="preserve">Не </w:t>
      </w:r>
      <w:r w:rsidR="00904CF0" w:rsidRPr="000F5A23">
        <w:t>рекомендуется сокращать выражения «так как», «то есть», «в том числе»</w:t>
      </w:r>
      <w:r w:rsidR="00904CF0">
        <w:t>, следует писать их полностью</w:t>
      </w:r>
      <w:r w:rsidR="00904CF0" w:rsidRPr="000F5A23">
        <w:t>.</w:t>
      </w:r>
    </w:p>
    <w:p w:rsidR="0074232F" w:rsidRPr="00B74278" w:rsidRDefault="0074232F" w:rsidP="00904CF0">
      <w:pPr>
        <w:pStyle w:val="347"/>
        <w:rPr>
          <w:lang w:eastAsia="ru-RU"/>
        </w:rPr>
      </w:pPr>
      <w:r>
        <w:t>Сокращения «г.» (или «гг.») должны быть отделены пробелом</w:t>
      </w:r>
      <w:r w:rsidRPr="0074232F">
        <w:t xml:space="preserve"> </w:t>
      </w:r>
      <w:r>
        <w:t>от года и не должны переноситься на другую строку.</w:t>
      </w:r>
    </w:p>
    <w:p w:rsidR="00C51A91" w:rsidRDefault="00C51A91" w:rsidP="00C51A91">
      <w:pPr>
        <w:pStyle w:val="2"/>
      </w:pPr>
      <w:bookmarkStart w:id="52" w:name="_Toc134966275"/>
      <w:r>
        <w:t>Макросы для создания</w:t>
      </w:r>
      <w:r w:rsidR="001009F5">
        <w:t>,</w:t>
      </w:r>
      <w:r>
        <w:t xml:space="preserve"> редактирования </w:t>
      </w:r>
      <w:r w:rsidR="001009F5">
        <w:t xml:space="preserve">и </w:t>
      </w:r>
      <w:r w:rsidR="001009F5" w:rsidRPr="00F141D2">
        <w:t>обновления полей</w:t>
      </w:r>
      <w:bookmarkEnd w:id="52"/>
    </w:p>
    <w:p w:rsidR="009B0944" w:rsidRPr="00F141D2" w:rsidRDefault="009B0944" w:rsidP="009B0944">
      <w:pPr>
        <w:pStyle w:val="3"/>
      </w:pPr>
      <w:bookmarkStart w:id="53" w:name="_Toc134966276"/>
      <w:r w:rsidRPr="00F141D2">
        <w:t>Макрос</w:t>
      </w:r>
      <w:r>
        <w:t xml:space="preserve"> </w:t>
      </w:r>
      <w:proofErr w:type="spellStart"/>
      <w:r w:rsidRPr="00F141D2">
        <w:t>Update_All_Fields</w:t>
      </w:r>
      <w:bookmarkEnd w:id="53"/>
      <w:proofErr w:type="spellEnd"/>
    </w:p>
    <w:p w:rsidR="009B0944" w:rsidRPr="00F141D2" w:rsidRDefault="009B0944" w:rsidP="009B0944">
      <w:pPr>
        <w:pStyle w:val="34b"/>
      </w:pPr>
      <w:r>
        <w:t xml:space="preserve">Макрос </w:t>
      </w:r>
      <w:proofErr w:type="spellStart"/>
      <w:r w:rsidRPr="00C32E92">
        <w:rPr>
          <w:rStyle w:val="34ffc"/>
        </w:rPr>
        <w:t>Update_All_Fields</w:t>
      </w:r>
      <w:proofErr w:type="spellEnd"/>
      <w:r>
        <w:t xml:space="preserve"> </w:t>
      </w:r>
      <w:r w:rsidR="00696003">
        <w:t>предназначен для обновления</w:t>
      </w:r>
      <w:r w:rsidRPr="00F141D2">
        <w:t xml:space="preserve"> </w:t>
      </w:r>
      <w:r w:rsidR="00696003">
        <w:t>полей</w:t>
      </w:r>
      <w:r w:rsidRPr="00F141D2">
        <w:t xml:space="preserve"> в документе</w:t>
      </w:r>
      <w:r w:rsidR="00CE49CE">
        <w:t>.</w:t>
      </w:r>
      <w:r w:rsidRPr="00F141D2">
        <w:t xml:space="preserve"> </w:t>
      </w:r>
      <w:r w:rsidR="00CE49CE">
        <w:t xml:space="preserve">Макрос обновляет все поля </w:t>
      </w:r>
      <w:r w:rsidR="00CE49CE" w:rsidRPr="00F141D2">
        <w:t>в документе</w:t>
      </w:r>
      <w:r w:rsidR="00CE49CE">
        <w:t>,</w:t>
      </w:r>
      <w:r w:rsidR="00CE49CE" w:rsidRPr="00F141D2">
        <w:t xml:space="preserve"> </w:t>
      </w:r>
      <w:r w:rsidRPr="00F141D2">
        <w:t xml:space="preserve">включая </w:t>
      </w:r>
      <w:r>
        <w:t xml:space="preserve">те </w:t>
      </w:r>
      <w:r w:rsidRPr="00F141D2">
        <w:t xml:space="preserve">поля, </w:t>
      </w:r>
      <w:r>
        <w:t xml:space="preserve">которые </w:t>
      </w:r>
      <w:r w:rsidRPr="00F141D2">
        <w:t>расположен</w:t>
      </w:r>
      <w:r>
        <w:t>ы</w:t>
      </w:r>
      <w:r w:rsidRPr="00F141D2">
        <w:t xml:space="preserve"> в колонтитулах, а также внутри рамки с основными надписями</w:t>
      </w:r>
      <w:r>
        <w:t>.</w:t>
      </w:r>
    </w:p>
    <w:p w:rsidR="009B0944" w:rsidRDefault="009B0944" w:rsidP="009B0944">
      <w:pPr>
        <w:pStyle w:val="34b"/>
      </w:pPr>
      <w:r w:rsidRPr="00F141D2">
        <w:t>Макрос можно использовать в любых документах, содержащих поля</w:t>
      </w:r>
      <w:r>
        <w:t>, без ограничений.</w:t>
      </w:r>
    </w:p>
    <w:p w:rsidR="00684340" w:rsidRDefault="00684340" w:rsidP="003C5477">
      <w:pPr>
        <w:pStyle w:val="3"/>
      </w:pPr>
      <w:bookmarkStart w:id="54" w:name="_Toc134966277"/>
      <w:r>
        <w:t xml:space="preserve">Макрос </w:t>
      </w:r>
      <w:proofErr w:type="spellStart"/>
      <w:r>
        <w:t>Crossreference_Object_Add</w:t>
      </w:r>
      <w:bookmarkEnd w:id="54"/>
      <w:proofErr w:type="spellEnd"/>
    </w:p>
    <w:p w:rsidR="00684340" w:rsidRDefault="00684340" w:rsidP="00684340">
      <w:pPr>
        <w:pStyle w:val="34b"/>
      </w:pPr>
      <w:r>
        <w:t xml:space="preserve">Макрос </w:t>
      </w:r>
      <w:proofErr w:type="spellStart"/>
      <w:r w:rsidRPr="00684340">
        <w:rPr>
          <w:rStyle w:val="34ffc"/>
        </w:rPr>
        <w:t>Crossreference_Object_Add</w:t>
      </w:r>
      <w:proofErr w:type="spellEnd"/>
      <w:r>
        <w:t xml:space="preserve"> </w:t>
      </w:r>
      <w:r w:rsidR="003E22B3">
        <w:t xml:space="preserve">предназначен для добавления </w:t>
      </w:r>
      <w:r>
        <w:t>перекрестн</w:t>
      </w:r>
      <w:r w:rsidR="003E22B3">
        <w:t>ой</w:t>
      </w:r>
      <w:r>
        <w:t xml:space="preserve"> ссылк</w:t>
      </w:r>
      <w:r w:rsidR="003E22B3">
        <w:t>и</w:t>
      </w:r>
      <w:r w:rsidR="00DF63B2">
        <w:t>.</w:t>
      </w:r>
      <w:r>
        <w:t xml:space="preserve"> </w:t>
      </w:r>
      <w:r w:rsidR="00DF63B2">
        <w:t xml:space="preserve">Макрос добавляет перекрестную ссылку </w:t>
      </w:r>
      <w:r>
        <w:t xml:space="preserve">в месте </w:t>
      </w:r>
      <w:r w:rsidR="002B3EEA">
        <w:t>нахождения</w:t>
      </w:r>
      <w:r>
        <w:t xml:space="preserve"> курсора на расположенный ниже, ближайший нумерованный объект (рисунок, таблицу, процедуру или листинг) в основной части документа или приложении.</w:t>
      </w:r>
    </w:p>
    <w:p w:rsidR="00684340" w:rsidRDefault="00684340" w:rsidP="00684340">
      <w:pPr>
        <w:pStyle w:val="34b"/>
      </w:pPr>
      <w:r>
        <w:t xml:space="preserve">Объект, на который создается ссылка, должен быть пронумерован с помощью поля автоматической нумерации </w:t>
      </w:r>
      <w:r w:rsidRPr="00684340">
        <w:rPr>
          <w:rStyle w:val="34ff1"/>
        </w:rPr>
        <w:t>SEQ</w:t>
      </w:r>
      <w:r w:rsidR="00EF1F7C">
        <w:t xml:space="preserve">. Поле </w:t>
      </w:r>
      <w:r w:rsidR="00EF1F7C" w:rsidRPr="00684340">
        <w:rPr>
          <w:rStyle w:val="34ff1"/>
        </w:rPr>
        <w:t>SEQ</w:t>
      </w:r>
      <w:r>
        <w:t xml:space="preserve"> </w:t>
      </w:r>
      <w:r w:rsidR="00EF1F7C">
        <w:t xml:space="preserve">должно </w:t>
      </w:r>
      <w:r w:rsidR="00285A9E">
        <w:t>содержать идентификатор «Рисунок», «Таблица», «Процедура» или «Листинг»,</w:t>
      </w:r>
      <w:r w:rsidR="00EF1F7C">
        <w:t xml:space="preserve"> </w:t>
      </w:r>
      <w:r>
        <w:t>иначе ссылка для выбранного объекта создана не будет.</w:t>
      </w:r>
    </w:p>
    <w:p w:rsidR="00EC054E" w:rsidRPr="00EC054E" w:rsidRDefault="00B23592" w:rsidP="00684340">
      <w:pPr>
        <w:pStyle w:val="34b"/>
      </w:pPr>
      <w:r>
        <w:t>С помощью этого макроса</w:t>
      </w:r>
      <w:r w:rsidR="00EC054E">
        <w:t xml:space="preserve"> </w:t>
      </w:r>
      <w:r>
        <w:t>нельзя добавить</w:t>
      </w:r>
      <w:r w:rsidR="00EC054E">
        <w:t xml:space="preserve"> перекрестные ссылки на разделы или закладки.</w:t>
      </w:r>
    </w:p>
    <w:p w:rsidR="00684340" w:rsidRDefault="00684340" w:rsidP="00684340">
      <w:pPr>
        <w:pStyle w:val="34b"/>
      </w:pPr>
      <w:r>
        <w:t xml:space="preserve">Макрос не добавляет подпись к перекрестной ссылке. </w:t>
      </w:r>
      <w:r w:rsidR="00D06CA5">
        <w:t>Созданная перекрестная ссылка будет содержать только номер объекта.</w:t>
      </w:r>
      <w:r w:rsidR="00EF1F7C">
        <w:t xml:space="preserve"> </w:t>
      </w:r>
      <w:r>
        <w:t xml:space="preserve">После выполнения макроса добавьте подпись перед </w:t>
      </w:r>
      <w:r>
        <w:lastRenderedPageBreak/>
        <w:t>перекрестной ссылкой вручную в зависимости от типа объекта («рисунок», «таблица», «процедура» или «листинг»).</w:t>
      </w:r>
    </w:p>
    <w:p w:rsidR="005C775A" w:rsidRDefault="005C775A" w:rsidP="00684340">
      <w:pPr>
        <w:pStyle w:val="34b"/>
      </w:pPr>
      <w:r>
        <w:t xml:space="preserve">Если номер объекта отображается неверно (например, если поле нумерации было скопировано из названия другого объекта такого типа </w:t>
      </w:r>
      <w:r w:rsidR="0048170C">
        <w:t>и</w:t>
      </w:r>
      <w:r>
        <w:t xml:space="preserve"> </w:t>
      </w:r>
      <w:r w:rsidR="0048170C">
        <w:t xml:space="preserve">после этого </w:t>
      </w:r>
      <w:r>
        <w:t xml:space="preserve">поля </w:t>
      </w:r>
      <w:r w:rsidR="0048170C">
        <w:t xml:space="preserve">документа </w:t>
      </w:r>
      <w:r>
        <w:t>не были обновлены), то макрос добавит корректную перекрестную ссылку на этот объект, но в ссылке будет отображаться неправильный номер. В этом случае обновите поля документа</w:t>
      </w:r>
      <w:r w:rsidR="0048170C">
        <w:t> </w:t>
      </w:r>
      <w:r>
        <w:t>— номер объекта и ссылка на него отобразятся корректно.</w:t>
      </w:r>
    </w:p>
    <w:p w:rsidR="00EF1F7C" w:rsidRDefault="00DA2E44" w:rsidP="004A6580">
      <w:pPr>
        <w:pStyle w:val="34b"/>
      </w:pPr>
      <w:r>
        <w:t>Макрос удобно применять для быстрого добавления большого количества ссылок на объекты при редактировании</w:t>
      </w:r>
      <w:r w:rsidRPr="00DA2E44">
        <w:t xml:space="preserve"> </w:t>
      </w:r>
      <w:r>
        <w:t>документа, поэтому</w:t>
      </w:r>
      <w:r w:rsidR="00E302BB">
        <w:t>,</w:t>
      </w:r>
      <w:r>
        <w:t xml:space="preserve"> чтобы избежать лишнего количества действий</w:t>
      </w:r>
      <w:r w:rsidR="00E302BB">
        <w:t xml:space="preserve"> после выполнения макроса </w:t>
      </w:r>
      <w:r>
        <w:t>на экран не выводится сообщение о его выполнении.</w:t>
      </w:r>
    </w:p>
    <w:p w:rsidR="00EF1F7C" w:rsidRPr="00EF1F7C" w:rsidRDefault="00EF1F7C" w:rsidP="00EF1F7C">
      <w:pPr>
        <w:pStyle w:val="3"/>
        <w:rPr>
          <w:lang w:val="x-none"/>
        </w:rPr>
      </w:pPr>
      <w:bookmarkStart w:id="55" w:name="_Toc134966278"/>
      <w:r>
        <w:t xml:space="preserve">Макрос </w:t>
      </w:r>
      <w:proofErr w:type="spellStart"/>
      <w:r w:rsidR="00DC0490" w:rsidRPr="00C54197">
        <w:t>CrossRef_OnlyNumber</w:t>
      </w:r>
      <w:bookmarkEnd w:id="55"/>
      <w:proofErr w:type="spellEnd"/>
    </w:p>
    <w:p w:rsidR="00C726A0" w:rsidRDefault="00EF1F7C" w:rsidP="00EF1F7C">
      <w:pPr>
        <w:pStyle w:val="34b"/>
      </w:pPr>
      <w:r>
        <w:t xml:space="preserve">Макрос </w:t>
      </w:r>
      <w:proofErr w:type="spellStart"/>
      <w:r w:rsidR="00DC0490" w:rsidRPr="00DC0490">
        <w:rPr>
          <w:rStyle w:val="34ffc"/>
        </w:rPr>
        <w:t>CrossRef_OnlyNumber</w:t>
      </w:r>
      <w:proofErr w:type="spellEnd"/>
      <w:r>
        <w:t xml:space="preserve"> </w:t>
      </w:r>
      <w:r w:rsidR="00C726A0">
        <w:t xml:space="preserve">предназначен для замены </w:t>
      </w:r>
      <w:r w:rsidR="00C726A0" w:rsidRPr="00EF1F7C">
        <w:t>перекрестны</w:t>
      </w:r>
      <w:r w:rsidR="00C726A0">
        <w:t>х</w:t>
      </w:r>
      <w:r w:rsidR="00C726A0" w:rsidRPr="00EF1F7C">
        <w:t xml:space="preserve"> </w:t>
      </w:r>
      <w:r w:rsidR="00C726A0">
        <w:t xml:space="preserve">ссылок на объекты, содержащие постоянную часть и номер, на </w:t>
      </w:r>
      <w:r w:rsidR="00C726A0" w:rsidRPr="00EF1F7C">
        <w:t>перекрестны</w:t>
      </w:r>
      <w:r w:rsidR="00C726A0">
        <w:t>е</w:t>
      </w:r>
      <w:r w:rsidR="00C726A0" w:rsidRPr="00EF1F7C">
        <w:t xml:space="preserve"> </w:t>
      </w:r>
      <w:r w:rsidR="00C726A0">
        <w:t>ссылки, содержащие только номер.</w:t>
      </w:r>
    </w:p>
    <w:p w:rsidR="00EF1F7C" w:rsidRPr="00EF1F7C" w:rsidRDefault="00C726A0" w:rsidP="00EF1F7C">
      <w:pPr>
        <w:pStyle w:val="34b"/>
      </w:pPr>
      <w:r>
        <w:t xml:space="preserve">Макрос производит </w:t>
      </w:r>
      <w:r w:rsidRPr="00EF1F7C">
        <w:t xml:space="preserve">в документе </w:t>
      </w:r>
      <w:r>
        <w:t>замену</w:t>
      </w:r>
      <w:r w:rsidR="00EF1F7C">
        <w:t xml:space="preserve"> все</w:t>
      </w:r>
      <w:r>
        <w:t>х</w:t>
      </w:r>
      <w:r w:rsidR="00EF1F7C" w:rsidRPr="00EF1F7C">
        <w:t xml:space="preserve"> перекрестны</w:t>
      </w:r>
      <w:r>
        <w:t>х</w:t>
      </w:r>
      <w:r w:rsidR="00EF1F7C" w:rsidRPr="00EF1F7C">
        <w:t xml:space="preserve"> </w:t>
      </w:r>
      <w:r>
        <w:t>ссылок</w:t>
      </w:r>
      <w:r w:rsidR="00EF1F7C" w:rsidRPr="00EF1F7C">
        <w:t xml:space="preserve"> </w:t>
      </w:r>
      <w:r>
        <w:t xml:space="preserve">на все типы объектов (рисунки, таблицы, процедуры, листинги и пр.) одновременно. Например, перекрестные ссылки </w:t>
      </w:r>
      <w:r w:rsidR="00EF1F7C" w:rsidRPr="00EF1F7C">
        <w:t>вида «Рисунок 1»</w:t>
      </w:r>
      <w:r w:rsidR="00D35843">
        <w:t>,</w:t>
      </w:r>
      <w:r w:rsidR="00D35843" w:rsidRPr="00D35843">
        <w:t xml:space="preserve"> </w:t>
      </w:r>
      <w:r w:rsidR="00D35843">
        <w:t xml:space="preserve">«Листинг 2.3» </w:t>
      </w:r>
      <w:r>
        <w:t>и</w:t>
      </w:r>
      <w:r w:rsidR="00EF1F7C" w:rsidRPr="00EF1F7C">
        <w:t xml:space="preserve"> «Таблица </w:t>
      </w:r>
      <w:r>
        <w:t>А.2»</w:t>
      </w:r>
      <w:r w:rsidR="00D35843">
        <w:t xml:space="preserve"> </w:t>
      </w:r>
      <w:r>
        <w:t>будут заменены на «1»</w:t>
      </w:r>
      <w:r w:rsidR="00D35843">
        <w:t xml:space="preserve">, «2.3» и </w:t>
      </w:r>
      <w:r>
        <w:t>«А.2» соответственно</w:t>
      </w:r>
      <w:r w:rsidR="00EF1F7C" w:rsidRPr="00EF1F7C">
        <w:t>.</w:t>
      </w:r>
    </w:p>
    <w:p w:rsidR="00684340" w:rsidRDefault="00EF1F7C" w:rsidP="00EF1F7C">
      <w:pPr>
        <w:pStyle w:val="34b"/>
      </w:pPr>
      <w:r w:rsidRPr="00EF1F7C">
        <w:t xml:space="preserve">Макрос можно использовать во всех документах, которые содержат </w:t>
      </w:r>
      <w:r w:rsidR="00C32E92" w:rsidRPr="00EF1F7C">
        <w:t>перекрестны</w:t>
      </w:r>
      <w:r w:rsidR="00C32E92">
        <w:t>е</w:t>
      </w:r>
      <w:r w:rsidR="00C32E92" w:rsidRPr="00EF1F7C">
        <w:t xml:space="preserve"> </w:t>
      </w:r>
      <w:r w:rsidRPr="00EF1F7C">
        <w:t>ссылки на объекты с постоянной частью и номером</w:t>
      </w:r>
      <w:r>
        <w:t>, без ограничений.</w:t>
      </w:r>
    </w:p>
    <w:p w:rsidR="00466D52" w:rsidRPr="00466D52" w:rsidRDefault="00466D52" w:rsidP="00EF1F7C">
      <w:pPr>
        <w:pStyle w:val="34b"/>
      </w:pPr>
      <w:r>
        <w:t>Если часть ссылок в документе уже была исправлена (содержала только номер), выполнение данного макроса на них не повлияет.</w:t>
      </w:r>
    </w:p>
    <w:p w:rsidR="001009F5" w:rsidRPr="00862ED4" w:rsidRDefault="00862ED4" w:rsidP="00862ED4">
      <w:pPr>
        <w:pStyle w:val="3"/>
        <w:rPr>
          <w:lang w:val="en-US"/>
        </w:rPr>
      </w:pPr>
      <w:bookmarkStart w:id="56" w:name="_Ref411737368"/>
      <w:bookmarkStart w:id="57" w:name="_Toc134966279"/>
      <w:r w:rsidRPr="00F141D2">
        <w:t>Макрос</w:t>
      </w:r>
      <w:r w:rsidRPr="00862ED4">
        <w:rPr>
          <w:lang w:val="en-US"/>
        </w:rPr>
        <w:t xml:space="preserve"> </w:t>
      </w:r>
      <w:r w:rsidR="001009F5" w:rsidRPr="00862ED4">
        <w:rPr>
          <w:lang w:val="en-US"/>
        </w:rPr>
        <w:t>Set_Num1_For_AppendixObject</w:t>
      </w:r>
      <w:bookmarkEnd w:id="56"/>
      <w:bookmarkEnd w:id="57"/>
    </w:p>
    <w:p w:rsidR="00C726A0" w:rsidRDefault="004D144C" w:rsidP="001009F5">
      <w:pPr>
        <w:pStyle w:val="34b"/>
      </w:pPr>
      <w:r>
        <w:t xml:space="preserve">Макрос </w:t>
      </w:r>
      <w:r w:rsidRPr="004D144C">
        <w:rPr>
          <w:rStyle w:val="34ffc"/>
        </w:rPr>
        <w:t>Set_Num1_For_AppendixObject</w:t>
      </w:r>
      <w:r>
        <w:t xml:space="preserve"> предназначен для установления начальной нумерации первого объекта в приложении.</w:t>
      </w:r>
    </w:p>
    <w:p w:rsidR="00760699" w:rsidRPr="00760699" w:rsidRDefault="00760699" w:rsidP="001009F5">
      <w:pPr>
        <w:pStyle w:val="34b"/>
      </w:pPr>
      <w:r>
        <w:t xml:space="preserve">Нумерация первого объекта каждого типа (рисунка, таблицы, процедуры или листинга) в приложении должна начинаться с </w:t>
      </w:r>
      <w:r w:rsidR="00730D98">
        <w:t>«</w:t>
      </w:r>
      <w:r>
        <w:t>1</w:t>
      </w:r>
      <w:r w:rsidR="00730D98">
        <w:t>»</w:t>
      </w:r>
      <w:r>
        <w:t xml:space="preserve"> согласно требованиям ГОСТ </w:t>
      </w:r>
      <w:r w:rsidRPr="00FB54C8">
        <w:t>2.105-95</w:t>
      </w:r>
      <w:r>
        <w:t>.</w:t>
      </w:r>
    </w:p>
    <w:p w:rsidR="004D144C" w:rsidRPr="0081288F" w:rsidRDefault="004D144C" w:rsidP="001009F5">
      <w:pPr>
        <w:pStyle w:val="34b"/>
      </w:pPr>
      <w:r>
        <w:t>Макрос изменяет последовательный номер</w:t>
      </w:r>
      <w:r w:rsidR="001009F5">
        <w:t xml:space="preserve"> объекта </w:t>
      </w:r>
      <w:r>
        <w:t>на начальный</w:t>
      </w:r>
      <w:r w:rsidR="001009F5">
        <w:t xml:space="preserve"> </w:t>
      </w:r>
      <w:r>
        <w:t>(</w:t>
      </w:r>
      <w:r w:rsidR="00AD2F10">
        <w:t>равный</w:t>
      </w:r>
      <w:r w:rsidR="001009F5">
        <w:t xml:space="preserve"> 1</w:t>
      </w:r>
      <w:r>
        <w:t>)</w:t>
      </w:r>
      <w:r w:rsidR="00C726A0">
        <w:t xml:space="preserve">, если объект пронумерован с помощью поля </w:t>
      </w:r>
      <w:r w:rsidR="00C726A0" w:rsidRPr="0081288F">
        <w:rPr>
          <w:rStyle w:val="34ff1"/>
        </w:rPr>
        <w:t>SEQ</w:t>
      </w:r>
      <w:r w:rsidR="0081288F">
        <w:t>.</w:t>
      </w:r>
    </w:p>
    <w:p w:rsidR="001009F5" w:rsidRDefault="004D144C" w:rsidP="001009F5">
      <w:pPr>
        <w:pStyle w:val="34b"/>
      </w:pPr>
      <w:r>
        <w:t>Перед выполнением макроса курсор следует установить в абзаце с номером объекта. Положение курсора в абзаце значения не имеет.</w:t>
      </w:r>
    </w:p>
    <w:p w:rsidR="001009F5" w:rsidRDefault="001009F5" w:rsidP="001009F5">
      <w:pPr>
        <w:pStyle w:val="34b"/>
      </w:pPr>
      <w:r>
        <w:lastRenderedPageBreak/>
        <w:t xml:space="preserve">Макрос можно использовать для любых объектов, которые пронумерованы с помощью поля автоматической нумерации </w:t>
      </w:r>
      <w:r w:rsidRPr="00E92C04">
        <w:rPr>
          <w:rStyle w:val="34ff1"/>
        </w:rPr>
        <w:t>SEQ</w:t>
      </w:r>
      <w:r w:rsidR="00862ED4">
        <w:t>.</w:t>
      </w:r>
    </w:p>
    <w:p w:rsidR="00F141D2" w:rsidRPr="00F141D2" w:rsidRDefault="00F141D2" w:rsidP="00F141D2">
      <w:pPr>
        <w:pStyle w:val="3"/>
      </w:pPr>
      <w:bookmarkStart w:id="58" w:name="_Toc134966280"/>
      <w:r w:rsidRPr="00F141D2">
        <w:t>Макрос</w:t>
      </w:r>
      <w:r>
        <w:t xml:space="preserve"> </w:t>
      </w:r>
      <w:proofErr w:type="spellStart"/>
      <w:r w:rsidRPr="00F141D2">
        <w:t>PageNumContinue</w:t>
      </w:r>
      <w:bookmarkEnd w:id="58"/>
      <w:proofErr w:type="spellEnd"/>
    </w:p>
    <w:p w:rsidR="004A0200" w:rsidRDefault="00C32E92" w:rsidP="00F141D2">
      <w:pPr>
        <w:pStyle w:val="34b"/>
      </w:pPr>
      <w:r>
        <w:t xml:space="preserve">Макрос </w:t>
      </w:r>
      <w:proofErr w:type="spellStart"/>
      <w:r w:rsidR="00DA02FA" w:rsidRPr="00DA02FA">
        <w:rPr>
          <w:rStyle w:val="34ffc"/>
        </w:rPr>
        <w:t>PageNumContinue</w:t>
      </w:r>
      <w:proofErr w:type="spellEnd"/>
      <w:r>
        <w:t xml:space="preserve"> </w:t>
      </w:r>
      <w:r w:rsidR="004A0200">
        <w:t>предназначен для задания последовательной нумерации страниц в колонтитулах раздела документа.</w:t>
      </w:r>
    </w:p>
    <w:p w:rsidR="001F37FC" w:rsidRPr="00F141D2" w:rsidRDefault="001F37FC" w:rsidP="001F37FC">
      <w:pPr>
        <w:pStyle w:val="34b"/>
      </w:pPr>
      <w:r>
        <w:t xml:space="preserve">Иногда, </w:t>
      </w:r>
      <w:r w:rsidR="00C32E92">
        <w:t>после добавления нового раздела</w:t>
      </w:r>
      <w:r>
        <w:t>,</w:t>
      </w:r>
      <w:r w:rsidR="00C32E92">
        <w:t xml:space="preserve"> </w:t>
      </w:r>
      <w:r w:rsidR="00F141D2" w:rsidRPr="00F141D2">
        <w:t xml:space="preserve">нумерация в </w:t>
      </w:r>
      <w:r w:rsidR="00C32E92">
        <w:t>нем</w:t>
      </w:r>
      <w:r w:rsidR="00F141D2" w:rsidRPr="00F141D2">
        <w:t xml:space="preserve"> </w:t>
      </w:r>
      <w:r>
        <w:t>начинается заново, а</w:t>
      </w:r>
      <w:r w:rsidRPr="001F37FC">
        <w:t xml:space="preserve"> </w:t>
      </w:r>
      <w:r w:rsidRPr="00F141D2">
        <w:t>не продолжает нумерацию предыдущего</w:t>
      </w:r>
      <w:r>
        <w:t xml:space="preserve">. Это происходит в том случае, если в колонтитуле раздела задано свойство «Как в предыдущем разделе», а </w:t>
      </w:r>
      <w:r w:rsidR="00C90496">
        <w:t xml:space="preserve">для </w:t>
      </w:r>
      <w:r>
        <w:t>номер</w:t>
      </w:r>
      <w:r w:rsidR="00C90496">
        <w:t xml:space="preserve">а </w:t>
      </w:r>
      <w:r>
        <w:t>страницы предыдущего раздела было задано специальное начальное значение.</w:t>
      </w:r>
      <w:r w:rsidR="00D03D23">
        <w:t xml:space="preserve"> Макрос исправляет неправильную нумерацию</w:t>
      </w:r>
      <w:r w:rsidR="008A219E">
        <w:t xml:space="preserve"> страниц</w:t>
      </w:r>
      <w:r w:rsidR="004A0200" w:rsidRPr="00F141D2">
        <w:t xml:space="preserve"> в </w:t>
      </w:r>
      <w:r w:rsidR="004A0200">
        <w:t xml:space="preserve">верхнем или нижнем </w:t>
      </w:r>
      <w:r w:rsidR="004A0200" w:rsidRPr="00F141D2">
        <w:t xml:space="preserve">колонтитуле раздела </w:t>
      </w:r>
      <w:proofErr w:type="gramStart"/>
      <w:r w:rsidR="004A0200">
        <w:t>на</w:t>
      </w:r>
      <w:proofErr w:type="gramEnd"/>
      <w:r w:rsidR="004A0200">
        <w:t xml:space="preserve"> последовательную.</w:t>
      </w:r>
    </w:p>
    <w:p w:rsidR="00F141D2" w:rsidRPr="003A1A90" w:rsidRDefault="00F141D2" w:rsidP="00F141D2">
      <w:pPr>
        <w:pStyle w:val="34b"/>
      </w:pPr>
      <w:r w:rsidRPr="00F141D2">
        <w:t xml:space="preserve">Макрос </w:t>
      </w:r>
      <w:r w:rsidR="003230E1">
        <w:t>допустимо</w:t>
      </w:r>
      <w:r w:rsidRPr="00F141D2">
        <w:t xml:space="preserve"> использовать в любых документах, в которых номера страниц расположены в колонтитул</w:t>
      </w:r>
      <w:r w:rsidR="00731BA7">
        <w:t>ах,</w:t>
      </w:r>
      <w:r w:rsidR="001F37FC">
        <w:t xml:space="preserve"> </w:t>
      </w:r>
      <w:r w:rsidR="00731BA7">
        <w:t>в том числе</w:t>
      </w:r>
      <w:r w:rsidR="00C90496">
        <w:t xml:space="preserve"> </w:t>
      </w:r>
      <w:r w:rsidR="001F37FC">
        <w:t>в нижней части рамки</w:t>
      </w:r>
      <w:r w:rsidR="00731BA7">
        <w:t xml:space="preserve"> с основными надписями</w:t>
      </w:r>
      <w:r w:rsidR="001F37FC">
        <w:t>.</w:t>
      </w:r>
    </w:p>
    <w:p w:rsidR="003A1A90" w:rsidRDefault="003A1A90" w:rsidP="003A1A90">
      <w:pPr>
        <w:pStyle w:val="2"/>
        <w:tabs>
          <w:tab w:val="num" w:pos="1474"/>
        </w:tabs>
        <w:ind w:left="720" w:firstLine="0"/>
      </w:pPr>
      <w:bookmarkStart w:id="59" w:name="_Toc411372155"/>
      <w:bookmarkStart w:id="60" w:name="_Toc411374869"/>
      <w:bookmarkStart w:id="61" w:name="_Toc412083625"/>
      <w:bookmarkStart w:id="62" w:name="_Toc134966281"/>
      <w:r>
        <w:t>Макросы для задания параметров страницы и добавления страниц с альбомной ориентацией</w:t>
      </w:r>
      <w:bookmarkEnd w:id="59"/>
      <w:bookmarkEnd w:id="60"/>
      <w:bookmarkEnd w:id="61"/>
      <w:bookmarkEnd w:id="62"/>
    </w:p>
    <w:p w:rsidR="003A1A90" w:rsidRDefault="003A1A90" w:rsidP="003A1A90">
      <w:pPr>
        <w:pStyle w:val="3"/>
        <w:tabs>
          <w:tab w:val="num" w:pos="1644"/>
        </w:tabs>
        <w:ind w:left="720" w:firstLine="0"/>
      </w:pPr>
      <w:bookmarkStart w:id="63" w:name="_Toc411372156"/>
      <w:bookmarkStart w:id="64" w:name="_Ref411373876"/>
      <w:bookmarkStart w:id="65" w:name="_Toc411374870"/>
      <w:bookmarkStart w:id="66" w:name="_Toc412083626"/>
      <w:bookmarkStart w:id="67" w:name="_Toc134966282"/>
      <w:r w:rsidRPr="00F141D2">
        <w:t>Макрос</w:t>
      </w:r>
      <w:r>
        <w:t xml:space="preserve"> PageParams_Gost19</w:t>
      </w:r>
      <w:bookmarkEnd w:id="63"/>
      <w:bookmarkEnd w:id="64"/>
      <w:bookmarkEnd w:id="65"/>
      <w:bookmarkEnd w:id="66"/>
      <w:bookmarkEnd w:id="67"/>
    </w:p>
    <w:p w:rsidR="003A1A90" w:rsidRDefault="003A1A90" w:rsidP="003A1A90">
      <w:pPr>
        <w:pStyle w:val="34b"/>
      </w:pPr>
      <w:r w:rsidRPr="00F141D2">
        <w:t>Макрос</w:t>
      </w:r>
      <w:r>
        <w:t xml:space="preserve"> </w:t>
      </w:r>
      <w:r w:rsidRPr="003A1A90">
        <w:rPr>
          <w:rStyle w:val="34ffc"/>
        </w:rPr>
        <w:t>PageParams_Gost19</w:t>
      </w:r>
      <w:r>
        <w:t xml:space="preserve"> предназначен для установки размеров полей на страницах основной части документа в соответствии с требованиями ГОСТ 19.106-78.</w:t>
      </w:r>
    </w:p>
    <w:p w:rsidR="003A1A90" w:rsidRDefault="003A1A90" w:rsidP="003A1A90">
      <w:pPr>
        <w:pStyle w:val="34fb"/>
      </w:pPr>
      <w:r>
        <w:t>Макрос устанавливает следующие размеры полей:</w:t>
      </w:r>
    </w:p>
    <w:p w:rsidR="003A1A90" w:rsidRDefault="003A1A90" w:rsidP="003A1A90">
      <w:pPr>
        <w:pStyle w:val="3413"/>
      </w:pPr>
      <w:proofErr w:type="gramStart"/>
      <w:r>
        <w:t>верхнее</w:t>
      </w:r>
      <w:proofErr w:type="gramEnd"/>
      <w:r>
        <w:t xml:space="preserve"> — 2,5 см;</w:t>
      </w:r>
    </w:p>
    <w:p w:rsidR="003A1A90" w:rsidRDefault="003A1A90" w:rsidP="003A1A90">
      <w:pPr>
        <w:pStyle w:val="3413"/>
      </w:pPr>
      <w:proofErr w:type="gramStart"/>
      <w:r>
        <w:t>нижнее</w:t>
      </w:r>
      <w:proofErr w:type="gramEnd"/>
      <w:r>
        <w:t xml:space="preserve"> — 2 см;</w:t>
      </w:r>
    </w:p>
    <w:p w:rsidR="003A1A90" w:rsidRDefault="003A1A90" w:rsidP="003A1A90">
      <w:pPr>
        <w:pStyle w:val="3413"/>
      </w:pPr>
      <w:proofErr w:type="gramStart"/>
      <w:r>
        <w:t>левое</w:t>
      </w:r>
      <w:proofErr w:type="gramEnd"/>
      <w:r>
        <w:t xml:space="preserve"> — 2 см;</w:t>
      </w:r>
    </w:p>
    <w:p w:rsidR="003A1A90" w:rsidRDefault="003A1A90" w:rsidP="003A1A90">
      <w:pPr>
        <w:pStyle w:val="3413"/>
      </w:pPr>
      <w:proofErr w:type="gramStart"/>
      <w:r>
        <w:t>правое</w:t>
      </w:r>
      <w:proofErr w:type="gramEnd"/>
      <w:r>
        <w:t xml:space="preserve"> — 1,5 см.</w:t>
      </w:r>
    </w:p>
    <w:p w:rsidR="003A1A90" w:rsidRPr="005530AC" w:rsidRDefault="003A1A90" w:rsidP="003A1A90">
      <w:pPr>
        <w:pStyle w:val="34fb"/>
      </w:pPr>
      <w:r>
        <w:t>Макрос устанавливает следующие отступы:</w:t>
      </w:r>
    </w:p>
    <w:p w:rsidR="003A1A90" w:rsidRDefault="003A1A90" w:rsidP="003A1A90">
      <w:pPr>
        <w:pStyle w:val="3413"/>
      </w:pPr>
      <w:r>
        <w:t>от верхнего края до колонтитула — 0,5 см;</w:t>
      </w:r>
    </w:p>
    <w:p w:rsidR="003A1A90" w:rsidRPr="00300A0B" w:rsidRDefault="003A1A90" w:rsidP="003A1A90">
      <w:pPr>
        <w:pStyle w:val="3413"/>
      </w:pPr>
      <w:r>
        <w:t>от нижнего края до колонтитула — 0,6 см.</w:t>
      </w:r>
    </w:p>
    <w:p w:rsidR="003A1A90" w:rsidRDefault="003A1A90" w:rsidP="003A1A90">
      <w:pPr>
        <w:pStyle w:val="34b"/>
      </w:pPr>
      <w:r>
        <w:t>Макрос допустимо использовать для страниц любого размера и любой ориентации (книжной или альбомной).</w:t>
      </w:r>
    </w:p>
    <w:p w:rsidR="003A1A90" w:rsidRDefault="003A1A90" w:rsidP="003A1A90">
      <w:pPr>
        <w:pStyle w:val="3"/>
        <w:tabs>
          <w:tab w:val="num" w:pos="1644"/>
        </w:tabs>
        <w:ind w:left="720" w:firstLine="0"/>
      </w:pPr>
      <w:bookmarkStart w:id="68" w:name="_Toc411372157"/>
      <w:bookmarkStart w:id="69" w:name="_Toc411374871"/>
      <w:bookmarkStart w:id="70" w:name="_Toc412083627"/>
      <w:bookmarkStart w:id="71" w:name="_Toc134966283"/>
      <w:r w:rsidRPr="00F141D2">
        <w:lastRenderedPageBreak/>
        <w:t>Макрос</w:t>
      </w:r>
      <w:r>
        <w:t xml:space="preserve"> PageInsert_LandscapeA4_Gost19</w:t>
      </w:r>
      <w:bookmarkEnd w:id="68"/>
      <w:bookmarkEnd w:id="69"/>
      <w:bookmarkEnd w:id="70"/>
      <w:bookmarkEnd w:id="71"/>
    </w:p>
    <w:p w:rsidR="003A1A90" w:rsidRDefault="003A1A90" w:rsidP="003A1A90">
      <w:pPr>
        <w:pStyle w:val="34b"/>
      </w:pPr>
      <w:r w:rsidRPr="00F141D2">
        <w:t>Макрос</w:t>
      </w:r>
      <w:r>
        <w:t xml:space="preserve"> </w:t>
      </w:r>
      <w:r w:rsidRPr="003A1A90">
        <w:rPr>
          <w:rStyle w:val="34ffc"/>
        </w:rPr>
        <w:t>PageInsert_LandscapeA4_Gost19</w:t>
      </w:r>
      <w:r>
        <w:t xml:space="preserve"> предназначен для добавления в документ страницы А</w:t>
      </w:r>
      <w:proofErr w:type="gramStart"/>
      <w:r>
        <w:t>4</w:t>
      </w:r>
      <w:proofErr w:type="gramEnd"/>
      <w:r>
        <w:t xml:space="preserve"> с альбомной ориентацией.</w:t>
      </w:r>
    </w:p>
    <w:p w:rsidR="003A1A90" w:rsidRPr="00E6345E" w:rsidRDefault="003A1A90" w:rsidP="003A1A90">
      <w:pPr>
        <w:pStyle w:val="34b"/>
      </w:pPr>
      <w:r>
        <w:t>Макрос добавляет разрыв раздела и страницу А</w:t>
      </w:r>
      <w:proofErr w:type="gramStart"/>
      <w:r>
        <w:t>4</w:t>
      </w:r>
      <w:proofErr w:type="gramEnd"/>
      <w:r>
        <w:t xml:space="preserve"> с альбомной ориентацией после конца абзаца, в котором расположен курсор. Положение курсора в абзаце значения не имеет.</w:t>
      </w:r>
    </w:p>
    <w:p w:rsidR="003A1A90" w:rsidRPr="007E0B1D" w:rsidRDefault="003A1A90" w:rsidP="003A1A90">
      <w:pPr>
        <w:pStyle w:val="34b"/>
      </w:pPr>
      <w:r>
        <w:t>Макрос устанавливает для добавленной страницы размеры полей в соответствии с требованиями ГОСТ 19.106-78.</w:t>
      </w:r>
    </w:p>
    <w:p w:rsidR="003A1A90" w:rsidRDefault="003A1A90" w:rsidP="003A1A90">
      <w:pPr>
        <w:pStyle w:val="34b"/>
      </w:pPr>
      <w:r>
        <w:t>Размеры полей и отступы от края до колонтитула,</w:t>
      </w:r>
      <w:r w:rsidRPr="006B7C81">
        <w:t xml:space="preserve"> </w:t>
      </w:r>
      <w:r>
        <w:t>которые устанавливаются для страницы А</w:t>
      </w:r>
      <w:proofErr w:type="gramStart"/>
      <w:r>
        <w:t>4</w:t>
      </w:r>
      <w:proofErr w:type="gramEnd"/>
      <w:r>
        <w:t xml:space="preserve"> с альбомной ориентацией после выполнения макроса, приведены в разделе </w:t>
      </w:r>
      <w:r>
        <w:fldChar w:fldCharType="begin"/>
      </w:r>
      <w:r>
        <w:instrText xml:space="preserve"> REF _Ref411373876 \r \h </w:instrText>
      </w:r>
      <w:r>
        <w:fldChar w:fldCharType="separate"/>
      </w:r>
      <w:r w:rsidR="0045761D">
        <w:t>6.4.1</w:t>
      </w:r>
      <w:r>
        <w:fldChar w:fldCharType="end"/>
      </w:r>
      <w:r>
        <w:t>.</w:t>
      </w:r>
    </w:p>
    <w:p w:rsidR="003A1A90" w:rsidRDefault="003A1A90" w:rsidP="003A1A90">
      <w:pPr>
        <w:pStyle w:val="3"/>
        <w:tabs>
          <w:tab w:val="num" w:pos="1644"/>
        </w:tabs>
        <w:ind w:left="720" w:firstLine="0"/>
      </w:pPr>
      <w:bookmarkStart w:id="72" w:name="_Toc411372158"/>
      <w:bookmarkStart w:id="73" w:name="_Toc411374872"/>
      <w:bookmarkStart w:id="74" w:name="_Toc412083628"/>
      <w:bookmarkStart w:id="75" w:name="_Toc134966284"/>
      <w:r w:rsidRPr="00F141D2">
        <w:t>Макрос</w:t>
      </w:r>
      <w:r>
        <w:t xml:space="preserve"> PageInsert_LandscapeA3_Gost19</w:t>
      </w:r>
      <w:bookmarkEnd w:id="72"/>
      <w:bookmarkEnd w:id="73"/>
      <w:bookmarkEnd w:id="74"/>
      <w:bookmarkEnd w:id="75"/>
    </w:p>
    <w:p w:rsidR="003A1A90" w:rsidRDefault="003A1A90" w:rsidP="003A1A90">
      <w:pPr>
        <w:pStyle w:val="34b"/>
      </w:pPr>
      <w:r w:rsidRPr="00F141D2">
        <w:t>Макрос</w:t>
      </w:r>
      <w:r>
        <w:t xml:space="preserve"> </w:t>
      </w:r>
      <w:r w:rsidRPr="003A1A90">
        <w:rPr>
          <w:rStyle w:val="34ffc"/>
        </w:rPr>
        <w:t>PageInsert_LandscapeA3_Gost19</w:t>
      </w:r>
      <w:r>
        <w:t xml:space="preserve"> предназначен для добавления в документ страницы А3 с альбомной ориентацией.</w:t>
      </w:r>
    </w:p>
    <w:p w:rsidR="003A1A90" w:rsidRPr="00E6345E" w:rsidRDefault="003A1A90" w:rsidP="003A1A90">
      <w:pPr>
        <w:pStyle w:val="34b"/>
      </w:pPr>
      <w:r>
        <w:t>Макрос добавляет разрыв раздела и страницу А3 с альбомной ориентацией после конца абзаца, в котором расположен курсор. Положение курсора в абзаце значения не имеет.</w:t>
      </w:r>
    </w:p>
    <w:p w:rsidR="003A1A90" w:rsidRPr="007E0B1D" w:rsidRDefault="003A1A90" w:rsidP="003A1A90">
      <w:pPr>
        <w:pStyle w:val="34b"/>
      </w:pPr>
      <w:r>
        <w:t>Макрос устанавливает для добавленной страницы размеры полей в соответствии с требованиями ГОСТ 19.106-78.</w:t>
      </w:r>
    </w:p>
    <w:p w:rsidR="003A1A90" w:rsidRPr="009A61E9" w:rsidRDefault="003A1A90" w:rsidP="003A1A90">
      <w:pPr>
        <w:pStyle w:val="34b"/>
      </w:pPr>
      <w:r>
        <w:t>Размеры полей и отступы от края до колонтитула,</w:t>
      </w:r>
      <w:r w:rsidRPr="006B7C81">
        <w:t xml:space="preserve"> </w:t>
      </w:r>
      <w:r>
        <w:t>которые устанавливаются для страницы А3 с альбомной ориентацией после выполнения макроса, приведены в разделе </w:t>
      </w:r>
      <w:r>
        <w:fldChar w:fldCharType="begin"/>
      </w:r>
      <w:r>
        <w:instrText xml:space="preserve"> REF _Ref411373876 \r \h </w:instrText>
      </w:r>
      <w:r>
        <w:fldChar w:fldCharType="separate"/>
      </w:r>
      <w:r w:rsidR="0045761D">
        <w:t>6.4.1</w:t>
      </w:r>
      <w:r>
        <w:fldChar w:fldCharType="end"/>
      </w:r>
      <w:r>
        <w:t>.</w:t>
      </w:r>
    </w:p>
    <w:p w:rsidR="003A1A90" w:rsidRDefault="003A1A90" w:rsidP="003A1A90">
      <w:pPr>
        <w:pStyle w:val="3"/>
        <w:tabs>
          <w:tab w:val="num" w:pos="1644"/>
        </w:tabs>
        <w:ind w:left="720" w:firstLine="0"/>
      </w:pPr>
      <w:bookmarkStart w:id="76" w:name="_Toc412083629"/>
      <w:bookmarkStart w:id="77" w:name="_Toc134966285"/>
      <w:r w:rsidRPr="00F141D2">
        <w:t>Макрос</w:t>
      </w:r>
      <w:r>
        <w:t xml:space="preserve"> </w:t>
      </w:r>
      <w:r w:rsidRPr="00490CB3">
        <w:t>PageInsert_PortraitA3_Gost</w:t>
      </w:r>
      <w:r>
        <w:t>19</w:t>
      </w:r>
      <w:bookmarkEnd w:id="76"/>
      <w:bookmarkEnd w:id="77"/>
    </w:p>
    <w:p w:rsidR="003A1A90" w:rsidRDefault="003A1A90" w:rsidP="003A1A90">
      <w:pPr>
        <w:pStyle w:val="34b"/>
      </w:pPr>
      <w:r w:rsidRPr="00F141D2">
        <w:t>Макрос</w:t>
      </w:r>
      <w:r>
        <w:t xml:space="preserve"> </w:t>
      </w:r>
      <w:r w:rsidRPr="003A1A90">
        <w:rPr>
          <w:rStyle w:val="34ffc"/>
        </w:rPr>
        <w:t>PageInsert_PortraitA3_Gost19</w:t>
      </w:r>
      <w:r>
        <w:t xml:space="preserve"> предназначен для добавления в документ страницы А3 с книжной ориентацией.</w:t>
      </w:r>
    </w:p>
    <w:p w:rsidR="003A1A90" w:rsidRPr="00E6345E" w:rsidRDefault="003A1A90" w:rsidP="003A1A90">
      <w:pPr>
        <w:pStyle w:val="34b"/>
      </w:pPr>
      <w:r>
        <w:t>Макрос добавляет разрыв раздела и страницу А3 с книжной ориентацией после конца абзаца, в котором расположен курсор. Положение курсора в абзаце значения не имеет.</w:t>
      </w:r>
    </w:p>
    <w:p w:rsidR="003A1A90" w:rsidRPr="007E0B1D" w:rsidRDefault="003A1A90" w:rsidP="003A1A90">
      <w:pPr>
        <w:pStyle w:val="34b"/>
      </w:pPr>
      <w:r>
        <w:t>Макрос устанавливает для добавленной страницы размеры полей в соответствии с требованиями ГОСТ 19.106-78.</w:t>
      </w:r>
    </w:p>
    <w:p w:rsidR="003A1A90" w:rsidRPr="00490CB3" w:rsidRDefault="003A1A90" w:rsidP="003A1A90">
      <w:pPr>
        <w:pStyle w:val="34b"/>
      </w:pPr>
      <w:r>
        <w:t>Размеры полей и отступы от края до колонтитула,</w:t>
      </w:r>
      <w:r w:rsidRPr="006B7C81">
        <w:t xml:space="preserve"> </w:t>
      </w:r>
      <w:r>
        <w:t>которые устанавливаются для страницы А3 с книжной ориентацией после выполнения макроса, приведены в разделе </w:t>
      </w:r>
      <w:r>
        <w:fldChar w:fldCharType="begin"/>
      </w:r>
      <w:r>
        <w:instrText xml:space="preserve"> REF _Ref411373876 \r \h  \* MERGEFORMAT </w:instrText>
      </w:r>
      <w:r>
        <w:fldChar w:fldCharType="separate"/>
      </w:r>
      <w:r w:rsidR="0045761D">
        <w:t>6.4.1</w:t>
      </w:r>
      <w:r>
        <w:fldChar w:fldCharType="end"/>
      </w:r>
      <w:r>
        <w:t>.</w:t>
      </w:r>
    </w:p>
    <w:p w:rsidR="003A1A90" w:rsidRDefault="003A1A90" w:rsidP="003A1A90">
      <w:pPr>
        <w:pStyle w:val="3"/>
        <w:tabs>
          <w:tab w:val="num" w:pos="1644"/>
        </w:tabs>
        <w:ind w:left="720" w:firstLine="0"/>
      </w:pPr>
      <w:bookmarkStart w:id="78" w:name="_Toc412083575"/>
      <w:bookmarkStart w:id="79" w:name="_Ref7175697"/>
      <w:bookmarkStart w:id="80" w:name="_Toc134966286"/>
      <w:r w:rsidRPr="00F141D2">
        <w:lastRenderedPageBreak/>
        <w:t>Макрос</w:t>
      </w:r>
      <w:r>
        <w:t xml:space="preserve"> PageParams_Gost7</w:t>
      </w:r>
      <w:bookmarkEnd w:id="78"/>
      <w:bookmarkEnd w:id="79"/>
      <w:bookmarkEnd w:id="80"/>
    </w:p>
    <w:p w:rsidR="003A1A90" w:rsidRDefault="003A1A90" w:rsidP="003A1A90">
      <w:pPr>
        <w:pStyle w:val="34b"/>
      </w:pPr>
      <w:r w:rsidRPr="00F141D2">
        <w:t>Макрос</w:t>
      </w:r>
      <w:r>
        <w:t xml:space="preserve"> </w:t>
      </w:r>
      <w:r w:rsidRPr="003A1A90">
        <w:rPr>
          <w:rStyle w:val="34ffc"/>
        </w:rPr>
        <w:t>PageParams_Gost7</w:t>
      </w:r>
      <w:r>
        <w:t xml:space="preserve"> предназначен для установки размеров полей в документе в соответствии с требованиями ГОСТ </w:t>
      </w:r>
      <w:r w:rsidRPr="003A1A90">
        <w:t>7.32-2017</w:t>
      </w:r>
      <w:r>
        <w:t>.</w:t>
      </w:r>
    </w:p>
    <w:p w:rsidR="003A1A90" w:rsidRDefault="003A1A90" w:rsidP="003A1A90">
      <w:pPr>
        <w:pStyle w:val="34fb"/>
      </w:pPr>
      <w:r>
        <w:t>Макрос устанавливает следующие размеры полей:</w:t>
      </w:r>
    </w:p>
    <w:p w:rsidR="003A1A90" w:rsidRDefault="003A1A90" w:rsidP="003A1A90">
      <w:pPr>
        <w:pStyle w:val="3413"/>
      </w:pPr>
      <w:proofErr w:type="gramStart"/>
      <w:r>
        <w:t>верхнее</w:t>
      </w:r>
      <w:proofErr w:type="gramEnd"/>
      <w:r>
        <w:t xml:space="preserve"> — 2 см;</w:t>
      </w:r>
    </w:p>
    <w:p w:rsidR="003A1A90" w:rsidRDefault="003A1A90" w:rsidP="003A1A90">
      <w:pPr>
        <w:pStyle w:val="3413"/>
      </w:pPr>
      <w:proofErr w:type="gramStart"/>
      <w:r>
        <w:t>нижнее</w:t>
      </w:r>
      <w:proofErr w:type="gramEnd"/>
      <w:r>
        <w:t xml:space="preserve"> — 2 см;</w:t>
      </w:r>
    </w:p>
    <w:p w:rsidR="003A1A90" w:rsidRDefault="003A1A90" w:rsidP="003A1A90">
      <w:pPr>
        <w:pStyle w:val="3413"/>
      </w:pPr>
      <w:proofErr w:type="gramStart"/>
      <w:r>
        <w:t>левое</w:t>
      </w:r>
      <w:proofErr w:type="gramEnd"/>
      <w:r>
        <w:t xml:space="preserve"> — </w:t>
      </w:r>
      <w:r w:rsidR="00412142">
        <w:rPr>
          <w:lang w:val="en-US"/>
        </w:rPr>
        <w:t>3</w:t>
      </w:r>
      <w:r>
        <w:t> см;</w:t>
      </w:r>
    </w:p>
    <w:p w:rsidR="003A1A90" w:rsidRDefault="003A1A90" w:rsidP="003A1A90">
      <w:pPr>
        <w:pStyle w:val="3413"/>
      </w:pPr>
      <w:proofErr w:type="gramStart"/>
      <w:r>
        <w:t>правое</w:t>
      </w:r>
      <w:proofErr w:type="gramEnd"/>
      <w:r>
        <w:t xml:space="preserve"> — 1</w:t>
      </w:r>
      <w:r w:rsidR="00412142">
        <w:t>,</w:t>
      </w:r>
      <w:r w:rsidR="00412142">
        <w:rPr>
          <w:lang w:val="en-US"/>
        </w:rPr>
        <w:t>5</w:t>
      </w:r>
      <w:r>
        <w:t> см.</w:t>
      </w:r>
    </w:p>
    <w:p w:rsidR="003A1A90" w:rsidRPr="005530AC" w:rsidRDefault="003A1A90" w:rsidP="003A1A90">
      <w:pPr>
        <w:pStyle w:val="34fb"/>
      </w:pPr>
      <w:r>
        <w:t>Макрос устанавливает следующие отступы:</w:t>
      </w:r>
    </w:p>
    <w:p w:rsidR="003A1A90" w:rsidRDefault="003A1A90" w:rsidP="003A1A90">
      <w:pPr>
        <w:pStyle w:val="3413"/>
      </w:pPr>
      <w:r>
        <w:t>от верхнего края до колонтитула — 0,5 см;</w:t>
      </w:r>
    </w:p>
    <w:p w:rsidR="003A1A90" w:rsidRPr="00300A0B" w:rsidRDefault="003A1A90" w:rsidP="003A1A90">
      <w:pPr>
        <w:pStyle w:val="3413"/>
      </w:pPr>
      <w:r>
        <w:t>от нижнего края до колонтитула — 0,6 см.</w:t>
      </w:r>
    </w:p>
    <w:p w:rsidR="003A1A90" w:rsidRDefault="003A1A90" w:rsidP="003A1A90">
      <w:pPr>
        <w:pStyle w:val="34b"/>
      </w:pPr>
      <w:r>
        <w:t>Макрос допустимо использовать для страниц любого размера и любой ориентации (книжной или альбомной).</w:t>
      </w:r>
    </w:p>
    <w:p w:rsidR="003A1A90" w:rsidRDefault="003A1A90" w:rsidP="003A1A90">
      <w:pPr>
        <w:pStyle w:val="3"/>
        <w:tabs>
          <w:tab w:val="num" w:pos="1644"/>
        </w:tabs>
        <w:ind w:left="720" w:firstLine="0"/>
      </w:pPr>
      <w:bookmarkStart w:id="81" w:name="_Toc412083576"/>
      <w:bookmarkStart w:id="82" w:name="_Toc134966287"/>
      <w:r w:rsidRPr="00F141D2">
        <w:t>Макрос</w:t>
      </w:r>
      <w:r>
        <w:t xml:space="preserve"> PageInsert_LandscapeA4_Gost7</w:t>
      </w:r>
      <w:bookmarkEnd w:id="81"/>
      <w:bookmarkEnd w:id="82"/>
    </w:p>
    <w:p w:rsidR="003A1A90" w:rsidRDefault="003A1A90" w:rsidP="003A1A90">
      <w:pPr>
        <w:pStyle w:val="34b"/>
      </w:pPr>
      <w:r w:rsidRPr="00F141D2">
        <w:t>Макрос</w:t>
      </w:r>
      <w:r>
        <w:t xml:space="preserve"> </w:t>
      </w:r>
      <w:r w:rsidRPr="003A1A90">
        <w:rPr>
          <w:rStyle w:val="34ffc"/>
        </w:rPr>
        <w:t>PageInsert_LandscapeA4_Gost7</w:t>
      </w:r>
      <w:r>
        <w:t xml:space="preserve"> предназначен для добавления в документ страницы А</w:t>
      </w:r>
      <w:proofErr w:type="gramStart"/>
      <w:r>
        <w:t>4</w:t>
      </w:r>
      <w:proofErr w:type="gramEnd"/>
      <w:r>
        <w:t xml:space="preserve"> с альбомной ориентацией.</w:t>
      </w:r>
    </w:p>
    <w:p w:rsidR="003A1A90" w:rsidRPr="00E6345E" w:rsidRDefault="003A1A90" w:rsidP="003A1A90">
      <w:pPr>
        <w:pStyle w:val="34b"/>
      </w:pPr>
      <w:r>
        <w:t>Макрос добавляет разрыв раздела и страницу А</w:t>
      </w:r>
      <w:proofErr w:type="gramStart"/>
      <w:r>
        <w:t>4</w:t>
      </w:r>
      <w:proofErr w:type="gramEnd"/>
      <w:r>
        <w:t xml:space="preserve"> с альбомной ориентацией после конца абзаца, в котором расположен курсор. Положение курсора в абзаце значения не имеет.</w:t>
      </w:r>
    </w:p>
    <w:p w:rsidR="003A1A90" w:rsidRPr="007E0B1D" w:rsidRDefault="003A1A90" w:rsidP="003A1A90">
      <w:pPr>
        <w:pStyle w:val="34b"/>
      </w:pPr>
      <w:r>
        <w:t>Макрос устанавливает для добавленной страницы размеры полей в соответствии с требованиями ГОСТ </w:t>
      </w:r>
      <w:r w:rsidR="00412142" w:rsidRPr="003A1A90">
        <w:t>7.32-2017</w:t>
      </w:r>
      <w:r>
        <w:t>.</w:t>
      </w:r>
    </w:p>
    <w:p w:rsidR="003A1A90" w:rsidRDefault="003A1A90" w:rsidP="003A1A90">
      <w:pPr>
        <w:pStyle w:val="34b"/>
      </w:pPr>
      <w:r>
        <w:t>Размеры полей и отступы от края до колонтитула,</w:t>
      </w:r>
      <w:r w:rsidRPr="006B7C81">
        <w:t xml:space="preserve"> </w:t>
      </w:r>
      <w:r>
        <w:t>которые устанавливаются для страницы А</w:t>
      </w:r>
      <w:proofErr w:type="gramStart"/>
      <w:r>
        <w:t>4</w:t>
      </w:r>
      <w:proofErr w:type="gramEnd"/>
      <w:r>
        <w:t xml:space="preserve"> с альбомной ориентацией после выполнения макроса, приведены в разделе </w:t>
      </w:r>
      <w:r w:rsidR="00412142">
        <w:fldChar w:fldCharType="begin"/>
      </w:r>
      <w:r w:rsidR="00412142">
        <w:instrText xml:space="preserve"> REF _Ref7175697 \r \h </w:instrText>
      </w:r>
      <w:r w:rsidR="00412142">
        <w:fldChar w:fldCharType="separate"/>
      </w:r>
      <w:r w:rsidR="0045761D">
        <w:t>6.4.5</w:t>
      </w:r>
      <w:r w:rsidR="00412142">
        <w:fldChar w:fldCharType="end"/>
      </w:r>
      <w:r>
        <w:t>.</w:t>
      </w:r>
    </w:p>
    <w:p w:rsidR="003A1A90" w:rsidRDefault="003A1A90" w:rsidP="003A1A90">
      <w:pPr>
        <w:pStyle w:val="3"/>
        <w:tabs>
          <w:tab w:val="num" w:pos="1644"/>
        </w:tabs>
        <w:ind w:left="720" w:firstLine="0"/>
      </w:pPr>
      <w:bookmarkStart w:id="83" w:name="_Toc412083577"/>
      <w:bookmarkStart w:id="84" w:name="_Toc134966288"/>
      <w:r w:rsidRPr="00F141D2">
        <w:t>Макрос</w:t>
      </w:r>
      <w:r>
        <w:t xml:space="preserve"> PageInsert_LandscapeA3_Gost7</w:t>
      </w:r>
      <w:bookmarkEnd w:id="83"/>
      <w:bookmarkEnd w:id="84"/>
    </w:p>
    <w:p w:rsidR="003A1A90" w:rsidRDefault="003A1A90" w:rsidP="003A1A90">
      <w:pPr>
        <w:pStyle w:val="34b"/>
      </w:pPr>
      <w:r w:rsidRPr="00F141D2">
        <w:t>Макрос</w:t>
      </w:r>
      <w:r>
        <w:t xml:space="preserve"> </w:t>
      </w:r>
      <w:r w:rsidRPr="003A1A90">
        <w:rPr>
          <w:rStyle w:val="34ffc"/>
        </w:rPr>
        <w:t>PageInsert_LandscapeA3_Gost7</w:t>
      </w:r>
      <w:r>
        <w:t xml:space="preserve"> предназначен для добавления в документ страницы А3 с альбомной ориентацией.</w:t>
      </w:r>
    </w:p>
    <w:p w:rsidR="003A1A90" w:rsidRPr="00E6345E" w:rsidRDefault="003A1A90" w:rsidP="003A1A90">
      <w:pPr>
        <w:pStyle w:val="34b"/>
      </w:pPr>
      <w:r>
        <w:t>Макрос добавляет разрыв раздела и страницу А3 с альбомной ориентацией после конца абзаца, в котором расположен курсор. Положение курсора в абзаце значения не имеет.</w:t>
      </w:r>
    </w:p>
    <w:p w:rsidR="003A1A90" w:rsidRPr="007E0B1D" w:rsidRDefault="003A1A90" w:rsidP="003A1A90">
      <w:pPr>
        <w:pStyle w:val="34b"/>
      </w:pPr>
      <w:r>
        <w:t>Макрос устанавливает для добавленной страницы размеры полей в соответствии с требованиями ГОСТ </w:t>
      </w:r>
      <w:r w:rsidR="00D7763B">
        <w:t>7.32-2017</w:t>
      </w:r>
      <w:r>
        <w:t>.</w:t>
      </w:r>
    </w:p>
    <w:p w:rsidR="003A1A90" w:rsidRPr="009A61E9" w:rsidRDefault="003A1A90" w:rsidP="003A1A90">
      <w:pPr>
        <w:pStyle w:val="34b"/>
      </w:pPr>
      <w:r>
        <w:t>Размеры полей и отступы от края до колонтитула,</w:t>
      </w:r>
      <w:r w:rsidRPr="006B7C81">
        <w:t xml:space="preserve"> </w:t>
      </w:r>
      <w:r>
        <w:t>которые устанавливаются для страницы А3 с альбомной ориентацией после выполнения макроса, приведены в разделе </w:t>
      </w:r>
      <w:r w:rsidR="00412142">
        <w:fldChar w:fldCharType="begin"/>
      </w:r>
      <w:r w:rsidR="00412142">
        <w:instrText xml:space="preserve"> REF _Ref7175697 \r \h </w:instrText>
      </w:r>
      <w:r w:rsidR="00412142">
        <w:fldChar w:fldCharType="separate"/>
      </w:r>
      <w:r w:rsidR="0045761D">
        <w:t>6.4.5</w:t>
      </w:r>
      <w:r w:rsidR="00412142">
        <w:fldChar w:fldCharType="end"/>
      </w:r>
      <w:r>
        <w:t>.</w:t>
      </w:r>
    </w:p>
    <w:p w:rsidR="003A1A90" w:rsidRDefault="003A1A90" w:rsidP="003A1A90">
      <w:pPr>
        <w:pStyle w:val="3"/>
        <w:tabs>
          <w:tab w:val="num" w:pos="1644"/>
        </w:tabs>
        <w:ind w:left="720" w:firstLine="0"/>
      </w:pPr>
      <w:bookmarkStart w:id="85" w:name="_Toc412083578"/>
      <w:bookmarkStart w:id="86" w:name="_Toc134966289"/>
      <w:r w:rsidRPr="00F141D2">
        <w:lastRenderedPageBreak/>
        <w:t>Макрос</w:t>
      </w:r>
      <w:r>
        <w:t xml:space="preserve"> </w:t>
      </w:r>
      <w:r w:rsidRPr="00490CB3">
        <w:t>PageInsert_PortraitA3_Gost7</w:t>
      </w:r>
      <w:bookmarkEnd w:id="85"/>
      <w:bookmarkEnd w:id="86"/>
    </w:p>
    <w:p w:rsidR="003A1A90" w:rsidRDefault="003A1A90" w:rsidP="003A1A90">
      <w:pPr>
        <w:pStyle w:val="34b"/>
      </w:pPr>
      <w:r w:rsidRPr="00F141D2">
        <w:t>Макрос</w:t>
      </w:r>
      <w:r>
        <w:t xml:space="preserve"> </w:t>
      </w:r>
      <w:r w:rsidRPr="003A1A90">
        <w:rPr>
          <w:rStyle w:val="34ffc"/>
        </w:rPr>
        <w:t>PageInsert_PortraitA3_Gost7</w:t>
      </w:r>
      <w:r>
        <w:t xml:space="preserve"> предназначен для добавления в документ страницы А3 с книжной ориентацией.</w:t>
      </w:r>
    </w:p>
    <w:p w:rsidR="003A1A90" w:rsidRPr="00E6345E" w:rsidRDefault="003A1A90" w:rsidP="003A1A90">
      <w:pPr>
        <w:pStyle w:val="34b"/>
      </w:pPr>
      <w:r>
        <w:t>Макрос добавляет разрыв раздела и страницу А</w:t>
      </w:r>
      <w:proofErr w:type="gramStart"/>
      <w:r>
        <w:t>4</w:t>
      </w:r>
      <w:proofErr w:type="gramEnd"/>
      <w:r>
        <w:t xml:space="preserve"> с книжной ориентацией после конца абзаца, в котором расположен курсор. Положение курсора в абзаце значения не имеет.</w:t>
      </w:r>
    </w:p>
    <w:p w:rsidR="003A1A90" w:rsidRPr="007E0B1D" w:rsidRDefault="003A1A90" w:rsidP="003A1A90">
      <w:pPr>
        <w:pStyle w:val="34b"/>
      </w:pPr>
      <w:r>
        <w:t>Макрос устанавливает для добавленной страницы размеры полей в соответствии с требованиями ГОСТ </w:t>
      </w:r>
      <w:r w:rsidR="00D7763B">
        <w:t>7.32-2017</w:t>
      </w:r>
      <w:r>
        <w:t>.</w:t>
      </w:r>
    </w:p>
    <w:p w:rsidR="003A1A90" w:rsidRPr="00490CB3" w:rsidRDefault="003A1A90" w:rsidP="003A1A90">
      <w:pPr>
        <w:pStyle w:val="34b"/>
      </w:pPr>
      <w:r>
        <w:t>Размеры полей и отступы от края до колонтитула,</w:t>
      </w:r>
      <w:r w:rsidRPr="006B7C81">
        <w:t xml:space="preserve"> </w:t>
      </w:r>
      <w:r>
        <w:t>которые устанавливаются для страницы А3 с книжной ориентацией после выполнения макроса, приведены в разделе </w:t>
      </w:r>
      <w:r w:rsidR="00412142">
        <w:fldChar w:fldCharType="begin"/>
      </w:r>
      <w:r w:rsidR="00412142">
        <w:instrText xml:space="preserve"> REF _Ref7175697 \r \h </w:instrText>
      </w:r>
      <w:r w:rsidR="00412142">
        <w:fldChar w:fldCharType="separate"/>
      </w:r>
      <w:r w:rsidR="0045761D">
        <w:t>6.4.5</w:t>
      </w:r>
      <w:r w:rsidR="00412142">
        <w:fldChar w:fldCharType="end"/>
      </w:r>
      <w:r>
        <w:t>.</w:t>
      </w:r>
    </w:p>
    <w:p w:rsidR="00C51A91" w:rsidRDefault="00C51A91" w:rsidP="00C51A91">
      <w:pPr>
        <w:pStyle w:val="2"/>
      </w:pPr>
      <w:bookmarkStart w:id="87" w:name="_Toc134966290"/>
      <w:r>
        <w:t>Макросы для оформления таблиц</w:t>
      </w:r>
      <w:bookmarkEnd w:id="87"/>
    </w:p>
    <w:p w:rsidR="00DD7A05" w:rsidRPr="00364108" w:rsidRDefault="00DD7A05" w:rsidP="00DD7A05">
      <w:pPr>
        <w:pStyle w:val="3"/>
        <w:rPr>
          <w:lang w:val="en-US"/>
        </w:rPr>
      </w:pPr>
      <w:bookmarkStart w:id="88" w:name="_Ref411063700"/>
      <w:bookmarkStart w:id="89" w:name="_Toc134966291"/>
      <w:r>
        <w:t>Макрос</w:t>
      </w:r>
      <w:r w:rsidRPr="00364108">
        <w:rPr>
          <w:lang w:val="en-US"/>
        </w:rPr>
        <w:t xml:space="preserve"> </w:t>
      </w:r>
      <w:proofErr w:type="spellStart"/>
      <w:r w:rsidRPr="00364108">
        <w:rPr>
          <w:lang w:val="en-US"/>
        </w:rPr>
        <w:t>TableSingle_Format</w:t>
      </w:r>
      <w:bookmarkEnd w:id="88"/>
      <w:bookmarkEnd w:id="89"/>
      <w:proofErr w:type="spellEnd"/>
    </w:p>
    <w:p w:rsidR="00F6214E" w:rsidRDefault="00DD7A05" w:rsidP="00DD7A05">
      <w:pPr>
        <w:pStyle w:val="34b"/>
      </w:pPr>
      <w:r>
        <w:rPr>
          <w:lang w:eastAsia="ru-RU"/>
        </w:rPr>
        <w:t>Макрос</w:t>
      </w:r>
      <w:r w:rsidRPr="00DF0354">
        <w:rPr>
          <w:lang w:eastAsia="ru-RU"/>
        </w:rPr>
        <w:t xml:space="preserve"> </w:t>
      </w:r>
      <w:proofErr w:type="spellStart"/>
      <w:r w:rsidRPr="00364108">
        <w:rPr>
          <w:rStyle w:val="34ffc"/>
          <w:lang w:val="en-US"/>
        </w:rPr>
        <w:t>TableSingle</w:t>
      </w:r>
      <w:proofErr w:type="spellEnd"/>
      <w:r w:rsidRPr="00DF0354">
        <w:rPr>
          <w:rStyle w:val="34ffc"/>
        </w:rPr>
        <w:t>_</w:t>
      </w:r>
      <w:r w:rsidRPr="00364108">
        <w:rPr>
          <w:rStyle w:val="34ffc"/>
          <w:lang w:val="en-US"/>
        </w:rPr>
        <w:t>Format</w:t>
      </w:r>
      <w:r w:rsidRPr="00DF0354">
        <w:t xml:space="preserve"> </w:t>
      </w:r>
      <w:r w:rsidR="00F6214E">
        <w:t>предназначен для оформления таблицы</w:t>
      </w:r>
      <w:r w:rsidR="00412142">
        <w:t xml:space="preserve"> при работе в </w:t>
      </w:r>
      <w:r w:rsidR="00412142">
        <w:rPr>
          <w:lang w:val="en-US"/>
        </w:rPr>
        <w:t>Microsoft</w:t>
      </w:r>
      <w:r w:rsidR="00412142" w:rsidRPr="00290634">
        <w:t xml:space="preserve"> </w:t>
      </w:r>
      <w:r w:rsidR="00412142">
        <w:rPr>
          <w:lang w:val="en-US"/>
        </w:rPr>
        <w:t>Word</w:t>
      </w:r>
      <w:r w:rsidR="00412142" w:rsidRPr="00290634">
        <w:t xml:space="preserve"> </w:t>
      </w:r>
      <w:r w:rsidR="00412142">
        <w:t>версии 2007—2013</w:t>
      </w:r>
      <w:r w:rsidR="00F6214E">
        <w:t>.</w:t>
      </w:r>
    </w:p>
    <w:p w:rsidR="00F6214E" w:rsidRDefault="00F6214E" w:rsidP="00F6214E">
      <w:pPr>
        <w:pStyle w:val="34fff1"/>
      </w:pPr>
      <w:r>
        <w:t>Макрос устанавливает для таблицы следующие параметры:</w:t>
      </w:r>
    </w:p>
    <w:p w:rsidR="00F6214E" w:rsidRPr="000C70F3" w:rsidRDefault="00F6214E" w:rsidP="002450A9">
      <w:pPr>
        <w:pStyle w:val="341"/>
        <w:numPr>
          <w:ilvl w:val="0"/>
          <w:numId w:val="49"/>
        </w:numPr>
      </w:pPr>
      <w:r w:rsidRPr="000C70F3">
        <w:t xml:space="preserve">Запрет переноса строк </w:t>
      </w:r>
      <w:r w:rsidR="003E7260">
        <w:t>таблицы</w:t>
      </w:r>
      <w:r w:rsidR="003E7260" w:rsidRPr="000C70F3">
        <w:t xml:space="preserve"> </w:t>
      </w:r>
      <w:r w:rsidRPr="000C70F3">
        <w:t>на другую страницу.</w:t>
      </w:r>
    </w:p>
    <w:p w:rsidR="00F6214E" w:rsidRPr="000C70F3" w:rsidRDefault="00F6214E" w:rsidP="00855CE8">
      <w:pPr>
        <w:pStyle w:val="341"/>
      </w:pPr>
      <w:r w:rsidRPr="000C70F3">
        <w:t xml:space="preserve">Повторение </w:t>
      </w:r>
      <w:r>
        <w:t>шапки таблицы</w:t>
      </w:r>
      <w:r w:rsidRPr="000C70F3">
        <w:t xml:space="preserve"> на каждой странице документа</w:t>
      </w:r>
      <w:r>
        <w:t>.</w:t>
      </w:r>
    </w:p>
    <w:p w:rsidR="00F6214E" w:rsidRDefault="00F6214E" w:rsidP="00855CE8">
      <w:pPr>
        <w:pStyle w:val="341"/>
      </w:pPr>
      <w:r>
        <w:t>Выравнивание левой границы таблицы по левому полю документа.</w:t>
      </w:r>
    </w:p>
    <w:p w:rsidR="005A2040" w:rsidRPr="00534C84" w:rsidRDefault="005A2040" w:rsidP="00855CE8">
      <w:pPr>
        <w:pStyle w:val="341"/>
      </w:pPr>
      <w:r w:rsidRPr="00F54794">
        <w:t>Выравнивание правой границы таблиц</w:t>
      </w:r>
      <w:r>
        <w:t>ы</w:t>
      </w:r>
      <w:r w:rsidRPr="00F54794">
        <w:t xml:space="preserve"> по </w:t>
      </w:r>
      <w:r>
        <w:t>правому полю документа</w:t>
      </w:r>
      <w:r w:rsidRPr="00F54794">
        <w:t>.</w:t>
      </w:r>
    </w:p>
    <w:p w:rsidR="00F6214E" w:rsidRPr="001D686A" w:rsidRDefault="00F6214E" w:rsidP="00855CE8">
      <w:pPr>
        <w:pStyle w:val="341"/>
      </w:pPr>
      <w:r>
        <w:t>Отступ слева</w:t>
      </w:r>
      <w:r w:rsidR="005A2040">
        <w:t xml:space="preserve"> </w:t>
      </w:r>
      <w:r>
        <w:t xml:space="preserve">— </w:t>
      </w:r>
      <w:r w:rsidRPr="008C6433">
        <w:rPr>
          <w:lang w:eastAsia="ru-RU"/>
        </w:rPr>
        <w:t>0</w:t>
      </w:r>
      <w:r>
        <w:rPr>
          <w:lang w:eastAsia="ru-RU"/>
        </w:rPr>
        <w:t>,</w:t>
      </w:r>
      <w:r w:rsidRPr="008C6433">
        <w:rPr>
          <w:lang w:eastAsia="ru-RU"/>
        </w:rPr>
        <w:t>19</w:t>
      </w:r>
      <w:r>
        <w:rPr>
          <w:lang w:eastAsia="ru-RU"/>
        </w:rPr>
        <w:t xml:space="preserve"> см</w:t>
      </w:r>
      <w:r>
        <w:t>.</w:t>
      </w:r>
    </w:p>
    <w:p w:rsidR="00F6214E" w:rsidRDefault="00DD7A05" w:rsidP="00F6214E">
      <w:pPr>
        <w:pStyle w:val="34b"/>
        <w:rPr>
          <w:lang w:eastAsia="ru-RU"/>
        </w:rPr>
      </w:pPr>
      <w:r>
        <w:rPr>
          <w:lang w:eastAsia="ru-RU"/>
        </w:rPr>
        <w:t xml:space="preserve">Для применения макроса допустимо выделить таблицу или установить внутри </w:t>
      </w:r>
      <w:r w:rsidR="00B453E4">
        <w:rPr>
          <w:lang w:eastAsia="ru-RU"/>
        </w:rPr>
        <w:t>нее</w:t>
      </w:r>
      <w:r>
        <w:rPr>
          <w:lang w:eastAsia="ru-RU"/>
        </w:rPr>
        <w:t xml:space="preserve"> курсор мыши.</w:t>
      </w:r>
    </w:p>
    <w:p w:rsidR="00F6214E" w:rsidRPr="00DF0354" w:rsidRDefault="00F6214E" w:rsidP="00F6214E">
      <w:pPr>
        <w:pStyle w:val="34b"/>
        <w:rPr>
          <w:lang w:eastAsia="ru-RU"/>
        </w:rPr>
      </w:pPr>
      <w:r>
        <w:rPr>
          <w:lang w:eastAsia="ru-RU"/>
        </w:rPr>
        <w:t xml:space="preserve">Макрос допустимо использовать </w:t>
      </w:r>
      <w:r w:rsidR="00B45C1F">
        <w:rPr>
          <w:lang w:eastAsia="ru-RU"/>
        </w:rPr>
        <w:t>в любых документах</w:t>
      </w:r>
      <w:r>
        <w:rPr>
          <w:lang w:eastAsia="ru-RU"/>
        </w:rPr>
        <w:t xml:space="preserve"> для любых таблиц без ограничений</w:t>
      </w:r>
      <w:r w:rsidRPr="00DF0354">
        <w:rPr>
          <w:lang w:eastAsia="ru-RU"/>
        </w:rPr>
        <w:t>.</w:t>
      </w:r>
    </w:p>
    <w:p w:rsidR="00412142" w:rsidRPr="00364108" w:rsidRDefault="00412142" w:rsidP="00412142">
      <w:pPr>
        <w:pStyle w:val="3"/>
        <w:rPr>
          <w:lang w:val="en-US"/>
        </w:rPr>
      </w:pPr>
      <w:bookmarkStart w:id="90" w:name="_Toc134966292"/>
      <w:r>
        <w:t>Макрос</w:t>
      </w:r>
      <w:r w:rsidRPr="00364108">
        <w:rPr>
          <w:lang w:val="en-US"/>
        </w:rPr>
        <w:t xml:space="preserve"> </w:t>
      </w:r>
      <w:proofErr w:type="spellStart"/>
      <w:r w:rsidRPr="00364108">
        <w:rPr>
          <w:lang w:val="en-US"/>
        </w:rPr>
        <w:t>TableSingle_Format</w:t>
      </w:r>
      <w:proofErr w:type="spellEnd"/>
      <w:r>
        <w:t>2016</w:t>
      </w:r>
      <w:bookmarkEnd w:id="90"/>
    </w:p>
    <w:p w:rsidR="00412142" w:rsidRDefault="00412142" w:rsidP="00412142">
      <w:pPr>
        <w:pStyle w:val="34b"/>
      </w:pPr>
      <w:r>
        <w:rPr>
          <w:lang w:eastAsia="ru-RU"/>
        </w:rPr>
        <w:t>Макрос</w:t>
      </w:r>
      <w:r w:rsidRPr="00DF0354">
        <w:rPr>
          <w:lang w:eastAsia="ru-RU"/>
        </w:rPr>
        <w:t xml:space="preserve"> </w:t>
      </w:r>
      <w:proofErr w:type="spellStart"/>
      <w:r w:rsidRPr="00364108">
        <w:rPr>
          <w:rStyle w:val="34ffc"/>
          <w:lang w:val="en-US"/>
        </w:rPr>
        <w:t>TableSingle</w:t>
      </w:r>
      <w:proofErr w:type="spellEnd"/>
      <w:r w:rsidRPr="00DF0354">
        <w:rPr>
          <w:rStyle w:val="34ffc"/>
        </w:rPr>
        <w:t>_</w:t>
      </w:r>
      <w:r w:rsidRPr="00364108">
        <w:rPr>
          <w:rStyle w:val="34ffc"/>
          <w:lang w:val="en-US"/>
        </w:rPr>
        <w:t>Format</w:t>
      </w:r>
      <w:r w:rsidRPr="00DF0354">
        <w:t xml:space="preserve"> </w:t>
      </w:r>
      <w:r>
        <w:t xml:space="preserve">предназначен для оформления таблицы при работе в </w:t>
      </w:r>
      <w:r>
        <w:rPr>
          <w:lang w:val="en-US"/>
        </w:rPr>
        <w:t>Microsoft</w:t>
      </w:r>
      <w:r w:rsidRPr="00290634">
        <w:t xml:space="preserve"> </w:t>
      </w:r>
      <w:r>
        <w:rPr>
          <w:lang w:val="en-US"/>
        </w:rPr>
        <w:t>Word</w:t>
      </w:r>
      <w:r w:rsidRPr="00290634">
        <w:t xml:space="preserve"> </w:t>
      </w:r>
      <w:r>
        <w:t>версии 2016.</w:t>
      </w:r>
    </w:p>
    <w:p w:rsidR="00412142" w:rsidRDefault="00412142" w:rsidP="00412142">
      <w:pPr>
        <w:pStyle w:val="34fff1"/>
      </w:pPr>
      <w:r>
        <w:t>Макрос устанавливает для таблицы следующие параметры:</w:t>
      </w:r>
    </w:p>
    <w:p w:rsidR="00412142" w:rsidRPr="000C70F3" w:rsidRDefault="00412142" w:rsidP="002450A9">
      <w:pPr>
        <w:pStyle w:val="341"/>
        <w:numPr>
          <w:ilvl w:val="0"/>
          <w:numId w:val="78"/>
        </w:numPr>
      </w:pPr>
      <w:r w:rsidRPr="000C70F3">
        <w:t xml:space="preserve">Запрет переноса строк </w:t>
      </w:r>
      <w:r>
        <w:t>таблицы</w:t>
      </w:r>
      <w:r w:rsidRPr="000C70F3">
        <w:t xml:space="preserve"> на другую страницу.</w:t>
      </w:r>
    </w:p>
    <w:p w:rsidR="00412142" w:rsidRPr="000C70F3" w:rsidRDefault="00412142" w:rsidP="00412142">
      <w:pPr>
        <w:pStyle w:val="341"/>
      </w:pPr>
      <w:r w:rsidRPr="000C70F3">
        <w:t xml:space="preserve">Повторение </w:t>
      </w:r>
      <w:r>
        <w:t>шапки таблицы</w:t>
      </w:r>
      <w:r w:rsidRPr="000C70F3">
        <w:t xml:space="preserve"> на каждой странице документа</w:t>
      </w:r>
      <w:r>
        <w:t>.</w:t>
      </w:r>
    </w:p>
    <w:p w:rsidR="00412142" w:rsidRDefault="00412142" w:rsidP="00412142">
      <w:pPr>
        <w:pStyle w:val="341"/>
      </w:pPr>
      <w:r>
        <w:t>Выравнивание левой границы таблицы по левому полю документа.</w:t>
      </w:r>
    </w:p>
    <w:p w:rsidR="005A2040" w:rsidRPr="00534C84" w:rsidRDefault="005A2040" w:rsidP="00412142">
      <w:pPr>
        <w:pStyle w:val="341"/>
      </w:pPr>
      <w:r w:rsidRPr="00F54794">
        <w:lastRenderedPageBreak/>
        <w:t>Выравнивание правой границы таблиц</w:t>
      </w:r>
      <w:r>
        <w:t>ы</w:t>
      </w:r>
      <w:r w:rsidRPr="00F54794">
        <w:t xml:space="preserve"> по </w:t>
      </w:r>
      <w:r>
        <w:t>правому полю документа</w:t>
      </w:r>
      <w:r w:rsidRPr="00F54794">
        <w:t>.</w:t>
      </w:r>
    </w:p>
    <w:p w:rsidR="00412142" w:rsidRPr="001D686A" w:rsidRDefault="00412142" w:rsidP="00412142">
      <w:pPr>
        <w:pStyle w:val="341"/>
      </w:pPr>
      <w:r>
        <w:t>Отступ слева</w:t>
      </w:r>
      <w:r w:rsidR="005A2040">
        <w:t xml:space="preserve"> </w:t>
      </w:r>
      <w:r>
        <w:t xml:space="preserve">— </w:t>
      </w:r>
      <w:r w:rsidRPr="008C6433">
        <w:rPr>
          <w:lang w:eastAsia="ru-RU"/>
        </w:rPr>
        <w:t>0</w:t>
      </w:r>
      <w:r w:rsidR="005A2040">
        <w:rPr>
          <w:lang w:eastAsia="ru-RU"/>
        </w:rPr>
        <w:t xml:space="preserve"> </w:t>
      </w:r>
      <w:r>
        <w:rPr>
          <w:lang w:eastAsia="ru-RU"/>
        </w:rPr>
        <w:t>см</w:t>
      </w:r>
      <w:r>
        <w:t>.</w:t>
      </w:r>
    </w:p>
    <w:p w:rsidR="00412142" w:rsidRDefault="00412142" w:rsidP="00412142">
      <w:pPr>
        <w:pStyle w:val="34b"/>
        <w:rPr>
          <w:lang w:eastAsia="ru-RU"/>
        </w:rPr>
      </w:pPr>
      <w:r>
        <w:rPr>
          <w:lang w:eastAsia="ru-RU"/>
        </w:rPr>
        <w:t>Для применения макроса допустимо выделить таблицу или установить внутри нее курсор мыши.</w:t>
      </w:r>
    </w:p>
    <w:p w:rsidR="00412142" w:rsidRPr="00DF0354" w:rsidRDefault="00412142" w:rsidP="00412142">
      <w:pPr>
        <w:pStyle w:val="34b"/>
        <w:rPr>
          <w:lang w:eastAsia="ru-RU"/>
        </w:rPr>
      </w:pPr>
      <w:r>
        <w:rPr>
          <w:lang w:eastAsia="ru-RU"/>
        </w:rPr>
        <w:t>Макрос допустимо использовать в любых документах для любых таблиц без ограничений</w:t>
      </w:r>
      <w:r w:rsidRPr="00DF0354">
        <w:rPr>
          <w:lang w:eastAsia="ru-RU"/>
        </w:rPr>
        <w:t>.</w:t>
      </w:r>
    </w:p>
    <w:p w:rsidR="00FD28A6" w:rsidRPr="00FD28A6" w:rsidRDefault="00FD28A6" w:rsidP="00A16030">
      <w:pPr>
        <w:pStyle w:val="3"/>
        <w:rPr>
          <w:lang w:val="en-US"/>
        </w:rPr>
      </w:pPr>
      <w:bookmarkStart w:id="91" w:name="_Ref405757974"/>
      <w:bookmarkStart w:id="92" w:name="_Toc134966293"/>
      <w:r>
        <w:t>Макрос</w:t>
      </w:r>
      <w:r w:rsidRPr="00FD28A6">
        <w:rPr>
          <w:lang w:val="en-US"/>
        </w:rPr>
        <w:t xml:space="preserve"> </w:t>
      </w:r>
      <w:proofErr w:type="spellStart"/>
      <w:r w:rsidRPr="00FD28A6">
        <w:rPr>
          <w:lang w:val="en-US"/>
        </w:rPr>
        <w:t>TablesAll_Format</w:t>
      </w:r>
      <w:bookmarkEnd w:id="91"/>
      <w:bookmarkEnd w:id="92"/>
      <w:proofErr w:type="spellEnd"/>
    </w:p>
    <w:p w:rsidR="003E7260" w:rsidRDefault="00FD28A6" w:rsidP="00FD28A6">
      <w:pPr>
        <w:pStyle w:val="34b"/>
      </w:pPr>
      <w:r>
        <w:rPr>
          <w:lang w:eastAsia="ru-RU"/>
        </w:rPr>
        <w:t xml:space="preserve">Макрос </w:t>
      </w:r>
      <w:proofErr w:type="spellStart"/>
      <w:r w:rsidRPr="00FD28A6">
        <w:rPr>
          <w:rStyle w:val="34ffc"/>
          <w:lang w:val="en-US"/>
        </w:rPr>
        <w:t>TablesAll</w:t>
      </w:r>
      <w:proofErr w:type="spellEnd"/>
      <w:r w:rsidRPr="00FD28A6">
        <w:rPr>
          <w:rStyle w:val="34ffc"/>
        </w:rPr>
        <w:t>_</w:t>
      </w:r>
      <w:r w:rsidRPr="00FD28A6">
        <w:rPr>
          <w:rStyle w:val="34ffc"/>
          <w:lang w:val="en-US"/>
        </w:rPr>
        <w:t>Format</w:t>
      </w:r>
      <w:r>
        <w:t xml:space="preserve"> </w:t>
      </w:r>
      <w:r w:rsidR="003E7260">
        <w:t>предназначен для оформления таблиц</w:t>
      </w:r>
      <w:r w:rsidR="005A2040">
        <w:t xml:space="preserve"> при работе в </w:t>
      </w:r>
      <w:r w:rsidR="005A2040">
        <w:rPr>
          <w:lang w:val="en-US"/>
        </w:rPr>
        <w:t>Microsoft</w:t>
      </w:r>
      <w:r w:rsidR="005A2040" w:rsidRPr="00290634">
        <w:t xml:space="preserve"> </w:t>
      </w:r>
      <w:r w:rsidR="005A2040">
        <w:rPr>
          <w:lang w:val="en-US"/>
        </w:rPr>
        <w:t>Word</w:t>
      </w:r>
      <w:r w:rsidR="005A2040" w:rsidRPr="00290634">
        <w:t xml:space="preserve"> </w:t>
      </w:r>
      <w:r w:rsidR="005A2040">
        <w:t>версии 2007—2013</w:t>
      </w:r>
      <w:r w:rsidR="003E7260">
        <w:t>.</w:t>
      </w:r>
    </w:p>
    <w:p w:rsidR="003E7260" w:rsidRDefault="003E7260" w:rsidP="003E7260">
      <w:pPr>
        <w:pStyle w:val="34fff1"/>
      </w:pPr>
      <w:r>
        <w:t>Макрос устанавливает для таблиц следующие параметры:</w:t>
      </w:r>
    </w:p>
    <w:p w:rsidR="003E7260" w:rsidRPr="000C70F3" w:rsidRDefault="003E7260" w:rsidP="002450A9">
      <w:pPr>
        <w:pStyle w:val="341"/>
        <w:numPr>
          <w:ilvl w:val="0"/>
          <w:numId w:val="50"/>
        </w:numPr>
      </w:pPr>
      <w:r w:rsidRPr="003E7260">
        <w:t xml:space="preserve">Запрет переноса строк </w:t>
      </w:r>
      <w:r>
        <w:t>таблиц</w:t>
      </w:r>
      <w:r w:rsidRPr="000C70F3">
        <w:t xml:space="preserve"> </w:t>
      </w:r>
      <w:r w:rsidRPr="003E7260">
        <w:t>на другую страницу.</w:t>
      </w:r>
    </w:p>
    <w:p w:rsidR="003E7260" w:rsidRPr="000C70F3" w:rsidRDefault="003E7260" w:rsidP="00855CE8">
      <w:pPr>
        <w:pStyle w:val="341"/>
      </w:pPr>
      <w:r w:rsidRPr="000C70F3">
        <w:t xml:space="preserve">Повторение </w:t>
      </w:r>
      <w:r>
        <w:t>шапки таблиц</w:t>
      </w:r>
      <w:r w:rsidRPr="000C70F3">
        <w:t xml:space="preserve"> на каждой странице документа</w:t>
      </w:r>
      <w:r>
        <w:t>.</w:t>
      </w:r>
    </w:p>
    <w:p w:rsidR="003E7260" w:rsidRDefault="003E7260" w:rsidP="00855CE8">
      <w:pPr>
        <w:pStyle w:val="341"/>
      </w:pPr>
      <w:r>
        <w:t>Выравнивание левых границ таблиц по левому полю документа.</w:t>
      </w:r>
    </w:p>
    <w:p w:rsidR="005A2040" w:rsidRPr="00534C84" w:rsidRDefault="005A2040" w:rsidP="00855CE8">
      <w:pPr>
        <w:pStyle w:val="341"/>
      </w:pPr>
      <w:r>
        <w:t xml:space="preserve">Выравнивание правых границ </w:t>
      </w:r>
      <w:r w:rsidRPr="00F54794">
        <w:t xml:space="preserve">таблиц по </w:t>
      </w:r>
      <w:r>
        <w:t>правому полю документа</w:t>
      </w:r>
      <w:r w:rsidRPr="00F54794">
        <w:t>.</w:t>
      </w:r>
    </w:p>
    <w:p w:rsidR="003E7260" w:rsidRPr="001D686A" w:rsidRDefault="005A2040" w:rsidP="00855CE8">
      <w:pPr>
        <w:pStyle w:val="341"/>
      </w:pPr>
      <w:r>
        <w:t>Отступ</w:t>
      </w:r>
      <w:r w:rsidR="003E7260">
        <w:t xml:space="preserve"> слева— </w:t>
      </w:r>
      <w:r w:rsidR="003E7260" w:rsidRPr="008C6433">
        <w:rPr>
          <w:lang w:eastAsia="ru-RU"/>
        </w:rPr>
        <w:t>0</w:t>
      </w:r>
      <w:r w:rsidR="003E7260">
        <w:rPr>
          <w:lang w:eastAsia="ru-RU"/>
        </w:rPr>
        <w:t>,</w:t>
      </w:r>
      <w:r w:rsidR="003E7260" w:rsidRPr="008C6433">
        <w:rPr>
          <w:lang w:eastAsia="ru-RU"/>
        </w:rPr>
        <w:t>19</w:t>
      </w:r>
      <w:r w:rsidR="003E7260">
        <w:rPr>
          <w:lang w:eastAsia="ru-RU"/>
        </w:rPr>
        <w:t xml:space="preserve"> см</w:t>
      </w:r>
      <w:r w:rsidR="003E7260">
        <w:t>.</w:t>
      </w:r>
    </w:p>
    <w:p w:rsidR="00FD28A6" w:rsidRDefault="003E7260" w:rsidP="00FD28A6">
      <w:pPr>
        <w:pStyle w:val="34b"/>
        <w:rPr>
          <w:lang w:eastAsia="ru-RU"/>
        </w:rPr>
      </w:pPr>
      <w:r w:rsidRPr="00241000">
        <w:t>Макрос</w:t>
      </w:r>
      <w:r w:rsidRPr="00241000">
        <w:rPr>
          <w:lang w:eastAsia="ru-RU"/>
        </w:rPr>
        <w:t xml:space="preserve"> </w:t>
      </w:r>
      <w:r w:rsidR="00FD28A6" w:rsidRPr="00241000">
        <w:rPr>
          <w:lang w:eastAsia="ru-RU"/>
        </w:rPr>
        <w:t>последовательно изменя</w:t>
      </w:r>
      <w:r w:rsidR="0023537F" w:rsidRPr="00241000">
        <w:rPr>
          <w:lang w:eastAsia="ru-RU"/>
        </w:rPr>
        <w:t>е</w:t>
      </w:r>
      <w:r w:rsidR="00FD28A6" w:rsidRPr="00241000">
        <w:rPr>
          <w:lang w:eastAsia="ru-RU"/>
        </w:rPr>
        <w:t>т параметры всех таблиц в документе, за исключением таблиц</w:t>
      </w:r>
      <w:r w:rsidR="00241000" w:rsidRPr="00241000">
        <w:t>, не имеющих внешних границ</w:t>
      </w:r>
      <w:r w:rsidR="00942307">
        <w:t>,</w:t>
      </w:r>
      <w:r w:rsidR="00241000" w:rsidRPr="00241000">
        <w:rPr>
          <w:lang w:eastAsia="ru-RU"/>
        </w:rPr>
        <w:t xml:space="preserve"> </w:t>
      </w:r>
      <w:r w:rsidR="00FD28A6" w:rsidRPr="00241000">
        <w:rPr>
          <w:lang w:eastAsia="ru-RU"/>
        </w:rPr>
        <w:t xml:space="preserve">и </w:t>
      </w:r>
      <w:r w:rsidR="00241000" w:rsidRPr="00241000">
        <w:rPr>
          <w:lang w:eastAsia="ru-RU"/>
        </w:rPr>
        <w:t>таблиц</w:t>
      </w:r>
      <w:r w:rsidR="005A2040">
        <w:rPr>
          <w:lang w:eastAsia="ru-RU"/>
        </w:rPr>
        <w:t>ы</w:t>
      </w:r>
      <w:r w:rsidR="00241000" w:rsidRPr="00241000">
        <w:rPr>
          <w:lang w:eastAsia="ru-RU"/>
        </w:rPr>
        <w:t xml:space="preserve"> </w:t>
      </w:r>
      <w:r w:rsidR="005A2040">
        <w:rPr>
          <w:lang w:eastAsia="ru-RU"/>
        </w:rPr>
        <w:t>на листе регистрации изменений</w:t>
      </w:r>
      <w:r w:rsidR="00FD28A6" w:rsidRPr="00241000">
        <w:rPr>
          <w:lang w:eastAsia="ru-RU"/>
        </w:rPr>
        <w:t>. Данн</w:t>
      </w:r>
      <w:r w:rsidR="00B74278" w:rsidRPr="00241000">
        <w:rPr>
          <w:lang w:eastAsia="ru-RU"/>
        </w:rPr>
        <w:t>ое</w:t>
      </w:r>
      <w:r w:rsidR="00FD28A6" w:rsidRPr="00241000">
        <w:rPr>
          <w:lang w:eastAsia="ru-RU"/>
        </w:rPr>
        <w:t xml:space="preserve"> </w:t>
      </w:r>
      <w:r w:rsidR="00B74278" w:rsidRPr="00241000">
        <w:rPr>
          <w:lang w:eastAsia="ru-RU"/>
        </w:rPr>
        <w:t>условие</w:t>
      </w:r>
      <w:r w:rsidR="00FD28A6" w:rsidRPr="00241000">
        <w:rPr>
          <w:lang w:eastAsia="ru-RU"/>
        </w:rPr>
        <w:t xml:space="preserve"> позволяет исключить из обработки таблицы</w:t>
      </w:r>
      <w:r w:rsidR="00CC7FBE" w:rsidRPr="00241000">
        <w:rPr>
          <w:lang w:eastAsia="ru-RU"/>
        </w:rPr>
        <w:t xml:space="preserve"> с грифами согласования и утверждения</w:t>
      </w:r>
      <w:r w:rsidR="00FD28A6" w:rsidRPr="00241000">
        <w:rPr>
          <w:lang w:eastAsia="ru-RU"/>
        </w:rPr>
        <w:t>, расположенные на титульном листе</w:t>
      </w:r>
      <w:r w:rsidR="000362E0" w:rsidRPr="00241000">
        <w:rPr>
          <w:lang w:eastAsia="ru-RU"/>
        </w:rPr>
        <w:t xml:space="preserve"> </w:t>
      </w:r>
      <w:r w:rsidR="00AF1DE5" w:rsidRPr="00241000">
        <w:rPr>
          <w:lang w:eastAsia="ru-RU"/>
        </w:rPr>
        <w:t>и</w:t>
      </w:r>
      <w:r w:rsidR="000362E0" w:rsidRPr="00241000">
        <w:rPr>
          <w:lang w:eastAsia="ru-RU"/>
        </w:rPr>
        <w:t xml:space="preserve"> ЛУ</w:t>
      </w:r>
      <w:r w:rsidR="00FD28A6" w:rsidRPr="00241000">
        <w:rPr>
          <w:lang w:eastAsia="ru-RU"/>
        </w:rPr>
        <w:t>.</w:t>
      </w:r>
    </w:p>
    <w:p w:rsidR="00FD28A6" w:rsidRDefault="00AE535D" w:rsidP="00FD28A6">
      <w:pPr>
        <w:pStyle w:val="34b"/>
        <w:rPr>
          <w:lang w:eastAsia="ru-RU"/>
        </w:rPr>
      </w:pPr>
      <w:r>
        <w:rPr>
          <w:lang w:eastAsia="ru-RU"/>
        </w:rPr>
        <w:t>Примите во внимание</w:t>
      </w:r>
      <w:r w:rsidR="00EB46CF">
        <w:rPr>
          <w:lang w:eastAsia="ru-RU"/>
        </w:rPr>
        <w:t>, что для таблиц</w:t>
      </w:r>
      <w:r w:rsidR="00EB46CF" w:rsidRPr="00FD28A6">
        <w:rPr>
          <w:lang w:eastAsia="ru-RU"/>
        </w:rPr>
        <w:t>, в которых шапка содержит объединенные ячейки</w:t>
      </w:r>
      <w:r w:rsidR="00EB46CF">
        <w:rPr>
          <w:lang w:eastAsia="ru-RU"/>
        </w:rPr>
        <w:t xml:space="preserve">, макросы </w:t>
      </w:r>
      <w:r w:rsidR="00EB46CF" w:rsidRPr="00FD28A6">
        <w:rPr>
          <w:lang w:eastAsia="ru-RU"/>
        </w:rPr>
        <w:t xml:space="preserve">не </w:t>
      </w:r>
      <w:r w:rsidR="00EB46CF">
        <w:rPr>
          <w:lang w:eastAsia="ru-RU"/>
        </w:rPr>
        <w:t>устанавливают</w:t>
      </w:r>
      <w:r w:rsidR="00EB46CF" w:rsidRPr="00EB46CF">
        <w:rPr>
          <w:lang w:eastAsia="ru-RU"/>
        </w:rPr>
        <w:t xml:space="preserve"> </w:t>
      </w:r>
      <w:r w:rsidR="00EB46CF">
        <w:rPr>
          <w:lang w:eastAsia="ru-RU"/>
        </w:rPr>
        <w:t>параметр</w:t>
      </w:r>
      <w:r w:rsidR="00EB46CF" w:rsidRPr="00FD28A6">
        <w:rPr>
          <w:lang w:eastAsia="ru-RU"/>
        </w:rPr>
        <w:t xml:space="preserve"> </w:t>
      </w:r>
      <w:r w:rsidR="00EB46CF">
        <w:rPr>
          <w:lang w:eastAsia="ru-RU"/>
        </w:rPr>
        <w:t>«</w:t>
      </w:r>
      <w:r w:rsidR="00FD28A6" w:rsidRPr="00FD28A6">
        <w:rPr>
          <w:lang w:eastAsia="ru-RU"/>
        </w:rPr>
        <w:t>Повторение строки заголовков на каждой странице</w:t>
      </w:r>
      <w:r w:rsidR="00EB46CF">
        <w:rPr>
          <w:lang w:eastAsia="ru-RU"/>
        </w:rPr>
        <w:t>»</w:t>
      </w:r>
      <w:r w:rsidR="00FD28A6" w:rsidRPr="00FD28A6">
        <w:rPr>
          <w:lang w:eastAsia="ru-RU"/>
        </w:rPr>
        <w:t xml:space="preserve">. </w:t>
      </w:r>
      <w:r w:rsidR="00D9586E">
        <w:rPr>
          <w:lang w:eastAsia="ru-RU"/>
        </w:rPr>
        <w:t>Остальные параметры для таблицы с объединенными ячейками устанавливаются так</w:t>
      </w:r>
      <w:r w:rsidR="0010580A">
        <w:rPr>
          <w:lang w:eastAsia="ru-RU"/>
        </w:rPr>
        <w:t xml:space="preserve"> </w:t>
      </w:r>
      <w:r w:rsidR="00D9586E">
        <w:rPr>
          <w:lang w:eastAsia="ru-RU"/>
        </w:rPr>
        <w:t>же</w:t>
      </w:r>
      <w:r w:rsidR="0010580A">
        <w:rPr>
          <w:lang w:eastAsia="ru-RU"/>
        </w:rPr>
        <w:t>,</w:t>
      </w:r>
      <w:r w:rsidR="00D9586E">
        <w:rPr>
          <w:lang w:eastAsia="ru-RU"/>
        </w:rPr>
        <w:t xml:space="preserve"> как и для всех остальных</w:t>
      </w:r>
      <w:r w:rsidR="0010580A">
        <w:rPr>
          <w:lang w:eastAsia="ru-RU"/>
        </w:rPr>
        <w:t xml:space="preserve"> таблиц в документе</w:t>
      </w:r>
      <w:r w:rsidR="00D9586E">
        <w:rPr>
          <w:lang w:eastAsia="ru-RU"/>
        </w:rPr>
        <w:t xml:space="preserve">. </w:t>
      </w:r>
      <w:r w:rsidR="00FD28A6" w:rsidRPr="00FD28A6">
        <w:rPr>
          <w:lang w:eastAsia="ru-RU"/>
        </w:rPr>
        <w:t>Повторение сроки заголовков с объединенными ячейками должно осуществляться вручную</w:t>
      </w:r>
      <w:r w:rsidR="000F2EF5">
        <w:rPr>
          <w:lang w:eastAsia="ru-RU"/>
        </w:rPr>
        <w:t xml:space="preserve"> после выполнения макроса</w:t>
      </w:r>
      <w:r w:rsidR="00FD28A6" w:rsidRPr="00FD28A6">
        <w:rPr>
          <w:lang w:eastAsia="ru-RU"/>
        </w:rPr>
        <w:t>.</w:t>
      </w:r>
    </w:p>
    <w:p w:rsidR="00FD28A6" w:rsidRDefault="00FD28A6" w:rsidP="00F8093D">
      <w:pPr>
        <w:pStyle w:val="34f1"/>
      </w:pPr>
      <w:r w:rsidRPr="00F8093D">
        <w:rPr>
          <w:rStyle w:val="34ff0"/>
        </w:rPr>
        <w:t>Внимание!</w:t>
      </w:r>
      <w:r w:rsidRPr="00F8093D">
        <w:t xml:space="preserve"> </w:t>
      </w:r>
      <w:r w:rsidRPr="00FD28A6">
        <w:t xml:space="preserve">Если в документе содержится большое количество таблиц, их обработка может занять </w:t>
      </w:r>
      <w:r w:rsidR="00B74278">
        <w:t xml:space="preserve">некоторое время — возможно, </w:t>
      </w:r>
      <w:r w:rsidRPr="00FD28A6">
        <w:t>несколько минут</w:t>
      </w:r>
      <w:r w:rsidR="00F8093D">
        <w:t>. Дождитесь окончани</w:t>
      </w:r>
      <w:r w:rsidR="00A56039">
        <w:t>я</w:t>
      </w:r>
      <w:r w:rsidR="00F8093D">
        <w:t xml:space="preserve"> выполнения </w:t>
      </w:r>
      <w:r w:rsidR="008C31E6">
        <w:t>макроса</w:t>
      </w:r>
      <w:r w:rsidR="00F8093D">
        <w:t xml:space="preserve"> или, чтобы прервать </w:t>
      </w:r>
      <w:r w:rsidR="00D80BCD">
        <w:t xml:space="preserve">его </w:t>
      </w:r>
      <w:r w:rsidR="00F8093D">
        <w:t xml:space="preserve">выполнение, нажмите сочетание клавиш </w:t>
      </w:r>
      <w:r w:rsidR="00F8093D" w:rsidRPr="008C31E6">
        <w:rPr>
          <w:rStyle w:val="34ffff5"/>
          <w:lang w:val="ru-RU"/>
        </w:rPr>
        <w:t>&lt;</w:t>
      </w:r>
      <w:r w:rsidR="00F8093D" w:rsidRPr="008C31E6">
        <w:rPr>
          <w:rStyle w:val="34ffff5"/>
        </w:rPr>
        <w:t>Ctrl</w:t>
      </w:r>
      <w:r w:rsidR="00F8093D" w:rsidRPr="008C31E6">
        <w:rPr>
          <w:rStyle w:val="34ffff5"/>
          <w:lang w:val="ru-RU"/>
        </w:rPr>
        <w:t>&gt;</w:t>
      </w:r>
      <w:r w:rsidR="00C01408">
        <w:rPr>
          <w:rStyle w:val="34ffff5"/>
          <w:lang w:val="ru-RU"/>
        </w:rPr>
        <w:t> </w:t>
      </w:r>
      <w:r w:rsidR="00F8093D" w:rsidRPr="008C31E6">
        <w:rPr>
          <w:rStyle w:val="34ffff5"/>
          <w:lang w:val="ru-RU"/>
        </w:rPr>
        <w:t>+</w:t>
      </w:r>
      <w:r w:rsidR="00C01408">
        <w:rPr>
          <w:rStyle w:val="34ffff5"/>
          <w:lang w:val="ru-RU"/>
        </w:rPr>
        <w:t> </w:t>
      </w:r>
      <w:r w:rsidR="00F8093D" w:rsidRPr="008C31E6">
        <w:rPr>
          <w:rStyle w:val="34ffff5"/>
          <w:lang w:val="ru-RU"/>
        </w:rPr>
        <w:t>&lt;</w:t>
      </w:r>
      <w:r w:rsidR="00F8093D" w:rsidRPr="008C31E6">
        <w:rPr>
          <w:rStyle w:val="34ffff5"/>
        </w:rPr>
        <w:t>Break</w:t>
      </w:r>
      <w:r w:rsidR="00F8093D" w:rsidRPr="008C31E6">
        <w:rPr>
          <w:rStyle w:val="34ffff5"/>
          <w:lang w:val="ru-RU"/>
        </w:rPr>
        <w:t>&gt;</w:t>
      </w:r>
      <w:r w:rsidR="00F8093D" w:rsidRPr="00F8093D">
        <w:t>.</w:t>
      </w:r>
      <w:r w:rsidR="00167119">
        <w:t xml:space="preserve"> </w:t>
      </w:r>
      <w:r w:rsidR="00D80BCD">
        <w:t>Если выполнение макроса прервано,</w:t>
      </w:r>
      <w:r w:rsidR="00167119">
        <w:t xml:space="preserve"> </w:t>
      </w:r>
      <w:r w:rsidR="00964142">
        <w:rPr>
          <w:lang w:eastAsia="ru-RU"/>
        </w:rPr>
        <w:t>примите во внимание</w:t>
      </w:r>
      <w:r w:rsidR="00167119">
        <w:t>, что часть таблиц, вероятно, будет уже обработана.</w:t>
      </w:r>
    </w:p>
    <w:p w:rsidR="005A2040" w:rsidRPr="00FD28A6" w:rsidRDefault="005A2040" w:rsidP="005A2040">
      <w:pPr>
        <w:pStyle w:val="3"/>
        <w:rPr>
          <w:lang w:val="en-US"/>
        </w:rPr>
      </w:pPr>
      <w:bookmarkStart w:id="93" w:name="_Toc134966294"/>
      <w:r>
        <w:lastRenderedPageBreak/>
        <w:t>Макрос</w:t>
      </w:r>
      <w:r w:rsidRPr="00FD28A6">
        <w:rPr>
          <w:lang w:val="en-US"/>
        </w:rPr>
        <w:t xml:space="preserve"> </w:t>
      </w:r>
      <w:proofErr w:type="spellStart"/>
      <w:r w:rsidRPr="00FD28A6">
        <w:rPr>
          <w:lang w:val="en-US"/>
        </w:rPr>
        <w:t>TablesAll_Format</w:t>
      </w:r>
      <w:proofErr w:type="spellEnd"/>
      <w:r>
        <w:t>2016</w:t>
      </w:r>
      <w:bookmarkEnd w:id="93"/>
    </w:p>
    <w:p w:rsidR="005A2040" w:rsidRDefault="005A2040" w:rsidP="005A2040">
      <w:pPr>
        <w:pStyle w:val="34b"/>
      </w:pPr>
      <w:r>
        <w:rPr>
          <w:lang w:eastAsia="ru-RU"/>
        </w:rPr>
        <w:t xml:space="preserve">Макрос </w:t>
      </w:r>
      <w:proofErr w:type="spellStart"/>
      <w:r w:rsidRPr="00FD28A6">
        <w:rPr>
          <w:rStyle w:val="34ffc"/>
          <w:lang w:val="en-US"/>
        </w:rPr>
        <w:t>TablesAll</w:t>
      </w:r>
      <w:proofErr w:type="spellEnd"/>
      <w:r w:rsidRPr="00FD28A6">
        <w:rPr>
          <w:rStyle w:val="34ffc"/>
        </w:rPr>
        <w:t>_</w:t>
      </w:r>
      <w:r w:rsidRPr="00FD28A6">
        <w:rPr>
          <w:rStyle w:val="34ffc"/>
          <w:lang w:val="en-US"/>
        </w:rPr>
        <w:t>Format</w:t>
      </w:r>
      <w:r>
        <w:t xml:space="preserve"> предназначен для оформления таблиц при работе в </w:t>
      </w:r>
      <w:r>
        <w:rPr>
          <w:lang w:val="en-US"/>
        </w:rPr>
        <w:t>Microsoft</w:t>
      </w:r>
      <w:r w:rsidRPr="00290634">
        <w:t xml:space="preserve"> </w:t>
      </w:r>
      <w:r>
        <w:rPr>
          <w:lang w:val="en-US"/>
        </w:rPr>
        <w:t>Word</w:t>
      </w:r>
      <w:r w:rsidRPr="00290634">
        <w:t xml:space="preserve"> </w:t>
      </w:r>
      <w:r>
        <w:t xml:space="preserve">версии </w:t>
      </w:r>
      <w:r w:rsidRPr="005A2040">
        <w:t>2016</w:t>
      </w:r>
      <w:r>
        <w:t>.</w:t>
      </w:r>
    </w:p>
    <w:p w:rsidR="005A2040" w:rsidRDefault="005A2040" w:rsidP="005A2040">
      <w:pPr>
        <w:pStyle w:val="34fff1"/>
      </w:pPr>
      <w:r>
        <w:t>Макрос устанавливает для таблиц следующие параметры:</w:t>
      </w:r>
    </w:p>
    <w:p w:rsidR="005A2040" w:rsidRPr="000C70F3" w:rsidRDefault="005A2040" w:rsidP="002450A9">
      <w:pPr>
        <w:pStyle w:val="341"/>
        <w:numPr>
          <w:ilvl w:val="0"/>
          <w:numId w:val="79"/>
        </w:numPr>
      </w:pPr>
      <w:r w:rsidRPr="003E7260">
        <w:t xml:space="preserve">Запрет переноса строк </w:t>
      </w:r>
      <w:r>
        <w:t>таблиц</w:t>
      </w:r>
      <w:r w:rsidRPr="000C70F3">
        <w:t xml:space="preserve"> </w:t>
      </w:r>
      <w:r w:rsidRPr="003E7260">
        <w:t>на другую страницу.</w:t>
      </w:r>
    </w:p>
    <w:p w:rsidR="005A2040" w:rsidRPr="000C70F3" w:rsidRDefault="005A2040" w:rsidP="005A2040">
      <w:pPr>
        <w:pStyle w:val="341"/>
      </w:pPr>
      <w:r w:rsidRPr="000C70F3">
        <w:t xml:space="preserve">Повторение </w:t>
      </w:r>
      <w:r>
        <w:t>шапки таблиц</w:t>
      </w:r>
      <w:r w:rsidRPr="000C70F3">
        <w:t xml:space="preserve"> на каждой странице документа</w:t>
      </w:r>
      <w:r>
        <w:t>.</w:t>
      </w:r>
    </w:p>
    <w:p w:rsidR="005A2040" w:rsidRDefault="005A2040" w:rsidP="005A2040">
      <w:pPr>
        <w:pStyle w:val="341"/>
      </w:pPr>
      <w:r>
        <w:t>Выравнивание левых границ таблиц по левому полю документа.</w:t>
      </w:r>
    </w:p>
    <w:p w:rsidR="005A2040" w:rsidRPr="00534C84" w:rsidRDefault="005A2040" w:rsidP="005A2040">
      <w:pPr>
        <w:pStyle w:val="341"/>
      </w:pPr>
      <w:r>
        <w:t xml:space="preserve">Выравнивание правых границ </w:t>
      </w:r>
      <w:r w:rsidRPr="00F54794">
        <w:t xml:space="preserve">таблиц по </w:t>
      </w:r>
      <w:r>
        <w:t>правому полю документа</w:t>
      </w:r>
      <w:r w:rsidRPr="00F54794">
        <w:t>.</w:t>
      </w:r>
    </w:p>
    <w:p w:rsidR="005A2040" w:rsidRPr="001D686A" w:rsidRDefault="005A2040" w:rsidP="005A2040">
      <w:pPr>
        <w:pStyle w:val="341"/>
      </w:pPr>
      <w:r>
        <w:t xml:space="preserve">Отступ слева — </w:t>
      </w:r>
      <w:r w:rsidRPr="008C6433">
        <w:rPr>
          <w:lang w:eastAsia="ru-RU"/>
        </w:rPr>
        <w:t>0</w:t>
      </w:r>
      <w:r>
        <w:rPr>
          <w:lang w:eastAsia="ru-RU"/>
        </w:rPr>
        <w:t xml:space="preserve"> см</w:t>
      </w:r>
      <w:r>
        <w:t>.</w:t>
      </w:r>
    </w:p>
    <w:p w:rsidR="005A2040" w:rsidRDefault="005A2040" w:rsidP="005A2040">
      <w:pPr>
        <w:pStyle w:val="34b"/>
        <w:rPr>
          <w:lang w:eastAsia="ru-RU"/>
        </w:rPr>
      </w:pPr>
      <w:r w:rsidRPr="00241000">
        <w:t>Макрос</w:t>
      </w:r>
      <w:r w:rsidRPr="00241000">
        <w:rPr>
          <w:lang w:eastAsia="ru-RU"/>
        </w:rPr>
        <w:t xml:space="preserve"> последовательно изменяет параметры всех таблиц в документе, за исключением таблиц</w:t>
      </w:r>
      <w:r w:rsidRPr="00241000">
        <w:t>, не имеющих внешних границ</w:t>
      </w:r>
      <w:r>
        <w:t>,</w:t>
      </w:r>
      <w:r w:rsidRPr="00241000">
        <w:rPr>
          <w:lang w:eastAsia="ru-RU"/>
        </w:rPr>
        <w:t xml:space="preserve"> и таблиц</w:t>
      </w:r>
      <w:r>
        <w:rPr>
          <w:lang w:eastAsia="ru-RU"/>
        </w:rPr>
        <w:t>ы</w:t>
      </w:r>
      <w:r w:rsidRPr="00241000">
        <w:rPr>
          <w:lang w:eastAsia="ru-RU"/>
        </w:rPr>
        <w:t xml:space="preserve"> </w:t>
      </w:r>
      <w:r>
        <w:rPr>
          <w:lang w:eastAsia="ru-RU"/>
        </w:rPr>
        <w:t>на листе регистрации изменений</w:t>
      </w:r>
      <w:r w:rsidRPr="00241000">
        <w:rPr>
          <w:lang w:eastAsia="ru-RU"/>
        </w:rPr>
        <w:t>. Данное условие позволяет исключить из обработки таблицы с грифами согласования и утверждения, расположенные на титульном листе и ЛУ.</w:t>
      </w:r>
    </w:p>
    <w:p w:rsidR="005A2040" w:rsidRDefault="005A2040" w:rsidP="005A2040">
      <w:pPr>
        <w:pStyle w:val="34b"/>
        <w:rPr>
          <w:lang w:eastAsia="ru-RU"/>
        </w:rPr>
      </w:pPr>
      <w:r>
        <w:rPr>
          <w:lang w:eastAsia="ru-RU"/>
        </w:rPr>
        <w:t>Примите во внимание, что для таблиц</w:t>
      </w:r>
      <w:r w:rsidRPr="00FD28A6">
        <w:rPr>
          <w:lang w:eastAsia="ru-RU"/>
        </w:rPr>
        <w:t>, в которых шапка содержит объединенные ячейки</w:t>
      </w:r>
      <w:r>
        <w:rPr>
          <w:lang w:eastAsia="ru-RU"/>
        </w:rPr>
        <w:t xml:space="preserve">, макросы </w:t>
      </w:r>
      <w:r w:rsidRPr="00FD28A6">
        <w:rPr>
          <w:lang w:eastAsia="ru-RU"/>
        </w:rPr>
        <w:t xml:space="preserve">не </w:t>
      </w:r>
      <w:r>
        <w:rPr>
          <w:lang w:eastAsia="ru-RU"/>
        </w:rPr>
        <w:t>устанавливают</w:t>
      </w:r>
      <w:r w:rsidRPr="00EB46CF">
        <w:rPr>
          <w:lang w:eastAsia="ru-RU"/>
        </w:rPr>
        <w:t xml:space="preserve"> </w:t>
      </w:r>
      <w:r>
        <w:rPr>
          <w:lang w:eastAsia="ru-RU"/>
        </w:rPr>
        <w:t>параметр</w:t>
      </w:r>
      <w:r w:rsidRPr="00FD28A6">
        <w:rPr>
          <w:lang w:eastAsia="ru-RU"/>
        </w:rPr>
        <w:t xml:space="preserve"> </w:t>
      </w:r>
      <w:r>
        <w:rPr>
          <w:lang w:eastAsia="ru-RU"/>
        </w:rPr>
        <w:t>«</w:t>
      </w:r>
      <w:r w:rsidRPr="00FD28A6">
        <w:rPr>
          <w:lang w:eastAsia="ru-RU"/>
        </w:rPr>
        <w:t>Повторение строки заголовков на каждой странице</w:t>
      </w:r>
      <w:r>
        <w:rPr>
          <w:lang w:eastAsia="ru-RU"/>
        </w:rPr>
        <w:t>»</w:t>
      </w:r>
      <w:r w:rsidRPr="00FD28A6">
        <w:rPr>
          <w:lang w:eastAsia="ru-RU"/>
        </w:rPr>
        <w:t xml:space="preserve">. </w:t>
      </w:r>
      <w:r>
        <w:rPr>
          <w:lang w:eastAsia="ru-RU"/>
        </w:rPr>
        <w:t xml:space="preserve">Остальные параметры для таблицы с объединенными ячейками устанавливаются так же, как и для всех остальных таблиц в документе. </w:t>
      </w:r>
      <w:r w:rsidRPr="00FD28A6">
        <w:rPr>
          <w:lang w:eastAsia="ru-RU"/>
        </w:rPr>
        <w:t>Повторение сроки заголовков с объединенными ячейками должно осуществляться вручную</w:t>
      </w:r>
      <w:r>
        <w:rPr>
          <w:lang w:eastAsia="ru-RU"/>
        </w:rPr>
        <w:t xml:space="preserve"> после выполнения макроса</w:t>
      </w:r>
      <w:r w:rsidRPr="00FD28A6">
        <w:rPr>
          <w:lang w:eastAsia="ru-RU"/>
        </w:rPr>
        <w:t>.</w:t>
      </w:r>
    </w:p>
    <w:p w:rsidR="005A2040" w:rsidRDefault="005A2040" w:rsidP="005A2040">
      <w:pPr>
        <w:pStyle w:val="34f1"/>
      </w:pPr>
      <w:r w:rsidRPr="00F8093D">
        <w:rPr>
          <w:rStyle w:val="34ff0"/>
        </w:rPr>
        <w:t>Внимание!</w:t>
      </w:r>
      <w:r w:rsidRPr="00F8093D">
        <w:t xml:space="preserve"> </w:t>
      </w:r>
      <w:r w:rsidRPr="00FD28A6">
        <w:t xml:space="preserve">Если в документе содержится большое количество таблиц, их обработка может занять </w:t>
      </w:r>
      <w:r>
        <w:t xml:space="preserve">некоторое время — возможно, </w:t>
      </w:r>
      <w:r w:rsidRPr="00FD28A6">
        <w:t>несколько минут</w:t>
      </w:r>
      <w:r>
        <w:t xml:space="preserve">. Дождитесь окончания выполнения макроса или, чтобы прервать его выполнение, нажмите сочетание клавиш </w:t>
      </w:r>
      <w:r w:rsidRPr="008C31E6">
        <w:rPr>
          <w:rStyle w:val="34ffff5"/>
          <w:lang w:val="ru-RU"/>
        </w:rPr>
        <w:t>&lt;</w:t>
      </w:r>
      <w:r w:rsidRPr="008C31E6">
        <w:rPr>
          <w:rStyle w:val="34ffff5"/>
        </w:rPr>
        <w:t>Ctrl</w:t>
      </w:r>
      <w:r w:rsidRPr="008C31E6">
        <w:rPr>
          <w:rStyle w:val="34ffff5"/>
          <w:lang w:val="ru-RU"/>
        </w:rPr>
        <w:t>&gt;</w:t>
      </w:r>
      <w:r>
        <w:rPr>
          <w:rStyle w:val="34ffff5"/>
          <w:lang w:val="ru-RU"/>
        </w:rPr>
        <w:t> </w:t>
      </w:r>
      <w:r w:rsidRPr="008C31E6">
        <w:rPr>
          <w:rStyle w:val="34ffff5"/>
          <w:lang w:val="ru-RU"/>
        </w:rPr>
        <w:t>+</w:t>
      </w:r>
      <w:r>
        <w:rPr>
          <w:rStyle w:val="34ffff5"/>
          <w:lang w:val="ru-RU"/>
        </w:rPr>
        <w:t> </w:t>
      </w:r>
      <w:r w:rsidRPr="008C31E6">
        <w:rPr>
          <w:rStyle w:val="34ffff5"/>
          <w:lang w:val="ru-RU"/>
        </w:rPr>
        <w:t>&lt;</w:t>
      </w:r>
      <w:r w:rsidRPr="008C31E6">
        <w:rPr>
          <w:rStyle w:val="34ffff5"/>
        </w:rPr>
        <w:t>Break</w:t>
      </w:r>
      <w:r w:rsidRPr="008C31E6">
        <w:rPr>
          <w:rStyle w:val="34ffff5"/>
          <w:lang w:val="ru-RU"/>
        </w:rPr>
        <w:t>&gt;</w:t>
      </w:r>
      <w:r w:rsidRPr="00F8093D">
        <w:t>.</w:t>
      </w:r>
      <w:r>
        <w:t xml:space="preserve"> Если выполнение макроса прервано, </w:t>
      </w:r>
      <w:r>
        <w:rPr>
          <w:lang w:eastAsia="ru-RU"/>
        </w:rPr>
        <w:t>примите во внимание</w:t>
      </w:r>
      <w:r>
        <w:t>, что часть таблиц, вероятно, будет уже обработана.</w:t>
      </w:r>
    </w:p>
    <w:p w:rsidR="009D433F" w:rsidRDefault="00B92C06" w:rsidP="009E023F">
      <w:pPr>
        <w:pStyle w:val="3"/>
      </w:pPr>
      <w:bookmarkStart w:id="94" w:name="_Ref411361785"/>
      <w:bookmarkStart w:id="95" w:name="_Toc134966295"/>
      <w:r>
        <w:t xml:space="preserve">Макрос </w:t>
      </w:r>
      <w:r w:rsidR="009D433F">
        <w:t>TableSingle_CellsFormat_Gost34</w:t>
      </w:r>
      <w:bookmarkEnd w:id="94"/>
      <w:bookmarkEnd w:id="95"/>
    </w:p>
    <w:p w:rsidR="00FB5214" w:rsidRDefault="00B92C06" w:rsidP="00855CE8">
      <w:pPr>
        <w:pStyle w:val="34b"/>
        <w:keepNext/>
      </w:pPr>
      <w:r>
        <w:rPr>
          <w:lang w:eastAsia="ru-RU"/>
        </w:rPr>
        <w:t xml:space="preserve">Макрос </w:t>
      </w:r>
      <w:proofErr w:type="spellStart"/>
      <w:r w:rsidRPr="00B92C06">
        <w:rPr>
          <w:rStyle w:val="34ffc"/>
          <w:lang w:val="en-US"/>
        </w:rPr>
        <w:t>TableSingle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CellsFormat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Gost</w:t>
      </w:r>
      <w:proofErr w:type="spellEnd"/>
      <w:r w:rsidRPr="00B92C06">
        <w:rPr>
          <w:rStyle w:val="34ffc"/>
        </w:rPr>
        <w:t>34</w:t>
      </w:r>
      <w:r>
        <w:t xml:space="preserve"> </w:t>
      </w:r>
      <w:r w:rsidR="00FB5214">
        <w:t xml:space="preserve">предназначен для </w:t>
      </w:r>
      <w:r w:rsidR="00734988">
        <w:t>установки</w:t>
      </w:r>
      <w:r w:rsidR="00FB5214">
        <w:t xml:space="preserve"> отступов текста ячеек таблицы от границ таблицы.</w:t>
      </w:r>
    </w:p>
    <w:p w:rsidR="009D433F" w:rsidRDefault="00FB5214" w:rsidP="002A01DD">
      <w:pPr>
        <w:pStyle w:val="34fb"/>
      </w:pPr>
      <w:r>
        <w:t xml:space="preserve">Макрос </w:t>
      </w:r>
      <w:r w:rsidR="002A01DD">
        <w:t xml:space="preserve">устанавливает в полях </w:t>
      </w:r>
      <w:r w:rsidR="00DF49B4">
        <w:t xml:space="preserve">ячеек </w:t>
      </w:r>
      <w:r w:rsidR="002A01DD">
        <w:t>таблицы следующие значения отступов</w:t>
      </w:r>
      <w:r w:rsidR="009D433F">
        <w:t>:</w:t>
      </w:r>
    </w:p>
    <w:p w:rsidR="002A01DD" w:rsidRDefault="002A01DD" w:rsidP="006672A2">
      <w:pPr>
        <w:pStyle w:val="3413"/>
      </w:pPr>
      <w:r>
        <w:t>0,2 см — для верхнего и нижне</w:t>
      </w:r>
      <w:r w:rsidR="00734988">
        <w:t>го</w:t>
      </w:r>
      <w:r>
        <w:t xml:space="preserve"> поля;</w:t>
      </w:r>
    </w:p>
    <w:p w:rsidR="002A01DD" w:rsidRDefault="002A01DD" w:rsidP="006672A2">
      <w:pPr>
        <w:pStyle w:val="3413"/>
      </w:pPr>
      <w:r>
        <w:t>0,19 см — для левого и правого поля.</w:t>
      </w:r>
    </w:p>
    <w:p w:rsidR="00890DC3" w:rsidRDefault="00890DC3" w:rsidP="009D433F">
      <w:pPr>
        <w:pStyle w:val="34b"/>
        <w:rPr>
          <w:lang w:eastAsia="ru-RU"/>
        </w:rPr>
      </w:pPr>
      <w:r>
        <w:rPr>
          <w:lang w:eastAsia="ru-RU"/>
        </w:rPr>
        <w:t>Для применения макроса допустимо выделить таблицу или установить внутри ее курсор мыши.</w:t>
      </w:r>
    </w:p>
    <w:p w:rsidR="00294CC8" w:rsidRDefault="000F1A7F" w:rsidP="000F1A7F">
      <w:pPr>
        <w:pStyle w:val="34f1"/>
      </w:pPr>
      <w:r w:rsidRPr="000F1A7F">
        <w:rPr>
          <w:rStyle w:val="34ff0"/>
        </w:rPr>
        <w:lastRenderedPageBreak/>
        <w:t>Примечание</w:t>
      </w:r>
      <w:r>
        <w:t xml:space="preserve"> — </w:t>
      </w:r>
      <w:r w:rsidR="00294CC8">
        <w:t>Макрос задает значение верхних и нижних полей ячеек таблицы равным 0,2</w:t>
      </w:r>
      <w:r w:rsidR="00E5289E">
        <w:t> </w:t>
      </w:r>
      <w:r w:rsidR="00294CC8">
        <w:t xml:space="preserve">см и таким образом </w:t>
      </w:r>
      <w:r w:rsidR="008167BC">
        <w:t>соблюдается требование к</w:t>
      </w:r>
      <w:r w:rsidR="00294CC8">
        <w:t xml:space="preserve"> минимальн</w:t>
      </w:r>
      <w:r w:rsidR="008167BC">
        <w:t>ой</w:t>
      </w:r>
      <w:r w:rsidR="00294CC8">
        <w:t xml:space="preserve"> высот</w:t>
      </w:r>
      <w:r w:rsidR="008167BC">
        <w:t>е</w:t>
      </w:r>
      <w:r w:rsidR="00294CC8">
        <w:t xml:space="preserve"> строки</w:t>
      </w:r>
      <w:r w:rsidR="00BE6040">
        <w:t xml:space="preserve"> (0,8 см)</w:t>
      </w:r>
      <w:r w:rsidR="00294CC8">
        <w:t xml:space="preserve"> согласно</w:t>
      </w:r>
      <w:r>
        <w:t xml:space="preserve"> </w:t>
      </w:r>
      <w:r w:rsidR="00294CC8">
        <w:t>ГОСТ </w:t>
      </w:r>
      <w:r w:rsidR="00294CC8" w:rsidRPr="00015A48">
        <w:t>2.105-95</w:t>
      </w:r>
      <w:r w:rsidR="00294CC8">
        <w:t>.</w:t>
      </w:r>
    </w:p>
    <w:p w:rsidR="009D433F" w:rsidRDefault="002A01DD" w:rsidP="009D433F">
      <w:pPr>
        <w:pStyle w:val="34b"/>
      </w:pPr>
      <w:r>
        <w:t>Макрос</w:t>
      </w:r>
      <w:r w:rsidR="009D433F">
        <w:t xml:space="preserve"> </w:t>
      </w:r>
      <w:r w:rsidR="00294CC8">
        <w:t>допустимо</w:t>
      </w:r>
      <w:r w:rsidR="009D433F">
        <w:t xml:space="preserve"> использовать в любых документах для задания </w:t>
      </w:r>
      <w:r w:rsidR="00890DC3">
        <w:t xml:space="preserve">указанных </w:t>
      </w:r>
      <w:r w:rsidR="009D433F">
        <w:t>отступов в полях ячеек таблицы.</w:t>
      </w:r>
    </w:p>
    <w:p w:rsidR="006672A2" w:rsidRDefault="006672A2" w:rsidP="006672A2">
      <w:pPr>
        <w:pStyle w:val="3"/>
      </w:pPr>
      <w:bookmarkStart w:id="96" w:name="_Ref7180055"/>
      <w:bookmarkStart w:id="97" w:name="_Toc134966296"/>
      <w:r>
        <w:t>Макрос TableSingle_CellsFormat_Gost19</w:t>
      </w:r>
      <w:bookmarkEnd w:id="96"/>
      <w:bookmarkEnd w:id="97"/>
    </w:p>
    <w:p w:rsidR="006672A2" w:rsidRDefault="006672A2" w:rsidP="006672A2">
      <w:pPr>
        <w:pStyle w:val="34b"/>
      </w:pPr>
      <w:r>
        <w:t xml:space="preserve">Макрос </w:t>
      </w:r>
      <w:proofErr w:type="spellStart"/>
      <w:r w:rsidRPr="006672A2">
        <w:rPr>
          <w:rStyle w:val="34ffc"/>
          <w:lang w:val="en-US"/>
        </w:rPr>
        <w:t>TableSingle</w:t>
      </w:r>
      <w:proofErr w:type="spellEnd"/>
      <w:r w:rsidRPr="00395833">
        <w:rPr>
          <w:rStyle w:val="34ffc"/>
        </w:rPr>
        <w:t>_</w:t>
      </w:r>
      <w:proofErr w:type="spellStart"/>
      <w:r w:rsidRPr="006672A2">
        <w:rPr>
          <w:rStyle w:val="34ffc"/>
          <w:lang w:val="en-US"/>
        </w:rPr>
        <w:t>CellsFormat</w:t>
      </w:r>
      <w:proofErr w:type="spellEnd"/>
      <w:r w:rsidRPr="00395833">
        <w:rPr>
          <w:rStyle w:val="34ffc"/>
        </w:rPr>
        <w:t>_</w:t>
      </w:r>
      <w:proofErr w:type="spellStart"/>
      <w:r w:rsidRPr="006672A2">
        <w:rPr>
          <w:rStyle w:val="34ffc"/>
          <w:lang w:val="en-US"/>
        </w:rPr>
        <w:t>Gost</w:t>
      </w:r>
      <w:proofErr w:type="spellEnd"/>
      <w:r w:rsidRPr="00395833">
        <w:rPr>
          <w:rStyle w:val="34ffc"/>
        </w:rPr>
        <w:t>19</w:t>
      </w:r>
      <w:r>
        <w:t xml:space="preserve"> предназначен для задания отступов текста ячеек таблицы от границ таблицы.</w:t>
      </w:r>
    </w:p>
    <w:p w:rsidR="006672A2" w:rsidRDefault="006672A2" w:rsidP="006672A2">
      <w:pPr>
        <w:pStyle w:val="34fb"/>
      </w:pPr>
      <w:r>
        <w:t>Макрос устанавливает в полях ячеек таблицы следующие значения отступов:</w:t>
      </w:r>
    </w:p>
    <w:p w:rsidR="006672A2" w:rsidRDefault="006672A2" w:rsidP="006672A2">
      <w:pPr>
        <w:pStyle w:val="3413"/>
      </w:pPr>
      <w:r>
        <w:t>0,1 см — для верхнего и нижнего поля;</w:t>
      </w:r>
    </w:p>
    <w:p w:rsidR="006672A2" w:rsidRDefault="006672A2" w:rsidP="006672A2">
      <w:pPr>
        <w:pStyle w:val="3413"/>
      </w:pPr>
      <w:r>
        <w:t>0,19 см — для левого и правого поля.</w:t>
      </w:r>
    </w:p>
    <w:p w:rsidR="006672A2" w:rsidRDefault="006672A2" w:rsidP="006672A2">
      <w:pPr>
        <w:pStyle w:val="34b"/>
      </w:pPr>
      <w:r>
        <w:t>Для применения макроса допустимо выделить таблицу или установить внутри ее курсор мыши.</w:t>
      </w:r>
    </w:p>
    <w:p w:rsidR="00734988" w:rsidRDefault="006672A2" w:rsidP="006672A2">
      <w:pPr>
        <w:pStyle w:val="34b"/>
      </w:pPr>
      <w:r>
        <w:t>Макрос допустимо использовать в любых документах для задания указанных отступов в полях ячеек таблицы.</w:t>
      </w:r>
    </w:p>
    <w:p w:rsidR="00734988" w:rsidRDefault="00734988" w:rsidP="006672A2">
      <w:pPr>
        <w:pStyle w:val="3"/>
      </w:pPr>
      <w:bookmarkStart w:id="98" w:name="_Ref7180610"/>
      <w:bookmarkStart w:id="99" w:name="_Toc134966297"/>
      <w:r>
        <w:t>Макрос TableSingle_CellsFormat_Gost7</w:t>
      </w:r>
      <w:bookmarkEnd w:id="98"/>
      <w:bookmarkEnd w:id="99"/>
    </w:p>
    <w:p w:rsidR="00734988" w:rsidRDefault="00734988" w:rsidP="006672A2">
      <w:pPr>
        <w:pStyle w:val="34b"/>
      </w:pPr>
      <w:r>
        <w:t xml:space="preserve">Макрос </w:t>
      </w:r>
      <w:proofErr w:type="spellStart"/>
      <w:r w:rsidRPr="006672A2">
        <w:rPr>
          <w:rStyle w:val="34ffc"/>
          <w:lang w:val="en-US"/>
        </w:rPr>
        <w:t>TableSingle</w:t>
      </w:r>
      <w:proofErr w:type="spellEnd"/>
      <w:r w:rsidRPr="00395833">
        <w:rPr>
          <w:rStyle w:val="34ffc"/>
        </w:rPr>
        <w:t>_</w:t>
      </w:r>
      <w:proofErr w:type="spellStart"/>
      <w:r w:rsidRPr="006672A2">
        <w:rPr>
          <w:rStyle w:val="34ffc"/>
          <w:lang w:val="en-US"/>
        </w:rPr>
        <w:t>CellsFormat</w:t>
      </w:r>
      <w:proofErr w:type="spellEnd"/>
      <w:r w:rsidRPr="00395833">
        <w:rPr>
          <w:rStyle w:val="34ffc"/>
        </w:rPr>
        <w:t>_</w:t>
      </w:r>
      <w:proofErr w:type="spellStart"/>
      <w:r w:rsidRPr="006672A2">
        <w:rPr>
          <w:rStyle w:val="34ffc"/>
          <w:lang w:val="en-US"/>
        </w:rPr>
        <w:t>Gost</w:t>
      </w:r>
      <w:proofErr w:type="spellEnd"/>
      <w:r w:rsidRPr="00395833">
        <w:rPr>
          <w:rStyle w:val="34ffc"/>
        </w:rPr>
        <w:t>7</w:t>
      </w:r>
      <w:r>
        <w:t xml:space="preserve"> предназначен для задания отступов текста ячеек таблицы от границ таблицы.</w:t>
      </w:r>
    </w:p>
    <w:p w:rsidR="00734988" w:rsidRDefault="00734988" w:rsidP="006672A2">
      <w:pPr>
        <w:pStyle w:val="34fb"/>
      </w:pPr>
      <w:r>
        <w:t>Макрос устанавливает в полях ячеек таблицы следующие значения отступов:</w:t>
      </w:r>
    </w:p>
    <w:p w:rsidR="00734988" w:rsidRDefault="00734988" w:rsidP="006672A2">
      <w:pPr>
        <w:pStyle w:val="3413"/>
      </w:pPr>
      <w:r>
        <w:t>0,1 см — для верхнего и нижне</w:t>
      </w:r>
      <w:r w:rsidR="006672A2">
        <w:t>го</w:t>
      </w:r>
      <w:r>
        <w:t xml:space="preserve"> поля;</w:t>
      </w:r>
    </w:p>
    <w:p w:rsidR="00734988" w:rsidRDefault="00734988" w:rsidP="006672A2">
      <w:pPr>
        <w:pStyle w:val="3413"/>
      </w:pPr>
      <w:r>
        <w:t>0,19 см — для левого и правого поля.</w:t>
      </w:r>
    </w:p>
    <w:p w:rsidR="00734988" w:rsidRDefault="00734988" w:rsidP="006672A2">
      <w:pPr>
        <w:pStyle w:val="34b"/>
      </w:pPr>
      <w:r>
        <w:t>Для применения макроса допустимо выделить таблицу или установить внутри ее курсор мыши.</w:t>
      </w:r>
    </w:p>
    <w:p w:rsidR="00734988" w:rsidRPr="009D433F" w:rsidRDefault="00734988" w:rsidP="006672A2">
      <w:pPr>
        <w:pStyle w:val="34b"/>
      </w:pPr>
      <w:r>
        <w:t>Макрос допустимо использовать в любых документах для задания указанных отступов в полях ячеек таблицы.</w:t>
      </w:r>
    </w:p>
    <w:p w:rsidR="00B92C06" w:rsidRDefault="00B92C06" w:rsidP="00B92C06">
      <w:pPr>
        <w:pStyle w:val="3"/>
      </w:pPr>
      <w:bookmarkStart w:id="100" w:name="_Toc134966298"/>
      <w:r>
        <w:t>Макрос TablesAll_CellsFormat_Gost34</w:t>
      </w:r>
      <w:bookmarkEnd w:id="100"/>
    </w:p>
    <w:p w:rsidR="00854500" w:rsidRDefault="00B92C06" w:rsidP="00855CE8">
      <w:pPr>
        <w:pStyle w:val="34b"/>
      </w:pPr>
      <w:r>
        <w:rPr>
          <w:lang w:eastAsia="ru-RU"/>
        </w:rPr>
        <w:t xml:space="preserve">Макрос </w:t>
      </w:r>
      <w:proofErr w:type="spellStart"/>
      <w:r w:rsidRPr="008957E3">
        <w:rPr>
          <w:rStyle w:val="34ffc"/>
          <w:lang w:val="en-US"/>
        </w:rPr>
        <w:t>TablesAll</w:t>
      </w:r>
      <w:proofErr w:type="spellEnd"/>
      <w:r w:rsidRPr="008957E3">
        <w:rPr>
          <w:rStyle w:val="34ffc"/>
        </w:rPr>
        <w:t>_</w:t>
      </w:r>
      <w:proofErr w:type="spellStart"/>
      <w:r w:rsidRPr="008957E3">
        <w:rPr>
          <w:rStyle w:val="34ffc"/>
          <w:lang w:val="en-US"/>
        </w:rPr>
        <w:t>CellsFormat</w:t>
      </w:r>
      <w:proofErr w:type="spellEnd"/>
      <w:r w:rsidRPr="008957E3">
        <w:rPr>
          <w:rStyle w:val="34ffc"/>
        </w:rPr>
        <w:t>_</w:t>
      </w:r>
      <w:proofErr w:type="spellStart"/>
      <w:r w:rsidRPr="008957E3">
        <w:rPr>
          <w:rStyle w:val="34ffc"/>
          <w:lang w:val="en-US"/>
        </w:rPr>
        <w:t>Gost</w:t>
      </w:r>
      <w:proofErr w:type="spellEnd"/>
      <w:r w:rsidRPr="008957E3">
        <w:rPr>
          <w:rStyle w:val="34ffc"/>
        </w:rPr>
        <w:t>34</w:t>
      </w:r>
      <w:r>
        <w:t xml:space="preserve"> </w:t>
      </w:r>
      <w:r w:rsidR="00854500">
        <w:t xml:space="preserve">предназначен для </w:t>
      </w:r>
      <w:r w:rsidR="00734988">
        <w:t xml:space="preserve">установки </w:t>
      </w:r>
      <w:r w:rsidR="00854500">
        <w:t>отступов текста ячеек таблиц от границ таблиц.</w:t>
      </w:r>
    </w:p>
    <w:p w:rsidR="00B92C06" w:rsidRDefault="00854500" w:rsidP="002A01DD">
      <w:pPr>
        <w:pStyle w:val="34fb"/>
      </w:pPr>
      <w:r>
        <w:lastRenderedPageBreak/>
        <w:t xml:space="preserve">Макрос </w:t>
      </w:r>
      <w:r w:rsidR="00B92C06">
        <w:t>устанавливает в полях ячеек всех таблиц в документе следующие значения отступов:</w:t>
      </w:r>
    </w:p>
    <w:p w:rsidR="00B92C06" w:rsidRDefault="00B92C06" w:rsidP="006672A2">
      <w:pPr>
        <w:pStyle w:val="3413"/>
      </w:pPr>
      <w:r>
        <w:t>0,2 см — для верхнего и нижне</w:t>
      </w:r>
      <w:r w:rsidR="006672A2">
        <w:t>го</w:t>
      </w:r>
      <w:r>
        <w:t xml:space="preserve"> поля;</w:t>
      </w:r>
    </w:p>
    <w:p w:rsidR="00B92C06" w:rsidRDefault="00B92C06" w:rsidP="006672A2">
      <w:pPr>
        <w:pStyle w:val="3413"/>
      </w:pPr>
      <w:r>
        <w:t>0,19 см — для левого и правого поля.</w:t>
      </w:r>
    </w:p>
    <w:p w:rsidR="00B92C06" w:rsidRDefault="00B92C06" w:rsidP="00B92C06">
      <w:pPr>
        <w:pStyle w:val="34b"/>
      </w:pPr>
      <w:r>
        <w:t xml:space="preserve">Макрос исключает из обработки таблицы, не имеющие внешних границ, что позволяет не затрагивать таблицы с грифами согласования и утверждения на </w:t>
      </w:r>
      <w:r w:rsidR="0096507C">
        <w:t xml:space="preserve">титульном листе </w:t>
      </w:r>
      <w:r w:rsidR="00AA089F">
        <w:t>и</w:t>
      </w:r>
      <w:r w:rsidR="0096507C" w:rsidRPr="0096507C">
        <w:t xml:space="preserve"> </w:t>
      </w:r>
      <w:r w:rsidR="0096507C">
        <w:t>ЛУ</w:t>
      </w:r>
      <w:r>
        <w:t>. Также макрос исключает из обработки таблицу на листе регистрации изменений.</w:t>
      </w:r>
    </w:p>
    <w:p w:rsidR="000F2CAC" w:rsidRDefault="000F2CAC" w:rsidP="000F2CAC">
      <w:pPr>
        <w:pStyle w:val="34f1"/>
      </w:pPr>
      <w:r w:rsidRPr="000F1A7F">
        <w:rPr>
          <w:rStyle w:val="34ff0"/>
        </w:rPr>
        <w:t>Примечание</w:t>
      </w:r>
      <w:r>
        <w:t xml:space="preserve"> — Макрос задает значение верх</w:t>
      </w:r>
      <w:r w:rsidR="005C20FB">
        <w:t>них и нижних полей ячеек таблиц</w:t>
      </w:r>
      <w:r>
        <w:t xml:space="preserve"> равным 0,2 см и таким образом соблюдается требование к минимальной высоте строки (0,8 см) согласно ГОСТ </w:t>
      </w:r>
      <w:r w:rsidRPr="00015A48">
        <w:t>2.105-95</w:t>
      </w:r>
      <w:r>
        <w:t>.</w:t>
      </w:r>
    </w:p>
    <w:p w:rsidR="00B92C06" w:rsidRDefault="00B92C06" w:rsidP="00B92C06">
      <w:pPr>
        <w:pStyle w:val="34b"/>
      </w:pPr>
      <w:r>
        <w:t xml:space="preserve">Макрос </w:t>
      </w:r>
      <w:r w:rsidR="00294CC8">
        <w:t xml:space="preserve">допустимо </w:t>
      </w:r>
      <w:r>
        <w:t>использовать для таблиц в любых документах с учетом приведенных выше ограничений.</w:t>
      </w:r>
    </w:p>
    <w:p w:rsidR="00B92C06" w:rsidRDefault="00B92C06" w:rsidP="00B92C06">
      <w:pPr>
        <w:pStyle w:val="34f1"/>
      </w:pPr>
      <w:r w:rsidRPr="00F8093D">
        <w:rPr>
          <w:rStyle w:val="34ff0"/>
        </w:rPr>
        <w:t>Внимание!</w:t>
      </w:r>
      <w:r w:rsidRPr="00F8093D">
        <w:t xml:space="preserve"> </w:t>
      </w:r>
      <w:r w:rsidRPr="00FD28A6">
        <w:t xml:space="preserve">Если в документе содержится большое количество таблиц, их обработка может занять </w:t>
      </w:r>
      <w:r>
        <w:t xml:space="preserve">некоторое время — возможно, </w:t>
      </w:r>
      <w:r w:rsidRPr="00FD28A6">
        <w:t>несколько минут</w:t>
      </w:r>
      <w:r>
        <w:t xml:space="preserve">. Дождитесь окончания выполнения макроса или, чтобы прервать его выполнение, нажмите сочетание клавиш </w:t>
      </w:r>
      <w:r w:rsidRPr="008C31E6">
        <w:rPr>
          <w:rStyle w:val="34ffff5"/>
          <w:lang w:val="ru-RU"/>
        </w:rPr>
        <w:t>&lt;</w:t>
      </w:r>
      <w:r w:rsidRPr="008C31E6">
        <w:rPr>
          <w:rStyle w:val="34ffff5"/>
        </w:rPr>
        <w:t>Ctrl</w:t>
      </w:r>
      <w:r w:rsidRPr="008C31E6">
        <w:rPr>
          <w:rStyle w:val="34ffff5"/>
          <w:lang w:val="ru-RU"/>
        </w:rPr>
        <w:t>&gt;</w:t>
      </w:r>
      <w:r w:rsidR="002C002A">
        <w:rPr>
          <w:rStyle w:val="34ffff5"/>
          <w:lang w:val="ru-RU"/>
        </w:rPr>
        <w:t> </w:t>
      </w:r>
      <w:r w:rsidRPr="008C31E6">
        <w:rPr>
          <w:rStyle w:val="34ffff5"/>
          <w:lang w:val="ru-RU"/>
        </w:rPr>
        <w:t>+</w:t>
      </w:r>
      <w:r w:rsidR="002C002A">
        <w:rPr>
          <w:rStyle w:val="34ffff5"/>
          <w:lang w:val="ru-RU"/>
        </w:rPr>
        <w:t> </w:t>
      </w:r>
      <w:r w:rsidRPr="008C31E6">
        <w:rPr>
          <w:rStyle w:val="34ffff5"/>
          <w:lang w:val="ru-RU"/>
        </w:rPr>
        <w:t>&lt;</w:t>
      </w:r>
      <w:r w:rsidRPr="008C31E6">
        <w:rPr>
          <w:rStyle w:val="34ffff5"/>
        </w:rPr>
        <w:t>Break</w:t>
      </w:r>
      <w:r w:rsidRPr="008C31E6">
        <w:rPr>
          <w:rStyle w:val="34ffff5"/>
          <w:lang w:val="ru-RU"/>
        </w:rPr>
        <w:t>&gt;</w:t>
      </w:r>
      <w:r w:rsidRPr="00F8093D">
        <w:t>.</w:t>
      </w:r>
      <w:r>
        <w:t xml:space="preserve"> Если выполнение макроса прервано, </w:t>
      </w:r>
      <w:r w:rsidR="002C002A">
        <w:rPr>
          <w:lang w:eastAsia="ru-RU"/>
        </w:rPr>
        <w:t>примите во внимание</w:t>
      </w:r>
      <w:r>
        <w:t>, что часть таблиц, вероятно, будет уже обработана.</w:t>
      </w:r>
    </w:p>
    <w:p w:rsidR="006672A2" w:rsidRDefault="006672A2" w:rsidP="006672A2">
      <w:pPr>
        <w:pStyle w:val="3"/>
      </w:pPr>
      <w:bookmarkStart w:id="101" w:name="_Toc134966299"/>
      <w:r>
        <w:t>Макрос TablesAll_CellsFormat_Gost19</w:t>
      </w:r>
      <w:bookmarkEnd w:id="101"/>
    </w:p>
    <w:p w:rsidR="006672A2" w:rsidRDefault="006672A2" w:rsidP="006672A2">
      <w:pPr>
        <w:pStyle w:val="34b"/>
      </w:pPr>
      <w:r>
        <w:rPr>
          <w:lang w:eastAsia="ru-RU"/>
        </w:rPr>
        <w:t xml:space="preserve">Макрос </w:t>
      </w:r>
      <w:proofErr w:type="spellStart"/>
      <w:r w:rsidRPr="008957E3">
        <w:rPr>
          <w:rStyle w:val="34ffc"/>
          <w:lang w:val="en-US"/>
        </w:rPr>
        <w:t>TablesAll</w:t>
      </w:r>
      <w:proofErr w:type="spellEnd"/>
      <w:r w:rsidRPr="008957E3">
        <w:rPr>
          <w:rStyle w:val="34ffc"/>
        </w:rPr>
        <w:t>_</w:t>
      </w:r>
      <w:proofErr w:type="spellStart"/>
      <w:r w:rsidRPr="008957E3">
        <w:rPr>
          <w:rStyle w:val="34ffc"/>
          <w:lang w:val="en-US"/>
        </w:rPr>
        <w:t>CellsFormat</w:t>
      </w:r>
      <w:proofErr w:type="spellEnd"/>
      <w:r w:rsidRPr="008957E3">
        <w:rPr>
          <w:rStyle w:val="34ffc"/>
        </w:rPr>
        <w:t>_</w:t>
      </w:r>
      <w:proofErr w:type="spellStart"/>
      <w:r w:rsidRPr="008957E3">
        <w:rPr>
          <w:rStyle w:val="34ffc"/>
          <w:lang w:val="en-US"/>
        </w:rPr>
        <w:t>Gost</w:t>
      </w:r>
      <w:proofErr w:type="spellEnd"/>
      <w:r>
        <w:rPr>
          <w:rStyle w:val="34ffc"/>
        </w:rPr>
        <w:t>19</w:t>
      </w:r>
      <w:r>
        <w:t xml:space="preserve"> предназначен для установки отступов текста ячеек таблиц от границ таблиц.</w:t>
      </w:r>
    </w:p>
    <w:p w:rsidR="006672A2" w:rsidRDefault="006672A2" w:rsidP="006672A2">
      <w:pPr>
        <w:pStyle w:val="34fb"/>
      </w:pPr>
      <w:r>
        <w:t>Макрос устанавливает в полях ячеек всех таблиц в документе следующие значения отступов:</w:t>
      </w:r>
    </w:p>
    <w:p w:rsidR="006672A2" w:rsidRDefault="006672A2" w:rsidP="006672A2">
      <w:pPr>
        <w:pStyle w:val="3413"/>
      </w:pPr>
      <w:r>
        <w:t>0,1 см — для верхнего и нижнего поля;</w:t>
      </w:r>
    </w:p>
    <w:p w:rsidR="006672A2" w:rsidRDefault="006672A2" w:rsidP="006672A2">
      <w:pPr>
        <w:pStyle w:val="3413"/>
      </w:pPr>
      <w:r>
        <w:t>0,19 см — для левого и правого поля.</w:t>
      </w:r>
    </w:p>
    <w:p w:rsidR="006672A2" w:rsidRDefault="006672A2" w:rsidP="006672A2">
      <w:pPr>
        <w:pStyle w:val="34b"/>
      </w:pPr>
      <w:r>
        <w:t>Макрос исключает из обработки таблицы, не имеющие внешних границ, что позволяет не затрагивать таблицы с грифами согласования и утверждения на титульном листе и</w:t>
      </w:r>
      <w:r w:rsidRPr="0096507C">
        <w:t xml:space="preserve"> </w:t>
      </w:r>
      <w:r>
        <w:t>ЛУ. Также макрос исключает из обработки таблицу на листе регистрации изменений.</w:t>
      </w:r>
    </w:p>
    <w:p w:rsidR="006672A2" w:rsidRDefault="006672A2" w:rsidP="006672A2">
      <w:pPr>
        <w:pStyle w:val="34b"/>
      </w:pPr>
      <w:r>
        <w:t>Макрос допустимо использовать для таблиц в любых документах с учетом приведенных выше ограничений.</w:t>
      </w:r>
    </w:p>
    <w:p w:rsidR="006672A2" w:rsidRDefault="006672A2" w:rsidP="006672A2">
      <w:pPr>
        <w:pStyle w:val="34f1"/>
      </w:pPr>
      <w:r w:rsidRPr="00F8093D">
        <w:rPr>
          <w:rStyle w:val="34ff0"/>
        </w:rPr>
        <w:lastRenderedPageBreak/>
        <w:t>Внимание!</w:t>
      </w:r>
      <w:r w:rsidRPr="00F8093D">
        <w:t xml:space="preserve"> </w:t>
      </w:r>
      <w:r w:rsidRPr="00FD28A6">
        <w:t xml:space="preserve">Если в документе содержится большое количество таблиц, их обработка может занять </w:t>
      </w:r>
      <w:r>
        <w:t xml:space="preserve">некоторое время — возможно, </w:t>
      </w:r>
      <w:r w:rsidRPr="00FD28A6">
        <w:t>несколько минут</w:t>
      </w:r>
      <w:r>
        <w:t xml:space="preserve">. Дождитесь окончания выполнения макроса или, чтобы прервать его выполнение, нажмите сочетание клавиш </w:t>
      </w:r>
      <w:r w:rsidRPr="008C31E6">
        <w:rPr>
          <w:rStyle w:val="34ffff5"/>
          <w:lang w:val="ru-RU"/>
        </w:rPr>
        <w:t>&lt;</w:t>
      </w:r>
      <w:r w:rsidRPr="008C31E6">
        <w:rPr>
          <w:rStyle w:val="34ffff5"/>
        </w:rPr>
        <w:t>Ctrl</w:t>
      </w:r>
      <w:r w:rsidRPr="008C31E6">
        <w:rPr>
          <w:rStyle w:val="34ffff5"/>
          <w:lang w:val="ru-RU"/>
        </w:rPr>
        <w:t>&gt;</w:t>
      </w:r>
      <w:r>
        <w:rPr>
          <w:rStyle w:val="34ffff5"/>
          <w:lang w:val="ru-RU"/>
        </w:rPr>
        <w:t> </w:t>
      </w:r>
      <w:r w:rsidRPr="008C31E6">
        <w:rPr>
          <w:rStyle w:val="34ffff5"/>
          <w:lang w:val="ru-RU"/>
        </w:rPr>
        <w:t>+</w:t>
      </w:r>
      <w:r>
        <w:rPr>
          <w:rStyle w:val="34ffff5"/>
          <w:lang w:val="ru-RU"/>
        </w:rPr>
        <w:t> </w:t>
      </w:r>
      <w:r w:rsidRPr="008C31E6">
        <w:rPr>
          <w:rStyle w:val="34ffff5"/>
          <w:lang w:val="ru-RU"/>
        </w:rPr>
        <w:t>&lt;</w:t>
      </w:r>
      <w:r w:rsidRPr="008C31E6">
        <w:rPr>
          <w:rStyle w:val="34ffff5"/>
        </w:rPr>
        <w:t>Break</w:t>
      </w:r>
      <w:r w:rsidRPr="008C31E6">
        <w:rPr>
          <w:rStyle w:val="34ffff5"/>
          <w:lang w:val="ru-RU"/>
        </w:rPr>
        <w:t>&gt;</w:t>
      </w:r>
      <w:r w:rsidRPr="00F8093D">
        <w:t>.</w:t>
      </w:r>
      <w:r>
        <w:t xml:space="preserve"> Если выполнение макроса прервано, </w:t>
      </w:r>
      <w:r>
        <w:rPr>
          <w:lang w:eastAsia="ru-RU"/>
        </w:rPr>
        <w:t>примите во внимание</w:t>
      </w:r>
      <w:r>
        <w:t>, что часть таблиц, вероятно, будет уже обработана.</w:t>
      </w:r>
    </w:p>
    <w:p w:rsidR="006672A2" w:rsidRDefault="006672A2" w:rsidP="006672A2">
      <w:pPr>
        <w:pStyle w:val="3"/>
      </w:pPr>
      <w:bookmarkStart w:id="102" w:name="_Toc134966300"/>
      <w:r>
        <w:t>Макрос TablesAll_CellsFormat_Gost7</w:t>
      </w:r>
      <w:bookmarkEnd w:id="102"/>
    </w:p>
    <w:p w:rsidR="006672A2" w:rsidRDefault="006672A2" w:rsidP="006672A2">
      <w:pPr>
        <w:pStyle w:val="34b"/>
      </w:pPr>
      <w:r>
        <w:rPr>
          <w:lang w:eastAsia="ru-RU"/>
        </w:rPr>
        <w:t xml:space="preserve">Макрос </w:t>
      </w:r>
      <w:proofErr w:type="spellStart"/>
      <w:r w:rsidRPr="008957E3">
        <w:rPr>
          <w:rStyle w:val="34ffc"/>
          <w:lang w:val="en-US"/>
        </w:rPr>
        <w:t>TablesAll</w:t>
      </w:r>
      <w:proofErr w:type="spellEnd"/>
      <w:r w:rsidRPr="008957E3">
        <w:rPr>
          <w:rStyle w:val="34ffc"/>
        </w:rPr>
        <w:t>_</w:t>
      </w:r>
      <w:proofErr w:type="spellStart"/>
      <w:r w:rsidRPr="008957E3">
        <w:rPr>
          <w:rStyle w:val="34ffc"/>
          <w:lang w:val="en-US"/>
        </w:rPr>
        <w:t>CellsFormat</w:t>
      </w:r>
      <w:proofErr w:type="spellEnd"/>
      <w:r w:rsidRPr="008957E3">
        <w:rPr>
          <w:rStyle w:val="34ffc"/>
        </w:rPr>
        <w:t>_</w:t>
      </w:r>
      <w:proofErr w:type="spellStart"/>
      <w:r w:rsidRPr="008957E3">
        <w:rPr>
          <w:rStyle w:val="34ffc"/>
          <w:lang w:val="en-US"/>
        </w:rPr>
        <w:t>Gost</w:t>
      </w:r>
      <w:proofErr w:type="spellEnd"/>
      <w:r>
        <w:rPr>
          <w:rStyle w:val="34ffc"/>
        </w:rPr>
        <w:t>7</w:t>
      </w:r>
      <w:r>
        <w:t xml:space="preserve"> предназначен для установки отступов текста ячеек таблиц от границ таблиц.</w:t>
      </w:r>
    </w:p>
    <w:p w:rsidR="006672A2" w:rsidRDefault="006672A2" w:rsidP="006672A2">
      <w:pPr>
        <w:pStyle w:val="34fb"/>
      </w:pPr>
      <w:r>
        <w:t>Макрос устанавливает в полях ячеек всех таблиц в документе следующие значения отступов:</w:t>
      </w:r>
    </w:p>
    <w:p w:rsidR="006672A2" w:rsidRDefault="006672A2" w:rsidP="006672A2">
      <w:pPr>
        <w:pStyle w:val="3413"/>
      </w:pPr>
      <w:r>
        <w:t>0,1 см — для верхнего и нижнего поля;</w:t>
      </w:r>
    </w:p>
    <w:p w:rsidR="006672A2" w:rsidRDefault="006672A2" w:rsidP="006672A2">
      <w:pPr>
        <w:pStyle w:val="3413"/>
      </w:pPr>
      <w:r>
        <w:t>0,19 см — для левого и правого поля.</w:t>
      </w:r>
    </w:p>
    <w:p w:rsidR="006672A2" w:rsidRDefault="006672A2" w:rsidP="006672A2">
      <w:pPr>
        <w:pStyle w:val="34b"/>
      </w:pPr>
      <w:r w:rsidRPr="006672A2">
        <w:t>Макрос исключает из обработки таблицы, не имеющие внешних границ, что позволяет не затрагивать таблицы с грифами согласования и утверждения на титульном листе и ЛУ. Также макрос исключает из обработки таблицу со списком исполнителей.</w:t>
      </w:r>
    </w:p>
    <w:p w:rsidR="006672A2" w:rsidRDefault="006672A2" w:rsidP="006672A2">
      <w:pPr>
        <w:pStyle w:val="34b"/>
      </w:pPr>
      <w:r>
        <w:t>Макрос допустимо использовать для таблиц в любых документах с учетом приведенных выше ограничений.</w:t>
      </w:r>
    </w:p>
    <w:p w:rsidR="006672A2" w:rsidRDefault="006672A2" w:rsidP="006672A2">
      <w:pPr>
        <w:pStyle w:val="34f1"/>
      </w:pPr>
      <w:r w:rsidRPr="00F8093D">
        <w:rPr>
          <w:rStyle w:val="34ff0"/>
        </w:rPr>
        <w:t>Внимание!</w:t>
      </w:r>
      <w:r w:rsidRPr="00F8093D">
        <w:t xml:space="preserve"> </w:t>
      </w:r>
      <w:r w:rsidRPr="00FD28A6">
        <w:t xml:space="preserve">Если в документе содержится большое количество таблиц, их обработка может занять </w:t>
      </w:r>
      <w:r>
        <w:t xml:space="preserve">некоторое время — возможно, </w:t>
      </w:r>
      <w:r w:rsidRPr="00FD28A6">
        <w:t>несколько минут</w:t>
      </w:r>
      <w:r>
        <w:t xml:space="preserve">. Дождитесь окончания выполнения макроса или, чтобы прервать его выполнение, нажмите сочетание клавиш </w:t>
      </w:r>
      <w:r w:rsidRPr="008C31E6">
        <w:rPr>
          <w:rStyle w:val="34ffff5"/>
          <w:lang w:val="ru-RU"/>
        </w:rPr>
        <w:t>&lt;</w:t>
      </w:r>
      <w:r w:rsidRPr="008C31E6">
        <w:rPr>
          <w:rStyle w:val="34ffff5"/>
        </w:rPr>
        <w:t>Ctrl</w:t>
      </w:r>
      <w:r w:rsidRPr="008C31E6">
        <w:rPr>
          <w:rStyle w:val="34ffff5"/>
          <w:lang w:val="ru-RU"/>
        </w:rPr>
        <w:t>&gt;</w:t>
      </w:r>
      <w:r>
        <w:rPr>
          <w:rStyle w:val="34ffff5"/>
          <w:lang w:val="ru-RU"/>
        </w:rPr>
        <w:t> </w:t>
      </w:r>
      <w:r w:rsidRPr="008C31E6">
        <w:rPr>
          <w:rStyle w:val="34ffff5"/>
          <w:lang w:val="ru-RU"/>
        </w:rPr>
        <w:t>+</w:t>
      </w:r>
      <w:r>
        <w:rPr>
          <w:rStyle w:val="34ffff5"/>
          <w:lang w:val="ru-RU"/>
        </w:rPr>
        <w:t> </w:t>
      </w:r>
      <w:r w:rsidRPr="008C31E6">
        <w:rPr>
          <w:rStyle w:val="34ffff5"/>
          <w:lang w:val="ru-RU"/>
        </w:rPr>
        <w:t>&lt;</w:t>
      </w:r>
      <w:r w:rsidRPr="008C31E6">
        <w:rPr>
          <w:rStyle w:val="34ffff5"/>
        </w:rPr>
        <w:t>Break</w:t>
      </w:r>
      <w:r w:rsidRPr="008C31E6">
        <w:rPr>
          <w:rStyle w:val="34ffff5"/>
          <w:lang w:val="ru-RU"/>
        </w:rPr>
        <w:t>&gt;</w:t>
      </w:r>
      <w:r w:rsidRPr="00F8093D">
        <w:t>.</w:t>
      </w:r>
      <w:r>
        <w:t xml:space="preserve"> Если выполнение макроса прервано, </w:t>
      </w:r>
      <w:r>
        <w:rPr>
          <w:lang w:eastAsia="ru-RU"/>
        </w:rPr>
        <w:t>примите во внимание</w:t>
      </w:r>
      <w:r>
        <w:t>, что часть таблиц, вероятно, будет уже обработана.</w:t>
      </w:r>
    </w:p>
    <w:p w:rsidR="00CC630F" w:rsidRDefault="00CC630F" w:rsidP="00CC630F">
      <w:pPr>
        <w:pStyle w:val="3"/>
      </w:pPr>
      <w:bookmarkStart w:id="103" w:name="_Toc134966301"/>
      <w:r>
        <w:t xml:space="preserve">Макрос </w:t>
      </w:r>
      <w:proofErr w:type="spellStart"/>
      <w:r w:rsidRPr="00820244">
        <w:rPr>
          <w:lang w:val="en-US"/>
        </w:rPr>
        <w:t>Table_Break_Gos</w:t>
      </w:r>
      <w:proofErr w:type="spellEnd"/>
      <w:r>
        <w:t>19</w:t>
      </w:r>
      <w:bookmarkEnd w:id="103"/>
    </w:p>
    <w:p w:rsidR="00CC630F" w:rsidRDefault="00CC630F" w:rsidP="00CC630F">
      <w:pPr>
        <w:pStyle w:val="34b"/>
      </w:pPr>
      <w:r>
        <w:t xml:space="preserve">Макрос </w:t>
      </w:r>
      <w:r w:rsidRPr="00B733CE">
        <w:rPr>
          <w:rStyle w:val="34ffc"/>
        </w:rPr>
        <w:t>Table_Break_Gost</w:t>
      </w:r>
      <w:r>
        <w:rPr>
          <w:rStyle w:val="34ffc"/>
        </w:rPr>
        <w:t>19</w:t>
      </w:r>
      <w:r>
        <w:t xml:space="preserve"> предназначен для добавления разрыва таблицы в основной части документа или приложении и оформления перенесенной на другую страницу части таблицы согласно требованиям </w:t>
      </w:r>
      <w:r w:rsidRPr="00CC630F">
        <w:t>ГОСТ</w:t>
      </w:r>
      <w:r>
        <w:t> </w:t>
      </w:r>
      <w:r w:rsidRPr="00CC630F">
        <w:t>19.106-78</w:t>
      </w:r>
      <w:r>
        <w:t>.</w:t>
      </w:r>
    </w:p>
    <w:p w:rsidR="00CC630F" w:rsidRPr="00B64A20" w:rsidRDefault="00CC630F" w:rsidP="00CC630F">
      <w:pPr>
        <w:pStyle w:val="34fff1"/>
      </w:pPr>
      <w:r>
        <w:t>Макрос выполняет следующие действия:</w:t>
      </w:r>
    </w:p>
    <w:p w:rsidR="00CC630F" w:rsidRDefault="00CC630F" w:rsidP="002450A9">
      <w:pPr>
        <w:pStyle w:val="341"/>
        <w:numPr>
          <w:ilvl w:val="0"/>
          <w:numId w:val="80"/>
        </w:numPr>
      </w:pPr>
      <w:r>
        <w:t>Перед строкой, в которой расположен курсор,</w:t>
      </w:r>
      <w:r w:rsidRPr="00791746">
        <w:t xml:space="preserve"> </w:t>
      </w:r>
      <w:r>
        <w:t>добавляет разрыв страницы.</w:t>
      </w:r>
    </w:p>
    <w:p w:rsidR="00CC630F" w:rsidRDefault="00CC630F" w:rsidP="00CC630F">
      <w:pPr>
        <w:pStyle w:val="341"/>
      </w:pPr>
      <w:r w:rsidRPr="00791746">
        <w:t>К отде</w:t>
      </w:r>
      <w:r>
        <w:t>ленной части таблицы добавляет</w:t>
      </w:r>
      <w:r w:rsidRPr="00791746">
        <w:t xml:space="preserve"> шапк</w:t>
      </w:r>
      <w:r>
        <w:t>у</w:t>
      </w:r>
      <w:r w:rsidRPr="00791746">
        <w:t xml:space="preserve"> таблицы.</w:t>
      </w:r>
    </w:p>
    <w:p w:rsidR="00CC630F" w:rsidRPr="00791746" w:rsidRDefault="00CC630F" w:rsidP="00CC630F">
      <w:pPr>
        <w:pStyle w:val="341"/>
      </w:pPr>
      <w:r>
        <w:t xml:space="preserve">Над отделенной частью таблицы добавляет надпись: </w:t>
      </w:r>
      <w:r w:rsidRPr="00B733CE">
        <w:rPr>
          <w:rStyle w:val="34ffc"/>
        </w:rPr>
        <w:t>Продолжение таблицы</w:t>
      </w:r>
      <w:proofErr w:type="gramStart"/>
      <w:r w:rsidRPr="00B733CE">
        <w:rPr>
          <w:rStyle w:val="34ffc"/>
        </w:rPr>
        <w:t> [№]</w:t>
      </w:r>
      <w:r>
        <w:t xml:space="preserve">, </w:t>
      </w:r>
      <w:proofErr w:type="gramEnd"/>
      <w:r w:rsidRPr="00791746">
        <w:t>оформленн</w:t>
      </w:r>
      <w:r>
        <w:t>ая</w:t>
      </w:r>
      <w:r w:rsidRPr="00791746">
        <w:t xml:space="preserve"> </w:t>
      </w:r>
      <w:r>
        <w:t xml:space="preserve">стилем </w:t>
      </w:r>
      <w:r>
        <w:rPr>
          <w:rStyle w:val="34ffc"/>
        </w:rPr>
        <w:t>19</w:t>
      </w:r>
      <w:r w:rsidRPr="00742F71">
        <w:rPr>
          <w:rStyle w:val="34ffc"/>
        </w:rPr>
        <w:t>_Таблица_Заголовок_Продолжение</w:t>
      </w:r>
      <w:r>
        <w:t>.</w:t>
      </w:r>
    </w:p>
    <w:p w:rsidR="00CC630F" w:rsidRDefault="00CC630F" w:rsidP="00CC630F">
      <w:pPr>
        <w:pStyle w:val="34b"/>
      </w:pPr>
      <w:r>
        <w:lastRenderedPageBreak/>
        <w:t xml:space="preserve">Номер таблицы и обозначение приложения после надписи </w:t>
      </w:r>
      <w:r w:rsidRPr="00B733CE">
        <w:rPr>
          <w:rStyle w:val="34ffc"/>
        </w:rPr>
        <w:t>Продолжение таблицы</w:t>
      </w:r>
      <w:r>
        <w:t xml:space="preserve"> не являются полями.</w:t>
      </w:r>
    </w:p>
    <w:p w:rsidR="00CC630F" w:rsidRDefault="00CC630F" w:rsidP="00CC630F">
      <w:pPr>
        <w:pStyle w:val="34b"/>
      </w:pPr>
      <w:r>
        <w:t xml:space="preserve">Выполнение макроса не зависит от того, подключен ли к документу шаблон </w:t>
      </w:r>
      <w:r w:rsidRPr="0050659B">
        <w:rPr>
          <w:rStyle w:val="34f0"/>
        </w:rPr>
        <w:t>ГОСТ_</w:t>
      </w:r>
      <w:r w:rsidRPr="00CC630F">
        <w:rPr>
          <w:rStyle w:val="34f0"/>
        </w:rPr>
        <w:t>19</w:t>
      </w:r>
      <w:r w:rsidRPr="0050659B">
        <w:rPr>
          <w:rStyle w:val="34f0"/>
        </w:rPr>
        <w:t>.dot</w:t>
      </w:r>
      <w:r>
        <w:rPr>
          <w:rStyle w:val="34f0"/>
          <w:lang w:val="en-US"/>
        </w:rPr>
        <w:t>x</w:t>
      </w:r>
      <w:r>
        <w:t xml:space="preserve">. Макрос добавляет стиль </w:t>
      </w:r>
      <w:r w:rsidRPr="00CC630F">
        <w:rPr>
          <w:rStyle w:val="34ffc"/>
        </w:rPr>
        <w:t>19</w:t>
      </w:r>
      <w:r w:rsidRPr="00742F71">
        <w:rPr>
          <w:rStyle w:val="34ffc"/>
        </w:rPr>
        <w:t>_Таблица_Заголовок_Продолжение</w:t>
      </w:r>
      <w:r>
        <w:t xml:space="preserve"> в документ, если стиль отсутствует,</w:t>
      </w:r>
      <w:r w:rsidRPr="009F1587">
        <w:t xml:space="preserve"> </w:t>
      </w:r>
      <w:r>
        <w:t xml:space="preserve">но не устанавливает для него специальные параметры шрифта и абзаца, кроме выравнивания по ширине и параметра «не отрывать от следующего». Поэтому макрос допустимо использовать в любых документах, но параметры шрифта и абзаца в данном стиле будут корректно отображаться 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>
        <w:t xml:space="preserve"> </w:t>
      </w:r>
      <w:r w:rsidRPr="0050659B">
        <w:rPr>
          <w:rStyle w:val="34f0"/>
        </w:rPr>
        <w:t>ГОСТ_</w:t>
      </w:r>
      <w:r w:rsidRPr="00CC630F">
        <w:rPr>
          <w:rStyle w:val="34f0"/>
        </w:rPr>
        <w:t>19</w:t>
      </w:r>
      <w:r w:rsidRPr="0050659B">
        <w:rPr>
          <w:rStyle w:val="34f0"/>
        </w:rPr>
        <w:t>.dot</w:t>
      </w:r>
      <w:r>
        <w:rPr>
          <w:rStyle w:val="34f0"/>
          <w:lang w:val="en-US"/>
        </w:rPr>
        <w:t>x</w:t>
      </w:r>
      <w:r>
        <w:t>,</w:t>
      </w:r>
      <w:r w:rsidRPr="00431CA5">
        <w:t xml:space="preserve"> </w:t>
      </w:r>
      <w:r>
        <w:t xml:space="preserve">в других документах параметры будут аналогичны параметрам встроенного стиля </w:t>
      </w:r>
      <w:r w:rsidRPr="007D01D6">
        <w:rPr>
          <w:rStyle w:val="34ffc"/>
        </w:rPr>
        <w:t>Обычный</w:t>
      </w:r>
      <w:r>
        <w:t xml:space="preserve"> шаблона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>.</w:t>
      </w:r>
    </w:p>
    <w:p w:rsidR="00CC630F" w:rsidRPr="00791746" w:rsidRDefault="00CC630F" w:rsidP="00CC630F">
      <w:pPr>
        <w:pStyle w:val="34b"/>
      </w:pPr>
      <w:r>
        <w:t xml:space="preserve">Макрос выполняется полностью корректно только для нумерованных таблиц, заголовок которых содержит поле автоматической нумерации </w:t>
      </w:r>
      <w:r w:rsidRPr="00087DEB">
        <w:rPr>
          <w:rStyle w:val="34ff1"/>
        </w:rPr>
        <w:t>SEQ</w:t>
      </w:r>
      <w:r>
        <w:t>, а шапка не содержит объединенных ячеек.</w:t>
      </w:r>
    </w:p>
    <w:p w:rsidR="00CC630F" w:rsidRPr="00791746" w:rsidRDefault="00CC630F" w:rsidP="00CC630F">
      <w:pPr>
        <w:pStyle w:val="34f1"/>
      </w:pPr>
      <w:r w:rsidRPr="00087DEB">
        <w:rPr>
          <w:rStyle w:val="34ff0"/>
        </w:rPr>
        <w:t>Внимание!</w:t>
      </w:r>
      <w:r>
        <w:t xml:space="preserve"> Перед выполнением макроса убедитесь, что таблица пронумерована с помощью поля </w:t>
      </w:r>
      <w:r w:rsidRPr="00087DEB">
        <w:rPr>
          <w:rStyle w:val="34ff1"/>
        </w:rPr>
        <w:t>SEQ</w:t>
      </w:r>
      <w:r>
        <w:t>.</w:t>
      </w:r>
      <w:r w:rsidRPr="00E560C6">
        <w:t xml:space="preserve"> </w:t>
      </w:r>
      <w:r>
        <w:t xml:space="preserve">Если таблица не пронумерована, макрос добавит после надписи «Продолжение таблицы» значение ближайшего поля </w:t>
      </w:r>
      <w:r w:rsidRPr="00087DEB">
        <w:rPr>
          <w:rStyle w:val="34ff1"/>
        </w:rPr>
        <w:t>SEQ</w:t>
      </w:r>
      <w:r>
        <w:t xml:space="preserve">, расположенного в документе выше этой надписи, что является некорректным и требует исправления. Если в документе нет полей </w:t>
      </w:r>
      <w:r w:rsidRPr="00837315">
        <w:rPr>
          <w:rStyle w:val="34ff1"/>
        </w:rPr>
        <w:t>SEQ</w:t>
      </w:r>
      <w:r>
        <w:t>, номер таблицы после надписи «Продолжение таблицы» не будет добавлен.</w:t>
      </w:r>
    </w:p>
    <w:p w:rsidR="00CC630F" w:rsidRDefault="00CC630F" w:rsidP="00CC630F">
      <w:pPr>
        <w:pStyle w:val="34f1"/>
      </w:pPr>
      <w:r w:rsidRPr="00087DEB">
        <w:rPr>
          <w:rStyle w:val="34ff0"/>
        </w:rPr>
        <w:t>Внимание!</w:t>
      </w:r>
      <w:r>
        <w:t xml:space="preserve"> Если шапка таблицы содержит объединенные ячейки, макрос не добавляет шапку к отделенной части таблицы. После выполнения макроса добавьте шапку вручную.</w:t>
      </w:r>
    </w:p>
    <w:p w:rsidR="00CC630F" w:rsidRDefault="00CC630F" w:rsidP="00CC630F">
      <w:pPr>
        <w:pStyle w:val="3"/>
      </w:pPr>
      <w:bookmarkStart w:id="104" w:name="_Toc134966302"/>
      <w:r>
        <w:t xml:space="preserve">Макрос </w:t>
      </w:r>
      <w:r w:rsidRPr="00820244">
        <w:rPr>
          <w:lang w:val="en-US"/>
        </w:rPr>
        <w:t>Table_Break_Gost</w:t>
      </w:r>
      <w:r>
        <w:rPr>
          <w:lang w:val="en-US"/>
        </w:rPr>
        <w:t>7</w:t>
      </w:r>
      <w:bookmarkEnd w:id="104"/>
    </w:p>
    <w:p w:rsidR="00CC630F" w:rsidRDefault="00CC630F" w:rsidP="00CC630F">
      <w:pPr>
        <w:pStyle w:val="34b"/>
      </w:pPr>
      <w:r>
        <w:t xml:space="preserve">Макрос </w:t>
      </w:r>
      <w:r w:rsidRPr="00B733CE">
        <w:rPr>
          <w:rStyle w:val="34ffc"/>
        </w:rPr>
        <w:t>Table_Break_Gost</w:t>
      </w:r>
      <w:r w:rsidRPr="00CC630F">
        <w:rPr>
          <w:rStyle w:val="34ffc"/>
        </w:rPr>
        <w:t>7</w:t>
      </w:r>
      <w:r>
        <w:t xml:space="preserve"> предназначен для добавления разрыва таблицы в основной части документа или приложении и оформления перенесенной на другую страницу части таблицы согласно требованиям ГОСТ </w:t>
      </w:r>
      <w:r w:rsidRPr="003A1A90">
        <w:t>7.32-2017</w:t>
      </w:r>
      <w:r>
        <w:t>.</w:t>
      </w:r>
    </w:p>
    <w:p w:rsidR="00CC630F" w:rsidRPr="00B64A20" w:rsidRDefault="00CC630F" w:rsidP="00CC630F">
      <w:pPr>
        <w:pStyle w:val="34fff1"/>
      </w:pPr>
      <w:r>
        <w:t>Макрос выполняет следующие действия:</w:t>
      </w:r>
    </w:p>
    <w:p w:rsidR="00CC630F" w:rsidRDefault="00CC630F" w:rsidP="002450A9">
      <w:pPr>
        <w:pStyle w:val="341"/>
        <w:numPr>
          <w:ilvl w:val="0"/>
          <w:numId w:val="81"/>
        </w:numPr>
      </w:pPr>
      <w:r>
        <w:t>Перед строкой, в которой расположен курсор,</w:t>
      </w:r>
      <w:r w:rsidRPr="00791746">
        <w:t xml:space="preserve"> </w:t>
      </w:r>
      <w:r>
        <w:t>добавляет разрыв страницы.</w:t>
      </w:r>
    </w:p>
    <w:p w:rsidR="00CC630F" w:rsidRDefault="00CC630F" w:rsidP="00CC630F">
      <w:pPr>
        <w:pStyle w:val="341"/>
      </w:pPr>
      <w:r w:rsidRPr="00791746">
        <w:t>К отде</w:t>
      </w:r>
      <w:r>
        <w:t>ленной части таблицы добавляет</w:t>
      </w:r>
      <w:r w:rsidRPr="00791746">
        <w:t xml:space="preserve"> шапк</w:t>
      </w:r>
      <w:r>
        <w:t>у</w:t>
      </w:r>
      <w:r w:rsidRPr="00791746">
        <w:t xml:space="preserve"> таблицы.</w:t>
      </w:r>
    </w:p>
    <w:p w:rsidR="00CC630F" w:rsidRPr="00791746" w:rsidRDefault="00CC630F" w:rsidP="00CC630F">
      <w:pPr>
        <w:pStyle w:val="341"/>
      </w:pPr>
      <w:r>
        <w:t xml:space="preserve">Над отделенной частью таблицы добавляет надпись: </w:t>
      </w:r>
      <w:r w:rsidRPr="00B733CE">
        <w:rPr>
          <w:rStyle w:val="34ffc"/>
        </w:rPr>
        <w:t>Продолжение таблицы</w:t>
      </w:r>
      <w:proofErr w:type="gramStart"/>
      <w:r w:rsidRPr="00B733CE">
        <w:rPr>
          <w:rStyle w:val="34ffc"/>
        </w:rPr>
        <w:t> [№]</w:t>
      </w:r>
      <w:r>
        <w:t xml:space="preserve">, </w:t>
      </w:r>
      <w:proofErr w:type="gramEnd"/>
      <w:r w:rsidRPr="00791746">
        <w:t>оформленн</w:t>
      </w:r>
      <w:r>
        <w:t>ая</w:t>
      </w:r>
      <w:r w:rsidRPr="00791746">
        <w:t xml:space="preserve"> </w:t>
      </w:r>
      <w:r>
        <w:t xml:space="preserve">стилем </w:t>
      </w:r>
      <w:r w:rsidRPr="00CC630F">
        <w:rPr>
          <w:rStyle w:val="34ffc"/>
        </w:rPr>
        <w:t>7</w:t>
      </w:r>
      <w:r w:rsidRPr="00742F71">
        <w:rPr>
          <w:rStyle w:val="34ffc"/>
        </w:rPr>
        <w:t>_Таблица_Заголовок_Продолжение</w:t>
      </w:r>
      <w:r>
        <w:t>.</w:t>
      </w:r>
    </w:p>
    <w:p w:rsidR="00CC630F" w:rsidRDefault="00CC630F" w:rsidP="00CC630F">
      <w:pPr>
        <w:pStyle w:val="34b"/>
      </w:pPr>
      <w:r>
        <w:t xml:space="preserve">Если таблица находится в приложении и к ее номеру добавлено обозначение приложения, обозначение также добавится после надписи </w:t>
      </w:r>
      <w:r w:rsidRPr="00B733CE">
        <w:rPr>
          <w:rStyle w:val="34ffc"/>
        </w:rPr>
        <w:t>Продолжение таблицы</w:t>
      </w:r>
      <w:r>
        <w:t xml:space="preserve">, например: </w:t>
      </w:r>
      <w:r w:rsidRPr="009422F3">
        <w:rPr>
          <w:rStyle w:val="34ffc"/>
        </w:rPr>
        <w:t>Продолжение таблицы А.2</w:t>
      </w:r>
      <w:r>
        <w:t>.</w:t>
      </w:r>
    </w:p>
    <w:p w:rsidR="00CC630F" w:rsidRDefault="00CC630F" w:rsidP="00CC630F">
      <w:pPr>
        <w:pStyle w:val="34b"/>
      </w:pPr>
      <w:r>
        <w:lastRenderedPageBreak/>
        <w:t xml:space="preserve">Номер таблицы и обозначение приложения после надписи </w:t>
      </w:r>
      <w:r w:rsidRPr="00B733CE">
        <w:rPr>
          <w:rStyle w:val="34ffc"/>
        </w:rPr>
        <w:t>Продолжение таблицы</w:t>
      </w:r>
      <w:r>
        <w:t xml:space="preserve"> не являются полями.</w:t>
      </w:r>
    </w:p>
    <w:p w:rsidR="00CC630F" w:rsidRDefault="00CC630F" w:rsidP="00CC630F">
      <w:pPr>
        <w:pStyle w:val="34b"/>
      </w:pPr>
      <w:r>
        <w:t xml:space="preserve">Выполнение макроса не зависит от того, подключен ли к документу шаблон </w:t>
      </w:r>
      <w:r w:rsidRPr="0050659B">
        <w:rPr>
          <w:rStyle w:val="34f0"/>
        </w:rPr>
        <w:t>ГОСТ_</w:t>
      </w:r>
      <w:r w:rsidRPr="00CC630F">
        <w:rPr>
          <w:rStyle w:val="34f0"/>
        </w:rPr>
        <w:t>7</w:t>
      </w:r>
      <w:r w:rsidRPr="0050659B">
        <w:rPr>
          <w:rStyle w:val="34f0"/>
        </w:rPr>
        <w:t>.dot</w:t>
      </w:r>
      <w:r>
        <w:rPr>
          <w:rStyle w:val="34f0"/>
          <w:lang w:val="en-US"/>
        </w:rPr>
        <w:t>x</w:t>
      </w:r>
      <w:r>
        <w:t xml:space="preserve">. Макрос добавляет стиль </w:t>
      </w:r>
      <w:r w:rsidRPr="00CC630F">
        <w:rPr>
          <w:rStyle w:val="34ffc"/>
        </w:rPr>
        <w:t>7</w:t>
      </w:r>
      <w:r w:rsidRPr="00742F71">
        <w:rPr>
          <w:rStyle w:val="34ffc"/>
        </w:rPr>
        <w:t>_Таблица_Заголовок_Продолжение</w:t>
      </w:r>
      <w:r>
        <w:t xml:space="preserve"> в документ, если стиль отсутствует,</w:t>
      </w:r>
      <w:r w:rsidRPr="009F1587">
        <w:t xml:space="preserve"> </w:t>
      </w:r>
      <w:r>
        <w:t xml:space="preserve">но не устанавливает для него специальные параметры шрифта и абзаца, кроме выравнивания по ширине и параметра «не отрывать от следующего». Поэтому макрос допустимо использовать в любых документах, но параметры шрифта и абзаца в данном стиле будут корректно отображаться 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>
        <w:t xml:space="preserve"> </w:t>
      </w:r>
      <w:r w:rsidRPr="0050659B">
        <w:rPr>
          <w:rStyle w:val="34f0"/>
        </w:rPr>
        <w:t>ГОСТ_</w:t>
      </w:r>
      <w:r w:rsidRPr="00CC630F">
        <w:rPr>
          <w:rStyle w:val="34f0"/>
        </w:rPr>
        <w:t>7</w:t>
      </w:r>
      <w:r w:rsidRPr="0050659B">
        <w:rPr>
          <w:rStyle w:val="34f0"/>
        </w:rPr>
        <w:t>.dot</w:t>
      </w:r>
      <w:r>
        <w:rPr>
          <w:rStyle w:val="34f0"/>
          <w:lang w:val="en-US"/>
        </w:rPr>
        <w:t>x</w:t>
      </w:r>
      <w:r>
        <w:t>,</w:t>
      </w:r>
      <w:r w:rsidRPr="00431CA5">
        <w:t xml:space="preserve"> </w:t>
      </w:r>
      <w:r>
        <w:t xml:space="preserve">в других документах параметры будут аналогичны параметрам встроенного стиля </w:t>
      </w:r>
      <w:r w:rsidRPr="007D01D6">
        <w:rPr>
          <w:rStyle w:val="34ffc"/>
        </w:rPr>
        <w:t>Обычный</w:t>
      </w:r>
      <w:r>
        <w:t xml:space="preserve"> шаблона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>.</w:t>
      </w:r>
    </w:p>
    <w:p w:rsidR="00CC630F" w:rsidRPr="00791746" w:rsidRDefault="00CC630F" w:rsidP="00CC630F">
      <w:pPr>
        <w:pStyle w:val="34b"/>
      </w:pPr>
      <w:r>
        <w:t xml:space="preserve">Макрос выполняется полностью корректно только для нумерованных таблиц, заголовок которых содержит поле автоматической нумерации </w:t>
      </w:r>
      <w:r w:rsidRPr="00087DEB">
        <w:rPr>
          <w:rStyle w:val="34ff1"/>
        </w:rPr>
        <w:t>SEQ</w:t>
      </w:r>
      <w:r>
        <w:t>, а шапка не содержит объединенных ячеек.</w:t>
      </w:r>
    </w:p>
    <w:p w:rsidR="00CC630F" w:rsidRPr="00791746" w:rsidRDefault="00CC630F" w:rsidP="00CC630F">
      <w:pPr>
        <w:pStyle w:val="34f1"/>
      </w:pPr>
      <w:r w:rsidRPr="00087DEB">
        <w:rPr>
          <w:rStyle w:val="34ff0"/>
        </w:rPr>
        <w:t>Внимание!</w:t>
      </w:r>
      <w:r>
        <w:t xml:space="preserve"> Перед выполнением макроса убедитесь, что таблица пронумерована с помощью поля </w:t>
      </w:r>
      <w:r w:rsidRPr="00087DEB">
        <w:rPr>
          <w:rStyle w:val="34ff1"/>
        </w:rPr>
        <w:t>SEQ</w:t>
      </w:r>
      <w:r>
        <w:t>.</w:t>
      </w:r>
      <w:r w:rsidRPr="00E560C6">
        <w:t xml:space="preserve"> </w:t>
      </w:r>
      <w:r>
        <w:t xml:space="preserve">Если таблица не пронумерована, макрос добавит после надписи «Продолжение таблицы» значение ближайшего поля </w:t>
      </w:r>
      <w:r w:rsidRPr="00087DEB">
        <w:rPr>
          <w:rStyle w:val="34ff1"/>
        </w:rPr>
        <w:t>SEQ</w:t>
      </w:r>
      <w:r>
        <w:t xml:space="preserve">, расположенного в документе выше этой надписи, что является некорректным и требует исправления. Если в документе нет полей </w:t>
      </w:r>
      <w:r w:rsidRPr="00837315">
        <w:rPr>
          <w:rStyle w:val="34ff1"/>
        </w:rPr>
        <w:t>SEQ</w:t>
      </w:r>
      <w:r>
        <w:t>, номер таблицы после надписи «Продолжение таблицы» не будет добавлен.</w:t>
      </w:r>
    </w:p>
    <w:p w:rsidR="00CC630F" w:rsidRDefault="00CC630F" w:rsidP="00CC630F">
      <w:pPr>
        <w:pStyle w:val="34f1"/>
      </w:pPr>
      <w:r w:rsidRPr="00087DEB">
        <w:rPr>
          <w:rStyle w:val="34ff0"/>
        </w:rPr>
        <w:t>Внимание!</w:t>
      </w:r>
      <w:r>
        <w:t xml:space="preserve"> Если шапка таблицы содержит объединенные ячейки, макрос не добавляет шапку к отделенной части таблицы. После выполнения макроса добавьте шапку вручную.</w:t>
      </w:r>
    </w:p>
    <w:p w:rsidR="00C51A91" w:rsidRPr="00103373" w:rsidRDefault="00C51A91" w:rsidP="00C51A91">
      <w:pPr>
        <w:pStyle w:val="2"/>
      </w:pPr>
      <w:bookmarkStart w:id="105" w:name="_Toc134966303"/>
      <w:r>
        <w:t xml:space="preserve">Макросы для добавления </w:t>
      </w:r>
      <w:r w:rsidR="00E91151">
        <w:t xml:space="preserve">графического </w:t>
      </w:r>
      <w:r w:rsidR="00863FA5">
        <w:t>блока</w:t>
      </w:r>
      <w:bookmarkEnd w:id="105"/>
    </w:p>
    <w:p w:rsidR="0051103A" w:rsidRPr="00FF41B5" w:rsidRDefault="002C6698" w:rsidP="00C51A91">
      <w:pPr>
        <w:pStyle w:val="3"/>
        <w:rPr>
          <w:lang w:val="de-DE"/>
        </w:rPr>
      </w:pPr>
      <w:bookmarkStart w:id="106" w:name="_Ref411065808"/>
      <w:bookmarkStart w:id="107" w:name="_Toc134966304"/>
      <w:r>
        <w:t>Макрос</w:t>
      </w:r>
      <w:r w:rsidR="0051103A" w:rsidRPr="00FF41B5">
        <w:rPr>
          <w:lang w:val="de-DE"/>
        </w:rPr>
        <w:t xml:space="preserve"> Insert_GraphicBlock_Gost34</w:t>
      </w:r>
      <w:bookmarkEnd w:id="106"/>
      <w:bookmarkEnd w:id="107"/>
    </w:p>
    <w:p w:rsidR="0051103A" w:rsidRDefault="0051103A" w:rsidP="00330A04">
      <w:pPr>
        <w:pStyle w:val="34b"/>
      </w:pPr>
      <w:r>
        <w:t xml:space="preserve">Макрос </w:t>
      </w:r>
      <w:r w:rsidRPr="00330A04">
        <w:rPr>
          <w:rStyle w:val="34ffc"/>
        </w:rPr>
        <w:t>Insert_GraphicBlock_Gost34</w:t>
      </w:r>
      <w:r w:rsidRPr="0051103A">
        <w:t xml:space="preserve"> </w:t>
      </w:r>
      <w:r w:rsidR="00E91151">
        <w:t xml:space="preserve">предназначен для добавления </w:t>
      </w:r>
      <w:r>
        <w:t xml:space="preserve">графического </w:t>
      </w:r>
      <w:r w:rsidR="00863FA5">
        <w:t xml:space="preserve">блока </w:t>
      </w:r>
      <w:r w:rsidR="00C36C53">
        <w:t xml:space="preserve">в основной части </w:t>
      </w:r>
      <w:r w:rsidR="008C2162">
        <w:t>документа</w:t>
      </w:r>
      <w:r>
        <w:t>.</w:t>
      </w:r>
    </w:p>
    <w:p w:rsidR="00FD123D" w:rsidRPr="00FD123D" w:rsidRDefault="00FD123D" w:rsidP="00330A04">
      <w:pPr>
        <w:pStyle w:val="34b"/>
      </w:pPr>
      <w:r>
        <w:t xml:space="preserve">Макрос добавляет </w:t>
      </w:r>
      <w:r w:rsidR="00077C5A">
        <w:t>графическ</w:t>
      </w:r>
      <w:r w:rsidR="00863FA5">
        <w:t>ий</w:t>
      </w:r>
      <w:r w:rsidR="00077C5A">
        <w:t xml:space="preserve"> </w:t>
      </w:r>
      <w:r w:rsidR="00863FA5">
        <w:t xml:space="preserve">блок </w:t>
      </w:r>
      <w:r>
        <w:t>непосредственно после абзаца, в котором находится курсор мыши. Положение курсора в абзаце значения не имеет.</w:t>
      </w:r>
    </w:p>
    <w:p w:rsidR="0051103A" w:rsidRDefault="00227DAF" w:rsidP="00330A04">
      <w:pPr>
        <w:pStyle w:val="34fb"/>
      </w:pPr>
      <w:r>
        <w:t xml:space="preserve">Графический блок </w:t>
      </w:r>
      <w:r w:rsidR="0051103A">
        <w:t>включает в себя:</w:t>
      </w:r>
    </w:p>
    <w:p w:rsidR="006D0277" w:rsidRDefault="00462F5C" w:rsidP="00667908">
      <w:pPr>
        <w:pStyle w:val="3413"/>
      </w:pPr>
      <w:r w:rsidRPr="00FD123D">
        <w:t>абзац для названия рисунк</w:t>
      </w:r>
      <w:r w:rsidR="006D0277">
        <w:t>а:</w:t>
      </w:r>
    </w:p>
    <w:p w:rsidR="006D0277" w:rsidRDefault="006D0277" w:rsidP="006D0277">
      <w:pPr>
        <w:pStyle w:val="3423"/>
        <w:rPr>
          <w:lang w:eastAsia="en-US"/>
        </w:rPr>
      </w:pPr>
      <w:r>
        <w:t>оформлен</w:t>
      </w:r>
      <w:r w:rsidR="00462F5C" w:rsidRPr="00FD123D">
        <w:t xml:space="preserve"> стилем </w:t>
      </w:r>
      <w:r w:rsidR="00462F5C" w:rsidRPr="00FD123D">
        <w:rPr>
          <w:rStyle w:val="34ffc"/>
        </w:rPr>
        <w:t>34_Рисунок_Название</w:t>
      </w:r>
      <w:r>
        <w:t>;</w:t>
      </w:r>
    </w:p>
    <w:p w:rsidR="00667908" w:rsidRPr="00FD123D" w:rsidRDefault="00462F5C" w:rsidP="006D0277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</w:t>
      </w:r>
      <w:r w:rsidR="001D540C" w:rsidRPr="00FD123D">
        <w:t>Рисунок</w:t>
      </w:r>
      <w:r w:rsidRPr="00FD123D">
        <w:t>»</w:t>
      </w:r>
      <w:r w:rsidR="00FD123D" w:rsidRPr="00FD123D">
        <w:t>,</w:t>
      </w:r>
      <w:r>
        <w:t xml:space="preserve"> </w:t>
      </w:r>
      <w:r w:rsidR="008D0A6A">
        <w:t xml:space="preserve">последовательный </w:t>
      </w:r>
      <w:r w:rsidR="0051103A">
        <w:t xml:space="preserve">номер рисунка </w:t>
      </w:r>
      <w:r w:rsidR="00E91151" w:rsidRPr="00FD123D">
        <w:t>(</w:t>
      </w:r>
      <w:r w:rsidR="00E91151">
        <w:t xml:space="preserve">поле </w:t>
      </w:r>
      <w:r w:rsidR="00E91151" w:rsidRPr="00516FCF">
        <w:rPr>
          <w:rStyle w:val="34ff1"/>
        </w:rPr>
        <w:t>SEQ</w:t>
      </w:r>
      <w:r w:rsidR="00E91151" w:rsidRPr="00FD123D">
        <w:t xml:space="preserve">) </w:t>
      </w:r>
      <w:r w:rsidR="006D1E02" w:rsidRPr="00FD123D">
        <w:t>и тире</w:t>
      </w:r>
      <w:r w:rsidR="00667908" w:rsidRPr="00FD123D">
        <w:t>, например</w:t>
      </w:r>
      <w:r w:rsidR="00C86327">
        <w:t>:</w:t>
      </w:r>
      <w:r w:rsidR="00FD123D" w:rsidRPr="00FD123D">
        <w:t xml:space="preserve"> </w:t>
      </w:r>
      <w:r w:rsidR="00667908">
        <w:t>«Рисунок</w:t>
      </w:r>
      <w:r w:rsidR="0046631B" w:rsidRPr="00FD123D">
        <w:t xml:space="preserve"> </w:t>
      </w:r>
      <w:r w:rsidR="00667908">
        <w:t>1 —</w:t>
      </w:r>
      <w:r w:rsidR="006C7707" w:rsidRPr="00FD123D">
        <w:t xml:space="preserve"> </w:t>
      </w:r>
      <w:r w:rsidR="00667908" w:rsidRPr="00FD123D">
        <w:t>»</w:t>
      </w:r>
      <w:r w:rsidR="00FD123D" w:rsidRPr="00FD123D">
        <w:t>;</w:t>
      </w:r>
    </w:p>
    <w:p w:rsidR="0051103A" w:rsidRDefault="00330A04" w:rsidP="00907349">
      <w:pPr>
        <w:pStyle w:val="3413"/>
      </w:pPr>
      <w:r>
        <w:lastRenderedPageBreak/>
        <w:t xml:space="preserve">пустой </w:t>
      </w:r>
      <w:r w:rsidR="0051103A">
        <w:t xml:space="preserve">абзац для </w:t>
      </w:r>
      <w:r w:rsidR="008D0A6A">
        <w:t xml:space="preserve">добавления </w:t>
      </w:r>
      <w:r w:rsidR="0051103A">
        <w:t>графического объекта</w:t>
      </w:r>
      <w:r w:rsidR="00907349">
        <w:t>:</w:t>
      </w:r>
      <w:r w:rsidR="001B115B" w:rsidRPr="001B115B">
        <w:t xml:space="preserve"> </w:t>
      </w:r>
      <w:r w:rsidR="00907349">
        <w:t>оформлен</w:t>
      </w:r>
      <w:r w:rsidR="00462F5C">
        <w:t xml:space="preserve"> стилем </w:t>
      </w:r>
      <w:r w:rsidR="00462F5C" w:rsidRPr="006D1E02">
        <w:rPr>
          <w:rStyle w:val="34ffc"/>
        </w:rPr>
        <w:t>34_Рисунок_Изображение</w:t>
      </w:r>
      <w:r w:rsidR="0051103A">
        <w:t>;</w:t>
      </w:r>
    </w:p>
    <w:p w:rsidR="00612D7B" w:rsidRPr="00573F09" w:rsidRDefault="00612D7B" w:rsidP="00612D7B">
      <w:pPr>
        <w:pStyle w:val="3413"/>
      </w:pPr>
      <w:r>
        <w:t>ссылку на рисунок:</w:t>
      </w:r>
    </w:p>
    <w:p w:rsidR="00B72B5D" w:rsidRPr="00B72B5D" w:rsidRDefault="00B72B5D" w:rsidP="00612D7B">
      <w:pPr>
        <w:pStyle w:val="3423"/>
      </w:pPr>
      <w:r>
        <w:t>ссылка размещена в конце абзаца, в котором изначально находился курсор при запуске макроса;</w:t>
      </w:r>
    </w:p>
    <w:p w:rsidR="00612D7B" w:rsidRPr="00573F09" w:rsidRDefault="00612D7B" w:rsidP="00612D7B">
      <w:pPr>
        <w:pStyle w:val="3423"/>
      </w:pPr>
      <w:r>
        <w:t>ссылка содержит</w:t>
      </w:r>
      <w:r w:rsidRPr="00551454">
        <w:t xml:space="preserve"> </w:t>
      </w:r>
      <w:r>
        <w:t xml:space="preserve">подпись </w:t>
      </w:r>
      <w:r w:rsidR="001D540C">
        <w:t xml:space="preserve">«рисунок» </w:t>
      </w:r>
      <w:r>
        <w:t>(в именительном падеже, единственном числе) и поле перекрестной ссылки (номер рисунка)</w:t>
      </w:r>
      <w:r w:rsidR="00B72B5D">
        <w:t>,</w:t>
      </w:r>
      <w:r w:rsidR="00B72B5D" w:rsidRPr="00B72B5D">
        <w:t xml:space="preserve"> </w:t>
      </w:r>
      <w:r w:rsidR="00B72B5D">
        <w:t>например: «рисунок </w:t>
      </w:r>
      <w:r w:rsidR="00B72B5D" w:rsidRPr="00FD123D">
        <w:t>1</w:t>
      </w:r>
      <w:r w:rsidR="00B72B5D">
        <w:t>»</w:t>
      </w:r>
      <w:r>
        <w:t>;</w:t>
      </w:r>
    </w:p>
    <w:p w:rsidR="00612D7B" w:rsidRPr="00462F5C" w:rsidRDefault="00612D7B" w:rsidP="00612D7B">
      <w:pPr>
        <w:pStyle w:val="3423"/>
      </w:pPr>
      <w:r>
        <w:t>после перекрестной ссылки добавлена точка.</w:t>
      </w:r>
    </w:p>
    <w:p w:rsidR="00D67458" w:rsidRDefault="00D67458" w:rsidP="00462F5C">
      <w:pPr>
        <w:pStyle w:val="34b"/>
      </w:pPr>
      <w:r>
        <w:t xml:space="preserve">Выполнение макроса не зависит от того, подключен ли к документу шаблон </w:t>
      </w:r>
      <w:r w:rsidR="001B115B">
        <w:rPr>
          <w:rStyle w:val="34f0"/>
        </w:rPr>
        <w:t>ГОСТ_34.dotx</w:t>
      </w:r>
      <w:r>
        <w:t>. Макрос добавляет стили в документ, если они в нем отсутствуют,</w:t>
      </w:r>
      <w:r w:rsidRPr="009F1587">
        <w:t xml:space="preserve"> </w:t>
      </w:r>
      <w:r>
        <w:t xml:space="preserve">но не устанавливает для них специальные параметры шрифта и абзаца, кроме выравнивания по центру для стилей </w:t>
      </w:r>
      <w:r w:rsidRPr="006D1E02">
        <w:rPr>
          <w:rStyle w:val="34ffc"/>
        </w:rPr>
        <w:t>34_Рисунок_Изображение</w:t>
      </w:r>
      <w:r w:rsidRPr="00FD123D">
        <w:rPr>
          <w:rStyle w:val="34ffc"/>
        </w:rPr>
        <w:t xml:space="preserve"> </w:t>
      </w:r>
      <w:r>
        <w:t xml:space="preserve">и </w:t>
      </w:r>
      <w:r w:rsidRPr="00FD123D">
        <w:rPr>
          <w:rStyle w:val="34ffc"/>
        </w:rPr>
        <w:t>34_Рисунок_Название</w:t>
      </w:r>
      <w:r>
        <w:t xml:space="preserve"> и параметра «не отрывать от следующего» для </w:t>
      </w:r>
      <w:r w:rsidR="00D161F7" w:rsidRPr="006D1E02">
        <w:rPr>
          <w:rStyle w:val="34ffc"/>
        </w:rPr>
        <w:t>34_Рисунок_Изображение</w:t>
      </w:r>
      <w:r w:rsidR="00D161F7">
        <w:t xml:space="preserve">. </w:t>
      </w:r>
      <w:r>
        <w:t xml:space="preserve">Поэтому макрос допустимо использовать </w:t>
      </w:r>
      <w:r w:rsidR="00B45C1F">
        <w:t>в любых документах</w:t>
      </w:r>
      <w:r>
        <w:t xml:space="preserve">, но параметры шрифта и абзаца в данных стилях будут корректно отображаться </w:t>
      </w:r>
      <w:r w:rsidR="00B45C1F">
        <w:t xml:space="preserve">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>
        <w:t xml:space="preserve"> </w:t>
      </w:r>
      <w:r w:rsidR="001B115B">
        <w:rPr>
          <w:rStyle w:val="34f0"/>
        </w:rPr>
        <w:t>ГОСТ_34.dotx</w:t>
      </w:r>
      <w:r>
        <w:t>,</w:t>
      </w:r>
      <w:r w:rsidRPr="00431CA5">
        <w:t xml:space="preserve"> </w:t>
      </w:r>
      <w:r>
        <w:t xml:space="preserve">в других документах параметры будут аналогичны параметрам встроенного стиля </w:t>
      </w:r>
      <w:r w:rsidRPr="007D01D6">
        <w:rPr>
          <w:rStyle w:val="34ffc"/>
        </w:rPr>
        <w:t>Обычный</w:t>
      </w:r>
      <w:r>
        <w:t xml:space="preserve"> шаблона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>.</w:t>
      </w:r>
    </w:p>
    <w:p w:rsidR="002B1076" w:rsidRDefault="002B1076" w:rsidP="002B1076">
      <w:pPr>
        <w:pStyle w:val="34f1"/>
      </w:pPr>
      <w:r w:rsidRPr="00174915">
        <w:rPr>
          <w:rStyle w:val="34ff0"/>
        </w:rPr>
        <w:t>Внимание!</w:t>
      </w:r>
      <w:r w:rsidRPr="00A663F7">
        <w:t xml:space="preserve"> </w:t>
      </w:r>
      <w:r w:rsidRPr="002B1076">
        <w:t>Не используйте макрос в приложении</w:t>
      </w:r>
      <w:r w:rsidRPr="00902E42">
        <w:t>.</w:t>
      </w:r>
      <w:r w:rsidRPr="002B1076">
        <w:t xml:space="preserve"> </w:t>
      </w:r>
      <w:r w:rsidR="00396A8B" w:rsidRPr="002B1076">
        <w:t>П</w:t>
      </w:r>
      <w:r w:rsidR="00396A8B">
        <w:t xml:space="preserve">осле выполнения </w:t>
      </w:r>
      <w:r w:rsidR="00583000">
        <w:t xml:space="preserve">макроса </w:t>
      </w:r>
      <w:r w:rsidR="00396A8B">
        <w:t>перед</w:t>
      </w:r>
      <w:r w:rsidR="00396A8B" w:rsidRPr="002B1076">
        <w:t xml:space="preserve"> </w:t>
      </w:r>
      <w:r w:rsidRPr="002B1076">
        <w:t xml:space="preserve">номером рисунка </w:t>
      </w:r>
      <w:r w:rsidR="00697346">
        <w:t>не будет добавлено</w:t>
      </w:r>
      <w:r w:rsidRPr="002B1076">
        <w:t xml:space="preserve"> обозначение приложения</w:t>
      </w:r>
      <w:r w:rsidR="00A02975">
        <w:t>, что не соответствует требованиям ГОСТ </w:t>
      </w:r>
      <w:r w:rsidR="00A02975" w:rsidRPr="00015A48">
        <w:t>2.105-95</w:t>
      </w:r>
      <w:r w:rsidR="00A02975">
        <w:t xml:space="preserve"> для нумерации рисунков в приложении.</w:t>
      </w:r>
    </w:p>
    <w:p w:rsidR="00902E42" w:rsidRPr="00902E42" w:rsidRDefault="00902E42" w:rsidP="00C51A91">
      <w:pPr>
        <w:pStyle w:val="3"/>
        <w:rPr>
          <w:lang w:val="de-DE"/>
        </w:rPr>
      </w:pPr>
      <w:bookmarkStart w:id="108" w:name="_Toc134966305"/>
      <w:r>
        <w:t>Макрос</w:t>
      </w:r>
      <w:r w:rsidRPr="00902E42">
        <w:rPr>
          <w:lang w:val="de-DE"/>
        </w:rPr>
        <w:t xml:space="preserve"> Insert_GraphicBlock_App_Gost34</w:t>
      </w:r>
      <w:bookmarkEnd w:id="108"/>
    </w:p>
    <w:p w:rsidR="00FD123D" w:rsidRDefault="00FD123D" w:rsidP="00FD123D">
      <w:pPr>
        <w:pStyle w:val="34b"/>
      </w:pPr>
      <w:r>
        <w:t xml:space="preserve">Макрос </w:t>
      </w:r>
      <w:r w:rsidRPr="000D2662">
        <w:rPr>
          <w:rStyle w:val="34ffc"/>
        </w:rPr>
        <w:t>Insert_GraphicBlock_App_Gost34</w:t>
      </w:r>
      <w:r w:rsidRPr="0051103A">
        <w:t xml:space="preserve"> </w:t>
      </w:r>
      <w:r>
        <w:t xml:space="preserve">предназначен для добавления </w:t>
      </w:r>
      <w:r w:rsidR="00227DAF">
        <w:t xml:space="preserve">графического блока </w:t>
      </w:r>
      <w:r>
        <w:t>в приложени</w:t>
      </w:r>
      <w:r w:rsidR="00D7763B">
        <w:t>и</w:t>
      </w:r>
      <w:r>
        <w:t>.</w:t>
      </w:r>
    </w:p>
    <w:p w:rsidR="00FD123D" w:rsidRDefault="00FD123D" w:rsidP="00FD123D">
      <w:pPr>
        <w:pStyle w:val="34b"/>
      </w:pPr>
      <w:r>
        <w:t xml:space="preserve">Макрос добавляет </w:t>
      </w:r>
      <w:r w:rsidR="002044F7">
        <w:t xml:space="preserve">графический блок </w:t>
      </w:r>
      <w:r>
        <w:t>непосредственно после абзаца, в котором находится курсор мыши. Положение курсора в абзаце значения не имеет.</w:t>
      </w:r>
    </w:p>
    <w:p w:rsidR="00C86327" w:rsidRDefault="00C86327" w:rsidP="00C86327">
      <w:pPr>
        <w:pStyle w:val="34fb"/>
      </w:pPr>
      <w:r>
        <w:t>Графический блок включает в себя:</w:t>
      </w:r>
    </w:p>
    <w:p w:rsidR="00C86327" w:rsidRDefault="00C86327" w:rsidP="00C86327">
      <w:pPr>
        <w:pStyle w:val="3413"/>
      </w:pPr>
      <w:r w:rsidRPr="00FD123D">
        <w:t>абзац для названия рисунк</w:t>
      </w:r>
      <w:r>
        <w:t>а:</w:t>
      </w:r>
    </w:p>
    <w:p w:rsidR="00C86327" w:rsidRDefault="00C86327" w:rsidP="00C86327">
      <w:pPr>
        <w:pStyle w:val="3423"/>
        <w:rPr>
          <w:lang w:eastAsia="en-US"/>
        </w:rPr>
      </w:pPr>
      <w:r>
        <w:t>оформлен</w:t>
      </w:r>
      <w:r w:rsidRPr="00FD123D">
        <w:t xml:space="preserve"> стилем </w:t>
      </w:r>
      <w:r w:rsidRPr="00FD123D">
        <w:rPr>
          <w:rStyle w:val="34ffc"/>
        </w:rPr>
        <w:t>34_Рисунок_Название</w:t>
      </w:r>
      <w:r>
        <w:t>;</w:t>
      </w:r>
    </w:p>
    <w:p w:rsidR="00C86327" w:rsidRPr="00FD123D" w:rsidRDefault="00C86327" w:rsidP="00C86327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«Рисунок»,</w:t>
      </w:r>
      <w:r>
        <w:t xml:space="preserve"> </w:t>
      </w:r>
      <w:r w:rsidRPr="00FD123D">
        <w:t>обозначение приложения (</w:t>
      </w:r>
      <w:r>
        <w:t xml:space="preserve">поле </w:t>
      </w:r>
      <w:r w:rsidRPr="00516FCF">
        <w:rPr>
          <w:rStyle w:val="34ff1"/>
        </w:rPr>
        <w:t>S</w:t>
      </w:r>
      <w:r w:rsidRPr="00FD123D">
        <w:rPr>
          <w:rStyle w:val="34ff1"/>
          <w:lang w:val="en-US"/>
        </w:rPr>
        <w:t>TYLEREF</w:t>
      </w:r>
      <w:r w:rsidRPr="00FD123D">
        <w:t xml:space="preserve">), </w:t>
      </w:r>
      <w:r>
        <w:t xml:space="preserve">последовательный номер рисунка </w:t>
      </w:r>
      <w:r w:rsidRPr="00FD123D">
        <w:t>(</w:t>
      </w:r>
      <w:r>
        <w:t xml:space="preserve">поле </w:t>
      </w:r>
      <w:r w:rsidRPr="00516FCF">
        <w:rPr>
          <w:rStyle w:val="34ff1"/>
        </w:rPr>
        <w:t>SEQ</w:t>
      </w:r>
      <w:r w:rsidRPr="00FD123D">
        <w:t>) и тире, например</w:t>
      </w:r>
      <w:r>
        <w:t>:</w:t>
      </w:r>
      <w:r w:rsidR="004526C9">
        <w:br/>
        <w:t>«Рисунок</w:t>
      </w:r>
      <w:r w:rsidR="004526C9" w:rsidRPr="00FD123D">
        <w:t xml:space="preserve"> А.</w:t>
      </w:r>
      <w:r w:rsidR="004526C9">
        <w:t>2 —</w:t>
      </w:r>
      <w:r w:rsidR="004526C9" w:rsidRPr="00FD123D">
        <w:t xml:space="preserve"> »</w:t>
      </w:r>
      <w:r w:rsidRPr="00FD123D">
        <w:t>;</w:t>
      </w:r>
    </w:p>
    <w:p w:rsidR="00C86327" w:rsidRDefault="00C86327" w:rsidP="007217E4">
      <w:pPr>
        <w:pStyle w:val="3413"/>
      </w:pPr>
      <w:r>
        <w:t>пустой абзац для добавления графического объекта</w:t>
      </w:r>
      <w:r w:rsidR="007217E4">
        <w:t>:</w:t>
      </w:r>
      <w:r w:rsidR="001B115B" w:rsidRPr="001B115B">
        <w:t xml:space="preserve"> </w:t>
      </w:r>
      <w:r w:rsidR="007217E4">
        <w:t>оформлен</w:t>
      </w:r>
      <w:r>
        <w:t xml:space="preserve"> стилем </w:t>
      </w:r>
      <w:r w:rsidRPr="006D1E02">
        <w:rPr>
          <w:rStyle w:val="34ffc"/>
        </w:rPr>
        <w:t>34_Рисунок_Изображение</w:t>
      </w:r>
      <w:r>
        <w:t>;</w:t>
      </w:r>
    </w:p>
    <w:p w:rsidR="00C86327" w:rsidRPr="00573F09" w:rsidRDefault="00C86327" w:rsidP="00C86327">
      <w:pPr>
        <w:pStyle w:val="3413"/>
      </w:pPr>
      <w:r>
        <w:lastRenderedPageBreak/>
        <w:t>ссылку на рисунок:</w:t>
      </w:r>
    </w:p>
    <w:p w:rsidR="006012CB" w:rsidRPr="006012CB" w:rsidRDefault="006012CB" w:rsidP="00C86327">
      <w:pPr>
        <w:pStyle w:val="3423"/>
      </w:pPr>
      <w:r>
        <w:t>ссылка размещена в конце абзаца, в котором изначально находился курсор при запуске макроса;</w:t>
      </w:r>
    </w:p>
    <w:p w:rsidR="00C86327" w:rsidRPr="00573F09" w:rsidRDefault="00C86327" w:rsidP="00C86327">
      <w:pPr>
        <w:pStyle w:val="3423"/>
      </w:pPr>
      <w:r>
        <w:t>ссылка содержит</w:t>
      </w:r>
      <w:r w:rsidRPr="00551454">
        <w:t xml:space="preserve"> </w:t>
      </w:r>
      <w:r>
        <w:t xml:space="preserve">подпись </w:t>
      </w:r>
      <w:r w:rsidR="001D540C">
        <w:t xml:space="preserve">«рисунок» </w:t>
      </w:r>
      <w:r>
        <w:t>(в именительном падеже, единственном числе) и поле перекрестной ссылки (</w:t>
      </w:r>
      <w:r w:rsidR="004526C9">
        <w:t xml:space="preserve">обозначение и </w:t>
      </w:r>
      <w:r>
        <w:t>номер рисунка</w:t>
      </w:r>
      <w:r w:rsidR="006B7C5E">
        <w:t>, разделенные точкой</w:t>
      </w:r>
      <w:r>
        <w:t>)</w:t>
      </w:r>
      <w:r w:rsidR="0005198D">
        <w:t>,</w:t>
      </w:r>
      <w:r w:rsidR="0005198D" w:rsidRPr="0005198D">
        <w:t xml:space="preserve"> </w:t>
      </w:r>
      <w:r w:rsidR="0005198D">
        <w:t>например</w:t>
      </w:r>
      <w:r w:rsidR="001703C3">
        <w:t>:</w:t>
      </w:r>
      <w:r w:rsidR="0005198D">
        <w:t xml:space="preserve"> «рисунок А.2»</w:t>
      </w:r>
      <w:r>
        <w:t>;</w:t>
      </w:r>
    </w:p>
    <w:p w:rsidR="00C86327" w:rsidRPr="00462F5C" w:rsidRDefault="00C86327" w:rsidP="00C86327">
      <w:pPr>
        <w:pStyle w:val="3423"/>
      </w:pPr>
      <w:r>
        <w:t>после перекрестной ссылки добавлена точка</w:t>
      </w:r>
      <w:r w:rsidR="006012CB" w:rsidRPr="006012CB">
        <w:t>.</w:t>
      </w:r>
    </w:p>
    <w:p w:rsidR="00FD123D" w:rsidRDefault="000358F4" w:rsidP="00FD123D">
      <w:pPr>
        <w:pStyle w:val="34b"/>
      </w:pPr>
      <w:r>
        <w:t xml:space="preserve">Для задания обозначения приложения </w:t>
      </w:r>
      <w:r w:rsidR="00FD123D">
        <w:t xml:space="preserve">документ должен содержать </w:t>
      </w:r>
      <w:r w:rsidR="00F44C3A">
        <w:t xml:space="preserve">нумерованный </w:t>
      </w:r>
      <w:r w:rsidR="00906D8E">
        <w:t xml:space="preserve">заголовок приложения, оформленный </w:t>
      </w:r>
      <w:r w:rsidR="00FD123D">
        <w:t>стил</w:t>
      </w:r>
      <w:r w:rsidR="00906D8E">
        <w:t>ем</w:t>
      </w:r>
      <w:r w:rsidR="00FD123D">
        <w:t xml:space="preserve"> </w:t>
      </w:r>
      <w:r w:rsidR="00FD123D" w:rsidRPr="0021797E">
        <w:rPr>
          <w:rStyle w:val="34ffc"/>
        </w:rPr>
        <w:t>34_Заголовок_1_Приложение</w:t>
      </w:r>
      <w:r w:rsidR="00FD123D">
        <w:t>.</w:t>
      </w:r>
    </w:p>
    <w:p w:rsidR="00FD123D" w:rsidRPr="00462F5C" w:rsidRDefault="00FD123D" w:rsidP="00FD123D">
      <w:pPr>
        <w:pStyle w:val="34b"/>
      </w:pPr>
      <w:r w:rsidRPr="00791746">
        <w:t xml:space="preserve">В документах, которые не содержат </w:t>
      </w:r>
      <w:r w:rsidR="00906D8E">
        <w:t xml:space="preserve">нумерованный заголовок приложения и </w:t>
      </w:r>
      <w:r w:rsidRPr="00791746">
        <w:t xml:space="preserve">все требуемые стили, макрос будет </w:t>
      </w:r>
      <w:r>
        <w:t>выполнен</w:t>
      </w:r>
      <w:r w:rsidRPr="00791746">
        <w:t xml:space="preserve"> некорректно.</w:t>
      </w:r>
    </w:p>
    <w:p w:rsidR="00F77270" w:rsidRDefault="00AA07EC" w:rsidP="00AA07EC">
      <w:pPr>
        <w:pStyle w:val="34f1"/>
      </w:pPr>
      <w:r w:rsidRPr="00174915">
        <w:rPr>
          <w:rStyle w:val="34ff0"/>
        </w:rPr>
        <w:t>Внимание!</w:t>
      </w:r>
      <w:r w:rsidRPr="00A663F7">
        <w:t xml:space="preserve"> </w:t>
      </w:r>
      <w:r w:rsidR="00F77270">
        <w:t>Не используйте макрос в основной части документа. Макрос добавляет перед номером рисунка</w:t>
      </w:r>
      <w:r w:rsidR="00F77270" w:rsidRPr="00A44D79">
        <w:t xml:space="preserve"> </w:t>
      </w:r>
      <w:r w:rsidR="00F77270">
        <w:t>обозначение приложения</w:t>
      </w:r>
      <w:r w:rsidR="0026596A">
        <w:t>,</w:t>
      </w:r>
      <w:r w:rsidR="00F77270">
        <w:t xml:space="preserve"> и после его выполнения номер отобразится некорректно.</w:t>
      </w:r>
    </w:p>
    <w:p w:rsidR="00415A90" w:rsidRPr="00415A90" w:rsidRDefault="00415A90" w:rsidP="00AA07EC">
      <w:pPr>
        <w:pStyle w:val="34f1"/>
      </w:pPr>
      <w:r w:rsidRPr="00174915">
        <w:rPr>
          <w:rStyle w:val="34ff0"/>
        </w:rPr>
        <w:t>Внимание!</w:t>
      </w:r>
      <w:r w:rsidRPr="00A663F7">
        <w:t xml:space="preserve"> </w:t>
      </w:r>
      <w:r>
        <w:t xml:space="preserve">После вставки графического блока </w:t>
      </w:r>
      <w:r w:rsidR="00311906">
        <w:t xml:space="preserve">для первого рисунка </w:t>
      </w:r>
      <w:r>
        <w:t>в приложении выполните макрос</w:t>
      </w:r>
      <w:r w:rsidR="00513699">
        <w:t xml:space="preserve"> </w:t>
      </w:r>
      <w:r w:rsidR="00513699" w:rsidRPr="004D144C">
        <w:rPr>
          <w:rStyle w:val="34ffc"/>
        </w:rPr>
        <w:t>Set_Num1_For_AppendixObject</w:t>
      </w:r>
      <w:r>
        <w:t xml:space="preserve"> </w:t>
      </w:r>
      <w:r w:rsidR="00513699">
        <w:t>для задания начальной нумерации рисунка согласно требованиям ГОСТ </w:t>
      </w:r>
      <w:r w:rsidR="00513699" w:rsidRPr="00FB54C8">
        <w:t>2.105-95</w:t>
      </w:r>
      <w:r w:rsidR="00513699">
        <w:t xml:space="preserve"> </w:t>
      </w:r>
      <w:r>
        <w:t>(см. раздел </w:t>
      </w:r>
      <w:r w:rsidR="00513699">
        <w:fldChar w:fldCharType="begin"/>
      </w:r>
      <w:r w:rsidR="00513699">
        <w:instrText xml:space="preserve"> REF _Ref411737368 \r \h </w:instrText>
      </w:r>
      <w:r w:rsidR="00513699">
        <w:fldChar w:fldCharType="separate"/>
      </w:r>
      <w:r w:rsidR="0045761D">
        <w:t>6.3.4</w:t>
      </w:r>
      <w:r w:rsidR="00513699">
        <w:fldChar w:fldCharType="end"/>
      </w:r>
      <w:r>
        <w:t>).</w:t>
      </w:r>
    </w:p>
    <w:p w:rsidR="00C820F9" w:rsidRPr="00FF41B5" w:rsidRDefault="00C820F9" w:rsidP="00C820F9">
      <w:pPr>
        <w:pStyle w:val="3"/>
        <w:tabs>
          <w:tab w:val="num" w:pos="1644"/>
        </w:tabs>
        <w:ind w:left="720" w:firstLine="0"/>
        <w:rPr>
          <w:lang w:val="de-DE"/>
        </w:rPr>
      </w:pPr>
      <w:bookmarkStart w:id="109" w:name="_Toc411372166"/>
      <w:bookmarkStart w:id="110" w:name="_Toc411374880"/>
      <w:bookmarkStart w:id="111" w:name="_Toc412083637"/>
      <w:bookmarkStart w:id="112" w:name="_Toc134966306"/>
      <w:r>
        <w:t>Макрос</w:t>
      </w:r>
      <w:r w:rsidRPr="00FF41B5">
        <w:rPr>
          <w:lang w:val="de-DE"/>
        </w:rPr>
        <w:t xml:space="preserve"> Insert_GraphicBlock_Gost</w:t>
      </w:r>
      <w:r>
        <w:rPr>
          <w:lang w:val="de-DE"/>
        </w:rPr>
        <w:t>19</w:t>
      </w:r>
      <w:bookmarkEnd w:id="109"/>
      <w:bookmarkEnd w:id="110"/>
      <w:bookmarkEnd w:id="111"/>
      <w:bookmarkEnd w:id="112"/>
    </w:p>
    <w:p w:rsidR="001B115B" w:rsidRPr="001B115B" w:rsidRDefault="001B115B" w:rsidP="001B115B">
      <w:pPr>
        <w:pStyle w:val="34b"/>
      </w:pPr>
      <w:r>
        <w:t>Макрос</w:t>
      </w:r>
      <w:r w:rsidRPr="001B115B">
        <w:t xml:space="preserve"> </w:t>
      </w:r>
      <w:r w:rsidRPr="001B115B">
        <w:rPr>
          <w:rStyle w:val="34ffc"/>
          <w:lang w:val="de-DE"/>
        </w:rPr>
        <w:t>Insert</w:t>
      </w:r>
      <w:r w:rsidRPr="001B115B">
        <w:rPr>
          <w:rStyle w:val="34ffc"/>
        </w:rPr>
        <w:t>_</w:t>
      </w:r>
      <w:proofErr w:type="spellStart"/>
      <w:r w:rsidRPr="001B115B">
        <w:rPr>
          <w:rStyle w:val="34ffc"/>
          <w:lang w:val="de-DE"/>
        </w:rPr>
        <w:t>GraphicBlock</w:t>
      </w:r>
      <w:proofErr w:type="spellEnd"/>
      <w:r w:rsidRPr="001B115B">
        <w:rPr>
          <w:rStyle w:val="34ffc"/>
        </w:rPr>
        <w:t>_</w:t>
      </w:r>
      <w:proofErr w:type="spellStart"/>
      <w:r w:rsidRPr="001B115B">
        <w:rPr>
          <w:rStyle w:val="34ffc"/>
          <w:lang w:val="de-DE"/>
        </w:rPr>
        <w:t>Gost</w:t>
      </w:r>
      <w:proofErr w:type="spellEnd"/>
      <w:r w:rsidRPr="001B115B">
        <w:rPr>
          <w:rStyle w:val="34ffc"/>
        </w:rPr>
        <w:t>19</w:t>
      </w:r>
      <w:r w:rsidRPr="001B115B">
        <w:t xml:space="preserve"> </w:t>
      </w:r>
      <w:r>
        <w:t>предназначен</w:t>
      </w:r>
      <w:r w:rsidRPr="001B115B">
        <w:t xml:space="preserve"> </w:t>
      </w:r>
      <w:r>
        <w:t>для</w:t>
      </w:r>
      <w:r w:rsidRPr="001B115B">
        <w:t xml:space="preserve"> </w:t>
      </w:r>
      <w:r>
        <w:t>добавления</w:t>
      </w:r>
      <w:r w:rsidRPr="001B115B">
        <w:t xml:space="preserve"> </w:t>
      </w:r>
      <w:r>
        <w:t>графического</w:t>
      </w:r>
      <w:r w:rsidRPr="001B115B">
        <w:t xml:space="preserve"> </w:t>
      </w:r>
      <w:r>
        <w:t>блока, оформленного по ГОСТ </w:t>
      </w:r>
      <w:r w:rsidRPr="00FB54C8">
        <w:t>2.105-95</w:t>
      </w:r>
      <w:r>
        <w:t>,</w:t>
      </w:r>
      <w:r w:rsidRPr="001B115B">
        <w:t xml:space="preserve"> </w:t>
      </w:r>
      <w:r>
        <w:t>в</w:t>
      </w:r>
      <w:r w:rsidRPr="001B115B">
        <w:t xml:space="preserve"> </w:t>
      </w:r>
      <w:r>
        <w:t>основной части документа и приложени</w:t>
      </w:r>
      <w:r w:rsidR="00D7763B">
        <w:t>и</w:t>
      </w:r>
      <w:r w:rsidRPr="001B115B">
        <w:t>.</w:t>
      </w:r>
    </w:p>
    <w:p w:rsidR="00C820F9" w:rsidRPr="00FD123D" w:rsidRDefault="00C820F9" w:rsidP="00FD1A14">
      <w:pPr>
        <w:pStyle w:val="34b"/>
      </w:pPr>
      <w:r>
        <w:t>Макрос добавляет графический блок непосредственно после абзаца, в котором находится курсор мыши. Положение курсора в абзаце значения не имеет.</w:t>
      </w:r>
    </w:p>
    <w:p w:rsidR="00C820F9" w:rsidRDefault="00C820F9" w:rsidP="00FD1A14">
      <w:pPr>
        <w:pStyle w:val="34fb"/>
      </w:pPr>
      <w:r>
        <w:t>Графический блок включает в себя:</w:t>
      </w:r>
    </w:p>
    <w:p w:rsidR="00C820F9" w:rsidRDefault="00C820F9" w:rsidP="00FD1A14">
      <w:pPr>
        <w:pStyle w:val="3413"/>
      </w:pPr>
      <w:r w:rsidRPr="00FD123D">
        <w:t>абзац для названия рисунк</w:t>
      </w:r>
      <w:r>
        <w:t>а:</w:t>
      </w:r>
    </w:p>
    <w:p w:rsidR="00C820F9" w:rsidRDefault="00C820F9" w:rsidP="00FD1A14">
      <w:pPr>
        <w:pStyle w:val="3423"/>
        <w:rPr>
          <w:lang w:eastAsia="en-US"/>
        </w:rPr>
      </w:pPr>
      <w:r w:rsidRPr="00EB05CF">
        <w:t>оформлен</w:t>
      </w:r>
      <w:r w:rsidRPr="00FD123D">
        <w:t xml:space="preserve"> стилем </w:t>
      </w:r>
      <w:r w:rsidRPr="00FD1A14">
        <w:rPr>
          <w:rStyle w:val="34ffc"/>
        </w:rPr>
        <w:t>19_Рисунок_Название</w:t>
      </w:r>
      <w:r>
        <w:t>;</w:t>
      </w:r>
    </w:p>
    <w:p w:rsidR="00C820F9" w:rsidRPr="00FD123D" w:rsidRDefault="00C820F9" w:rsidP="00FD1A14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«Рисунок»,</w:t>
      </w:r>
      <w:r>
        <w:t xml:space="preserve"> последовательный номер рисунка </w:t>
      </w:r>
      <w:r w:rsidRPr="00FD123D">
        <w:t>(</w:t>
      </w:r>
      <w:r>
        <w:t xml:space="preserve">поле </w:t>
      </w:r>
      <w:r w:rsidRPr="00FD1A14">
        <w:rPr>
          <w:rStyle w:val="34ff1"/>
        </w:rPr>
        <w:t>SEQ</w:t>
      </w:r>
      <w:r w:rsidRPr="00FD123D">
        <w:t>) и тире, например</w:t>
      </w:r>
      <w:r>
        <w:t>:</w:t>
      </w:r>
      <w:r w:rsidRPr="00FD123D">
        <w:t xml:space="preserve"> </w:t>
      </w:r>
      <w:r>
        <w:t>«Рисунок</w:t>
      </w:r>
      <w:r w:rsidRPr="00FD123D">
        <w:t xml:space="preserve"> </w:t>
      </w:r>
      <w:r>
        <w:t>1 —</w:t>
      </w:r>
      <w:r w:rsidRPr="00FD123D">
        <w:t xml:space="preserve"> »;</w:t>
      </w:r>
    </w:p>
    <w:p w:rsidR="00C820F9" w:rsidRDefault="00C820F9" w:rsidP="00FD1A14">
      <w:pPr>
        <w:pStyle w:val="3413"/>
      </w:pPr>
      <w:r>
        <w:t>пустой абзац для добавления графического объекта:</w:t>
      </w:r>
      <w:r w:rsidR="001B115B" w:rsidRPr="001B115B">
        <w:t xml:space="preserve"> </w:t>
      </w:r>
      <w:r>
        <w:t xml:space="preserve">оформлен стилем </w:t>
      </w:r>
      <w:r w:rsidRPr="00FD1A14">
        <w:rPr>
          <w:rStyle w:val="34ffc"/>
        </w:rPr>
        <w:t>19_Рисунок_Изображение</w:t>
      </w:r>
      <w:r>
        <w:t>;</w:t>
      </w:r>
    </w:p>
    <w:p w:rsidR="00C820F9" w:rsidRPr="00573F09" w:rsidRDefault="00C820F9" w:rsidP="00FD1A14">
      <w:pPr>
        <w:pStyle w:val="3413"/>
      </w:pPr>
      <w:r>
        <w:t>ссылку на рисунок:</w:t>
      </w:r>
    </w:p>
    <w:p w:rsidR="00C820F9" w:rsidRPr="001268E9" w:rsidRDefault="00C820F9" w:rsidP="00FD1A14">
      <w:pPr>
        <w:pStyle w:val="3423"/>
      </w:pPr>
      <w:r>
        <w:t>ссылка размещена в конце абзаца, в котором изначально находился курсор при запуске макроса</w:t>
      </w:r>
    </w:p>
    <w:p w:rsidR="00C820F9" w:rsidRPr="00573F09" w:rsidRDefault="00C820F9" w:rsidP="00FD1A14">
      <w:pPr>
        <w:pStyle w:val="3423"/>
      </w:pPr>
      <w:r>
        <w:lastRenderedPageBreak/>
        <w:t>ссылка содержит</w:t>
      </w:r>
      <w:r w:rsidRPr="00551454">
        <w:t xml:space="preserve"> </w:t>
      </w:r>
      <w:r>
        <w:t>подпись «рис.» и поле перекрестной ссылки (номер рисунка), например: «рис. </w:t>
      </w:r>
      <w:r w:rsidRPr="00FD123D">
        <w:t>1</w:t>
      </w:r>
      <w:r>
        <w:t>»;</w:t>
      </w:r>
    </w:p>
    <w:p w:rsidR="00C820F9" w:rsidRPr="00462F5C" w:rsidRDefault="00C820F9" w:rsidP="00FD1A14">
      <w:pPr>
        <w:pStyle w:val="3423"/>
      </w:pPr>
      <w:r>
        <w:t>после перекрестной ссылки добавлена точка.</w:t>
      </w:r>
    </w:p>
    <w:p w:rsidR="00C820F9" w:rsidRDefault="00C820F9" w:rsidP="00FD1A14">
      <w:pPr>
        <w:pStyle w:val="34b"/>
      </w:pPr>
      <w:r>
        <w:t xml:space="preserve">Выполнение макроса не зависит от того, подключен ли к документу шаблон </w:t>
      </w:r>
      <w:r w:rsidR="001B115B">
        <w:rPr>
          <w:rStyle w:val="34f0"/>
        </w:rPr>
        <w:t>ГОСТ_19.dotx</w:t>
      </w:r>
      <w:r>
        <w:t>. Макрос добавляет стили в документ, если они в нем отсутствуют,</w:t>
      </w:r>
      <w:r w:rsidRPr="009F1587">
        <w:t xml:space="preserve"> </w:t>
      </w:r>
      <w:r>
        <w:t xml:space="preserve">но не устанавливает для них специальные параметры шрифта и абзаца, кроме выравнивания по центру для стилей </w:t>
      </w:r>
      <w:r w:rsidRPr="00FD1A14">
        <w:rPr>
          <w:rStyle w:val="34ffc"/>
        </w:rPr>
        <w:t xml:space="preserve">19_Рисунок_Изображение </w:t>
      </w:r>
      <w:r>
        <w:t xml:space="preserve">и </w:t>
      </w:r>
      <w:r w:rsidRPr="00FD1A14">
        <w:rPr>
          <w:rStyle w:val="34ffc"/>
        </w:rPr>
        <w:t>19_Рисунок_Название</w:t>
      </w:r>
      <w:r>
        <w:t xml:space="preserve"> и параметра «не отрывать от следующего» для </w:t>
      </w:r>
      <w:r w:rsidRPr="00FD1A14">
        <w:rPr>
          <w:rStyle w:val="34ffc"/>
        </w:rPr>
        <w:t>19_Рисунок_Изображение</w:t>
      </w:r>
      <w:r>
        <w:t xml:space="preserve">. Поэтому макрос допустимо использовать в любых документах, но параметры шрифта и абзаца в данных стилях будут корректно отображаться 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>
        <w:t xml:space="preserve"> </w:t>
      </w:r>
      <w:r w:rsidRPr="00FD1A14">
        <w:rPr>
          <w:rStyle w:val="34f0"/>
        </w:rPr>
        <w:t>ГОСТ_19.dot</w:t>
      </w:r>
      <w:r w:rsidR="001B115B">
        <w:rPr>
          <w:rStyle w:val="34f0"/>
          <w:lang w:val="en-US"/>
        </w:rPr>
        <w:t>x</w:t>
      </w:r>
      <w:r>
        <w:t>,</w:t>
      </w:r>
      <w:r w:rsidRPr="00431CA5">
        <w:t xml:space="preserve"> </w:t>
      </w:r>
      <w:r>
        <w:t xml:space="preserve">в других документах параметры будут аналогичны параметрам встроенного стиля </w:t>
      </w:r>
      <w:r w:rsidRPr="00FD1A14">
        <w:rPr>
          <w:rStyle w:val="34ffc"/>
        </w:rPr>
        <w:t>Обычный</w:t>
      </w:r>
      <w:r>
        <w:t xml:space="preserve"> шаблона </w:t>
      </w:r>
      <w:r w:rsidRPr="00FD1A14">
        <w:rPr>
          <w:rStyle w:val="34f0"/>
        </w:rPr>
        <w:t>Normal.dotm</w:t>
      </w:r>
      <w:r>
        <w:t>.</w:t>
      </w:r>
    </w:p>
    <w:p w:rsidR="00C820F9" w:rsidRPr="00415A90" w:rsidRDefault="00C820F9" w:rsidP="00FD1A14">
      <w:pPr>
        <w:pStyle w:val="34f1"/>
      </w:pPr>
      <w:r w:rsidRPr="00FD1A14">
        <w:rPr>
          <w:rStyle w:val="34ff0"/>
        </w:rPr>
        <w:t>Внимание!</w:t>
      </w:r>
      <w:r w:rsidRPr="00A663F7">
        <w:t xml:space="preserve"> </w:t>
      </w:r>
      <w:r>
        <w:t xml:space="preserve">После вставки графического блока для первого рисунка в приложении выполните макрос </w:t>
      </w:r>
      <w:r w:rsidRPr="00FD1A14">
        <w:rPr>
          <w:rStyle w:val="34ffc"/>
        </w:rPr>
        <w:t>Set_Num1_For_AppendixObject</w:t>
      </w:r>
      <w:r>
        <w:t xml:space="preserve"> для задания начальной нумерации рисунка согласно требованиям ГОСТ 19.106-78 (см. раздел </w:t>
      </w:r>
      <w:r w:rsidR="001B115B">
        <w:fldChar w:fldCharType="begin"/>
      </w:r>
      <w:r w:rsidR="001B115B">
        <w:instrText xml:space="preserve"> REF _Ref411737368 \r \h </w:instrText>
      </w:r>
      <w:r w:rsidR="001B115B">
        <w:fldChar w:fldCharType="separate"/>
      </w:r>
      <w:r w:rsidR="0045761D">
        <w:t>6.3.4</w:t>
      </w:r>
      <w:r w:rsidR="001B115B">
        <w:fldChar w:fldCharType="end"/>
      </w:r>
      <w:r>
        <w:t>).</w:t>
      </w:r>
    </w:p>
    <w:p w:rsidR="00C820F9" w:rsidRPr="00FF41B5" w:rsidRDefault="00C820F9" w:rsidP="00C820F9">
      <w:pPr>
        <w:pStyle w:val="3"/>
        <w:tabs>
          <w:tab w:val="num" w:pos="1644"/>
        </w:tabs>
        <w:ind w:left="720" w:firstLine="0"/>
        <w:rPr>
          <w:lang w:val="de-DE"/>
        </w:rPr>
      </w:pPr>
      <w:bookmarkStart w:id="113" w:name="_Toc412083586"/>
      <w:bookmarkStart w:id="114" w:name="_Toc134966307"/>
      <w:r>
        <w:t>Макрос</w:t>
      </w:r>
      <w:r w:rsidRPr="00FF41B5">
        <w:rPr>
          <w:lang w:val="de-DE"/>
        </w:rPr>
        <w:t xml:space="preserve"> Insert_GraphicBlock_Gost</w:t>
      </w:r>
      <w:r>
        <w:rPr>
          <w:lang w:val="de-DE"/>
        </w:rPr>
        <w:t>7</w:t>
      </w:r>
      <w:bookmarkEnd w:id="113"/>
      <w:bookmarkEnd w:id="114"/>
    </w:p>
    <w:p w:rsidR="00C820F9" w:rsidRDefault="00C820F9" w:rsidP="00FD1A14">
      <w:pPr>
        <w:pStyle w:val="34b"/>
      </w:pPr>
      <w:r>
        <w:t xml:space="preserve">Макрос </w:t>
      </w:r>
      <w:r w:rsidRPr="00FD1A14">
        <w:rPr>
          <w:rStyle w:val="34ffc"/>
        </w:rPr>
        <w:t>Insert_GraphicBlock_Gost7</w:t>
      </w:r>
      <w:r w:rsidRPr="0051103A">
        <w:t xml:space="preserve"> </w:t>
      </w:r>
      <w:r>
        <w:t>предназначен для добавления графического блока в основной части документа.</w:t>
      </w:r>
    </w:p>
    <w:p w:rsidR="00C820F9" w:rsidRDefault="00C820F9" w:rsidP="00FD1A14">
      <w:pPr>
        <w:pStyle w:val="34b"/>
      </w:pPr>
      <w:r>
        <w:t>Макрос добавляет графический блок непосредственно после абзаца, в котором находится курсор мыши. Положение курсора в абзаце значения не имеет.</w:t>
      </w:r>
    </w:p>
    <w:p w:rsidR="00C820F9" w:rsidRDefault="00C820F9" w:rsidP="00FD1A14">
      <w:pPr>
        <w:pStyle w:val="34fb"/>
      </w:pPr>
      <w:r>
        <w:t>Графический блок включает в себя:</w:t>
      </w:r>
    </w:p>
    <w:p w:rsidR="00C820F9" w:rsidRDefault="00C820F9" w:rsidP="00FD1A14">
      <w:pPr>
        <w:pStyle w:val="3413"/>
      </w:pPr>
      <w:r w:rsidRPr="00FD123D">
        <w:t>абзац для названия рисунк</w:t>
      </w:r>
      <w:r>
        <w:t>а:</w:t>
      </w:r>
    </w:p>
    <w:p w:rsidR="00C820F9" w:rsidRDefault="00C820F9" w:rsidP="00FD1A14">
      <w:pPr>
        <w:pStyle w:val="3423"/>
        <w:rPr>
          <w:lang w:eastAsia="en-US"/>
        </w:rPr>
      </w:pPr>
      <w:r>
        <w:t>оформлен</w:t>
      </w:r>
      <w:r w:rsidRPr="00FD123D">
        <w:t xml:space="preserve"> стилем </w:t>
      </w:r>
      <w:r w:rsidRPr="00FD1A14">
        <w:rPr>
          <w:rStyle w:val="34ffc"/>
        </w:rPr>
        <w:t>7_Рисунок_Название</w:t>
      </w:r>
      <w:r>
        <w:t>;</w:t>
      </w:r>
    </w:p>
    <w:p w:rsidR="00C820F9" w:rsidRPr="00FD123D" w:rsidRDefault="00C820F9" w:rsidP="00FD1A14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«Рисунок»,</w:t>
      </w:r>
      <w:r>
        <w:t xml:space="preserve"> последовательный номер рисунка </w:t>
      </w:r>
      <w:r w:rsidRPr="00FD123D">
        <w:t>(</w:t>
      </w:r>
      <w:r>
        <w:t xml:space="preserve">поле </w:t>
      </w:r>
      <w:r w:rsidRPr="00FD1A14">
        <w:rPr>
          <w:rStyle w:val="34ff1"/>
        </w:rPr>
        <w:t>SEQ</w:t>
      </w:r>
      <w:r w:rsidRPr="00FD123D">
        <w:t>) и тире, например</w:t>
      </w:r>
      <w:r>
        <w:t>:</w:t>
      </w:r>
      <w:r w:rsidRPr="00FD123D">
        <w:t xml:space="preserve"> </w:t>
      </w:r>
      <w:r>
        <w:t>«Рисунок</w:t>
      </w:r>
      <w:r w:rsidRPr="00FD123D">
        <w:t xml:space="preserve"> </w:t>
      </w:r>
      <w:r>
        <w:t>1 —</w:t>
      </w:r>
      <w:r w:rsidRPr="00FD123D">
        <w:t xml:space="preserve"> »;</w:t>
      </w:r>
    </w:p>
    <w:p w:rsidR="00C820F9" w:rsidRDefault="00C820F9" w:rsidP="00FD1A14">
      <w:pPr>
        <w:pStyle w:val="3413"/>
      </w:pPr>
      <w:r>
        <w:t>пустой абзац для добавления графического объекта:</w:t>
      </w:r>
      <w:r w:rsidR="001B115B">
        <w:t xml:space="preserve"> </w:t>
      </w:r>
      <w:r>
        <w:t xml:space="preserve">оформлен стилем </w:t>
      </w:r>
      <w:r w:rsidRPr="00FD1A14">
        <w:rPr>
          <w:rStyle w:val="34ffc"/>
        </w:rPr>
        <w:t>7_Рисунок_Изображение</w:t>
      </w:r>
      <w:r>
        <w:t>;</w:t>
      </w:r>
    </w:p>
    <w:p w:rsidR="00C820F9" w:rsidRPr="00573F09" w:rsidRDefault="00C820F9" w:rsidP="00FD1A14">
      <w:pPr>
        <w:pStyle w:val="3413"/>
      </w:pPr>
      <w:r>
        <w:t>ссылку на рисунок:</w:t>
      </w:r>
    </w:p>
    <w:p w:rsidR="00C820F9" w:rsidRPr="006C1152" w:rsidRDefault="00C820F9" w:rsidP="00FD1A14">
      <w:pPr>
        <w:pStyle w:val="3423"/>
      </w:pPr>
      <w:r>
        <w:t>ссылка размещена в конце абзаца, в котором изначально находился курсор при запуске макроса;</w:t>
      </w:r>
    </w:p>
    <w:p w:rsidR="00C820F9" w:rsidRPr="00573F09" w:rsidRDefault="00C820F9" w:rsidP="00FD1A14">
      <w:pPr>
        <w:pStyle w:val="3423"/>
      </w:pPr>
      <w:r>
        <w:t>ссылка содержит</w:t>
      </w:r>
      <w:r w:rsidRPr="00551454">
        <w:t xml:space="preserve"> </w:t>
      </w:r>
      <w:r>
        <w:t>подпись «рисунок» (в именительном падеже, единственном числе) и поле перекрестной ссылки (номер рисунка), например: «рисунок </w:t>
      </w:r>
      <w:r w:rsidRPr="00FD123D">
        <w:t>1</w:t>
      </w:r>
      <w:r>
        <w:t>»;</w:t>
      </w:r>
    </w:p>
    <w:p w:rsidR="00C820F9" w:rsidRPr="00462F5C" w:rsidRDefault="00C820F9" w:rsidP="00FD1A14">
      <w:pPr>
        <w:pStyle w:val="3423"/>
      </w:pPr>
      <w:r>
        <w:t>после перекрестной ссылки добавлена точка.</w:t>
      </w:r>
    </w:p>
    <w:p w:rsidR="00C820F9" w:rsidRPr="00462F5C" w:rsidRDefault="00C820F9" w:rsidP="00FD1A14">
      <w:pPr>
        <w:pStyle w:val="34b"/>
      </w:pPr>
      <w:r w:rsidRPr="008A60F3">
        <w:lastRenderedPageBreak/>
        <w:t xml:space="preserve">Выполнение макроса не зависит от того, подключен ли к документу шаблон </w:t>
      </w:r>
      <w:r w:rsidR="001B115B">
        <w:rPr>
          <w:rStyle w:val="34f0"/>
        </w:rPr>
        <w:t>ГОСТ_7.dotx</w:t>
      </w:r>
      <w:r w:rsidRPr="008A60F3">
        <w:t xml:space="preserve">. Макрос добавляет стили в документ, если они в нем отсутствуют, но не устанавливает для них специальные параметры шрифта и абзаца, кроме выравнивания по центру для стилей </w:t>
      </w:r>
      <w:r w:rsidRPr="00FD1A14">
        <w:rPr>
          <w:rStyle w:val="34ffc"/>
        </w:rPr>
        <w:t>7_Рисунок_Изображение</w:t>
      </w:r>
      <w:r w:rsidRPr="008A60F3">
        <w:t xml:space="preserve"> и </w:t>
      </w:r>
      <w:r w:rsidRPr="00FD1A14">
        <w:rPr>
          <w:rStyle w:val="34ffc"/>
        </w:rPr>
        <w:t>7_Рисунок_Название</w:t>
      </w:r>
      <w:r w:rsidRPr="008A60F3">
        <w:t xml:space="preserve"> и параметра «не отрывать от следующего» для </w:t>
      </w:r>
      <w:r w:rsidRPr="00FD1A14">
        <w:rPr>
          <w:rStyle w:val="34ffc"/>
        </w:rPr>
        <w:t>7_Рисунок_Изображение</w:t>
      </w:r>
      <w:r w:rsidRPr="008A60F3">
        <w:t xml:space="preserve">. Поэтому макрос допустимо использовать </w:t>
      </w:r>
      <w:r>
        <w:t>в любых документах</w:t>
      </w:r>
      <w:r w:rsidRPr="008A60F3">
        <w:t xml:space="preserve">, но параметры шрифта и абзаца в данных стилях будут корректно отображаться </w:t>
      </w:r>
      <w:r>
        <w:t xml:space="preserve">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 w:rsidRPr="008A60F3">
        <w:t xml:space="preserve"> </w:t>
      </w:r>
      <w:r w:rsidR="001B115B">
        <w:rPr>
          <w:rStyle w:val="34f0"/>
        </w:rPr>
        <w:t>ГОСТ_7.dotx</w:t>
      </w:r>
      <w:r w:rsidRPr="008A60F3">
        <w:t xml:space="preserve">, в других документах параметры будут аналогичны параметрам встроенного стиля </w:t>
      </w:r>
      <w:r w:rsidRPr="00FD1A14">
        <w:rPr>
          <w:rStyle w:val="34ffc"/>
        </w:rPr>
        <w:t>Обычный</w:t>
      </w:r>
      <w:r w:rsidRPr="008A60F3">
        <w:t xml:space="preserve"> шаблона </w:t>
      </w:r>
      <w:r w:rsidRPr="00FD1A14">
        <w:rPr>
          <w:rStyle w:val="34f0"/>
        </w:rPr>
        <w:t>Normal.dotm</w:t>
      </w:r>
      <w:r w:rsidRPr="008A60F3">
        <w:t>.</w:t>
      </w:r>
    </w:p>
    <w:p w:rsidR="00C820F9" w:rsidRPr="0046631B" w:rsidRDefault="00C820F9" w:rsidP="00FD1A14">
      <w:pPr>
        <w:pStyle w:val="34f1"/>
      </w:pPr>
      <w:r w:rsidRPr="00FD1A14">
        <w:rPr>
          <w:rStyle w:val="34ff0"/>
        </w:rPr>
        <w:t>Внимание!</w:t>
      </w:r>
      <w:r w:rsidRPr="00A663F7">
        <w:t xml:space="preserve"> </w:t>
      </w:r>
      <w:r w:rsidRPr="002B1076">
        <w:t>Не используйте макрос в приложении</w:t>
      </w:r>
      <w:r w:rsidRPr="00902E42">
        <w:t>.</w:t>
      </w:r>
      <w:r w:rsidRPr="002B1076">
        <w:t xml:space="preserve"> П</w:t>
      </w:r>
      <w:r>
        <w:t>осле выполнения макроса перед</w:t>
      </w:r>
      <w:r w:rsidRPr="002B1076">
        <w:t xml:space="preserve"> номером рисунка </w:t>
      </w:r>
      <w:r>
        <w:t>не будет добавлено</w:t>
      </w:r>
      <w:r w:rsidRPr="002B1076">
        <w:t xml:space="preserve"> обозначение приложения</w:t>
      </w:r>
      <w:r>
        <w:t>, что не соответствует требованиям ГОСТ </w:t>
      </w:r>
      <w:r w:rsidR="00D7763B">
        <w:t>7.32-2017</w:t>
      </w:r>
      <w:r>
        <w:t xml:space="preserve"> для нумерации рисунков в приложении.</w:t>
      </w:r>
    </w:p>
    <w:p w:rsidR="00C820F9" w:rsidRPr="00902E42" w:rsidRDefault="00C820F9" w:rsidP="00C820F9">
      <w:pPr>
        <w:pStyle w:val="3"/>
        <w:tabs>
          <w:tab w:val="num" w:pos="1644"/>
        </w:tabs>
        <w:ind w:left="720" w:firstLine="0"/>
        <w:rPr>
          <w:lang w:val="de-DE"/>
        </w:rPr>
      </w:pPr>
      <w:bookmarkStart w:id="115" w:name="_Toc411372168"/>
      <w:bookmarkStart w:id="116" w:name="_Toc412083587"/>
      <w:bookmarkStart w:id="117" w:name="_Toc134966308"/>
      <w:r>
        <w:t>Макрос</w:t>
      </w:r>
      <w:r w:rsidRPr="00902E42">
        <w:rPr>
          <w:lang w:val="de-DE"/>
        </w:rPr>
        <w:t xml:space="preserve"> Insert_GraphicBlock_App_Gost</w:t>
      </w:r>
      <w:r>
        <w:rPr>
          <w:lang w:val="de-DE"/>
        </w:rPr>
        <w:t>7</w:t>
      </w:r>
      <w:bookmarkEnd w:id="115"/>
      <w:bookmarkEnd w:id="116"/>
      <w:bookmarkEnd w:id="117"/>
    </w:p>
    <w:p w:rsidR="00C820F9" w:rsidRDefault="00C820F9" w:rsidP="00D7763B">
      <w:pPr>
        <w:pStyle w:val="34b"/>
        <w:keepNext/>
      </w:pPr>
      <w:r>
        <w:t xml:space="preserve">Макрос </w:t>
      </w:r>
      <w:r w:rsidRPr="00FD1A14">
        <w:rPr>
          <w:rStyle w:val="34ffc"/>
        </w:rPr>
        <w:t>Insert_GraphicBlock_App_Gost7</w:t>
      </w:r>
      <w:r w:rsidRPr="0051103A">
        <w:t xml:space="preserve"> </w:t>
      </w:r>
      <w:r>
        <w:t>предназначен для добавления графического блока в приложени</w:t>
      </w:r>
      <w:r w:rsidR="00D7763B">
        <w:t>и</w:t>
      </w:r>
      <w:r>
        <w:t>.</w:t>
      </w:r>
    </w:p>
    <w:p w:rsidR="00C820F9" w:rsidRDefault="00C820F9" w:rsidP="00FD1A14">
      <w:pPr>
        <w:pStyle w:val="34b"/>
      </w:pPr>
      <w:r>
        <w:t>Макрос добавляет графический блок непосредственно после абзаца, в котором находится курсор мыши. Положение курсора в абзаце значения не имеет.</w:t>
      </w:r>
    </w:p>
    <w:p w:rsidR="00C820F9" w:rsidRDefault="00C820F9" w:rsidP="00FD1A14">
      <w:pPr>
        <w:pStyle w:val="34fb"/>
      </w:pPr>
      <w:r>
        <w:t>Графический блок включает в себя:</w:t>
      </w:r>
    </w:p>
    <w:p w:rsidR="00C820F9" w:rsidRDefault="00C820F9" w:rsidP="00FD1A14">
      <w:pPr>
        <w:pStyle w:val="3413"/>
      </w:pPr>
      <w:r w:rsidRPr="00FD123D">
        <w:t>абзац для названия рисунк</w:t>
      </w:r>
      <w:r>
        <w:t>а:</w:t>
      </w:r>
    </w:p>
    <w:p w:rsidR="00C820F9" w:rsidRDefault="00C820F9" w:rsidP="00FD1A14">
      <w:pPr>
        <w:pStyle w:val="3423"/>
        <w:rPr>
          <w:lang w:eastAsia="en-US"/>
        </w:rPr>
      </w:pPr>
      <w:r>
        <w:t>оформлен</w:t>
      </w:r>
      <w:r w:rsidRPr="00FD123D">
        <w:t xml:space="preserve"> стилем </w:t>
      </w:r>
      <w:r w:rsidRPr="00FD1A14">
        <w:rPr>
          <w:rStyle w:val="34ffc"/>
        </w:rPr>
        <w:t>7_Рисунок_Название</w:t>
      </w:r>
      <w:r>
        <w:t>;</w:t>
      </w:r>
    </w:p>
    <w:p w:rsidR="00C820F9" w:rsidRPr="00FD123D" w:rsidRDefault="00C820F9" w:rsidP="00FD1A14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«Рисунок»,</w:t>
      </w:r>
      <w:r>
        <w:t xml:space="preserve"> </w:t>
      </w:r>
      <w:r w:rsidRPr="00FD123D">
        <w:t>обозначение приложения (</w:t>
      </w:r>
      <w:r>
        <w:t xml:space="preserve">поле </w:t>
      </w:r>
      <w:r w:rsidRPr="00FD1A14">
        <w:rPr>
          <w:rStyle w:val="34ff1"/>
        </w:rPr>
        <w:t>STYLEREF</w:t>
      </w:r>
      <w:r w:rsidRPr="00FD123D">
        <w:t xml:space="preserve">), </w:t>
      </w:r>
      <w:r>
        <w:t xml:space="preserve">последовательный номер рисунка </w:t>
      </w:r>
      <w:r w:rsidRPr="00FD123D">
        <w:t>(</w:t>
      </w:r>
      <w:r>
        <w:t xml:space="preserve">поле </w:t>
      </w:r>
      <w:r w:rsidRPr="00FD1A14">
        <w:rPr>
          <w:rStyle w:val="34ff1"/>
        </w:rPr>
        <w:t>SEQ</w:t>
      </w:r>
      <w:r w:rsidRPr="00FD123D">
        <w:t>) и тире, например</w:t>
      </w:r>
      <w:r>
        <w:t>:</w:t>
      </w:r>
      <w:r>
        <w:br/>
        <w:t>«Рисунок</w:t>
      </w:r>
      <w:r w:rsidRPr="00FD123D">
        <w:t xml:space="preserve"> А.</w:t>
      </w:r>
      <w:r>
        <w:t>2 —</w:t>
      </w:r>
      <w:r w:rsidRPr="00FD123D">
        <w:t xml:space="preserve"> »;</w:t>
      </w:r>
    </w:p>
    <w:p w:rsidR="00C820F9" w:rsidRDefault="00C820F9" w:rsidP="00FD1A14">
      <w:pPr>
        <w:pStyle w:val="3413"/>
      </w:pPr>
      <w:r>
        <w:t>пустой абзац для добавления графического объекта:</w:t>
      </w:r>
      <w:r w:rsidR="00D7763B">
        <w:t xml:space="preserve"> </w:t>
      </w:r>
      <w:r>
        <w:t xml:space="preserve">оформлен стилем </w:t>
      </w:r>
      <w:r w:rsidRPr="00FD1A14">
        <w:rPr>
          <w:rStyle w:val="34ffc"/>
        </w:rPr>
        <w:t>7_Рисунок_Изображение</w:t>
      </w:r>
      <w:r>
        <w:t>;</w:t>
      </w:r>
    </w:p>
    <w:p w:rsidR="00C820F9" w:rsidRPr="00573F09" w:rsidRDefault="00C820F9" w:rsidP="00FD1A14">
      <w:pPr>
        <w:pStyle w:val="3413"/>
      </w:pPr>
      <w:r>
        <w:t>ссылку на рисунок:</w:t>
      </w:r>
    </w:p>
    <w:p w:rsidR="00C820F9" w:rsidRPr="00E47AB4" w:rsidRDefault="00C820F9" w:rsidP="00FD1A14">
      <w:pPr>
        <w:pStyle w:val="3423"/>
      </w:pPr>
      <w:r>
        <w:t>ссылка размещена в конце абзаца, в котором изначально находился курсор при запуске макроса;</w:t>
      </w:r>
    </w:p>
    <w:p w:rsidR="00C820F9" w:rsidRPr="00573F09" w:rsidRDefault="00C820F9" w:rsidP="00FD1A14">
      <w:pPr>
        <w:pStyle w:val="3423"/>
      </w:pPr>
      <w:r>
        <w:t>ссылка содержит</w:t>
      </w:r>
      <w:r w:rsidRPr="00551454">
        <w:t xml:space="preserve"> </w:t>
      </w:r>
      <w:r>
        <w:t>подпись «рисунок» (в именительном падеже, единственном числе) и поле перекрестной ссылки (обозначение и номер рисунка, разделенные точкой), например «рисунок А.2»;</w:t>
      </w:r>
    </w:p>
    <w:p w:rsidR="00C820F9" w:rsidRPr="00462F5C" w:rsidRDefault="00C820F9" w:rsidP="00FD1A14">
      <w:pPr>
        <w:pStyle w:val="3423"/>
      </w:pPr>
      <w:r>
        <w:t>после перекрестной ссылки добавлена точка.</w:t>
      </w:r>
    </w:p>
    <w:p w:rsidR="00C820F9" w:rsidRPr="00C50191" w:rsidRDefault="00C820F9" w:rsidP="00FD1A14">
      <w:pPr>
        <w:pStyle w:val="34b"/>
      </w:pPr>
      <w:r w:rsidRPr="00C50191">
        <w:t xml:space="preserve">Для задания обозначения приложения документ должен содержать </w:t>
      </w:r>
      <w:r>
        <w:t xml:space="preserve">нумерованный </w:t>
      </w:r>
      <w:r w:rsidRPr="00C50191">
        <w:t xml:space="preserve">заголовок приложения, оформленный стилем </w:t>
      </w:r>
      <w:r w:rsidRPr="00FD1A14">
        <w:rPr>
          <w:rStyle w:val="34ffc"/>
        </w:rPr>
        <w:t>7_Заголовок_1_Приложение</w:t>
      </w:r>
      <w:r w:rsidRPr="00C50191">
        <w:t>.</w:t>
      </w:r>
    </w:p>
    <w:p w:rsidR="00C820F9" w:rsidRDefault="00C820F9" w:rsidP="00FD1A14">
      <w:pPr>
        <w:pStyle w:val="34b"/>
      </w:pPr>
      <w:r w:rsidRPr="00C50191">
        <w:lastRenderedPageBreak/>
        <w:t>В документах, которые не содержат нумерованный заголовок приложения и все требуемые стили, макрос будет выполнен некорректно.</w:t>
      </w:r>
    </w:p>
    <w:p w:rsidR="00C820F9" w:rsidRDefault="00C820F9" w:rsidP="00FD1A14">
      <w:pPr>
        <w:pStyle w:val="34f1"/>
      </w:pPr>
      <w:r w:rsidRPr="00FD1A14">
        <w:rPr>
          <w:rStyle w:val="34ff0"/>
        </w:rPr>
        <w:t>Внимание!</w:t>
      </w:r>
      <w:r w:rsidRPr="00A663F7">
        <w:t xml:space="preserve"> </w:t>
      </w:r>
      <w:r>
        <w:t>Не используйте макрос в основной части документа. Макрос добавляет перед номером рисунка</w:t>
      </w:r>
      <w:r w:rsidRPr="00A44D79">
        <w:t xml:space="preserve"> </w:t>
      </w:r>
      <w:r>
        <w:t>обозначение приложения, и после его выполнения номер отобразится некорректно.</w:t>
      </w:r>
    </w:p>
    <w:p w:rsidR="00C820F9" w:rsidRPr="00623A7B" w:rsidRDefault="00C820F9" w:rsidP="00FD1A14">
      <w:pPr>
        <w:pStyle w:val="34f1"/>
      </w:pPr>
      <w:r w:rsidRPr="00FD1A14">
        <w:rPr>
          <w:rStyle w:val="34ff0"/>
        </w:rPr>
        <w:t>Внимание!</w:t>
      </w:r>
      <w:r w:rsidRPr="00623A7B">
        <w:t xml:space="preserve"> После вставки графического блока для первого рисунка в приложении выполните макрос </w:t>
      </w:r>
      <w:r w:rsidRPr="00FD1A14">
        <w:rPr>
          <w:rStyle w:val="34ffc"/>
        </w:rPr>
        <w:t>Set_Num1_For_AppendixObject</w:t>
      </w:r>
      <w:r w:rsidRPr="00623A7B">
        <w:t xml:space="preserve"> для задания начальной нумерации рисунка согласно требованиям </w:t>
      </w:r>
      <w:r>
        <w:t>ГОСТ </w:t>
      </w:r>
      <w:r w:rsidR="00D7763B">
        <w:t>7.32-2017</w:t>
      </w:r>
      <w:r w:rsidRPr="00623A7B">
        <w:t xml:space="preserve"> (см. раздел</w:t>
      </w:r>
      <w:r>
        <w:t> </w:t>
      </w:r>
      <w:r w:rsidR="001B115B">
        <w:fldChar w:fldCharType="begin"/>
      </w:r>
      <w:r w:rsidR="001B115B">
        <w:instrText xml:space="preserve"> REF _Ref411737368 \r \h </w:instrText>
      </w:r>
      <w:r w:rsidR="001B115B">
        <w:fldChar w:fldCharType="separate"/>
      </w:r>
      <w:r w:rsidR="0045761D">
        <w:t>6.3.4</w:t>
      </w:r>
      <w:r w:rsidR="001B115B">
        <w:fldChar w:fldCharType="end"/>
      </w:r>
      <w:r w:rsidRPr="00623A7B">
        <w:t>).</w:t>
      </w:r>
    </w:p>
    <w:p w:rsidR="00C51A91" w:rsidRPr="007B5CA2" w:rsidRDefault="00C51A91" w:rsidP="00C51A91">
      <w:pPr>
        <w:pStyle w:val="2"/>
      </w:pPr>
      <w:bookmarkStart w:id="118" w:name="_Toc134966309"/>
      <w:r>
        <w:t>Макросы для добавления табличного блока</w:t>
      </w:r>
      <w:bookmarkEnd w:id="118"/>
    </w:p>
    <w:p w:rsidR="008D0A6A" w:rsidRDefault="00D55B98" w:rsidP="00C51A91">
      <w:pPr>
        <w:pStyle w:val="3"/>
      </w:pPr>
      <w:bookmarkStart w:id="119" w:name="_Ref411067172"/>
      <w:bookmarkStart w:id="120" w:name="_Toc134966310"/>
      <w:r>
        <w:t>Макрос</w:t>
      </w:r>
      <w:r w:rsidR="008D0A6A" w:rsidRPr="0051103A">
        <w:t xml:space="preserve"> </w:t>
      </w:r>
      <w:r w:rsidR="0051103A">
        <w:t>Insert_TableBlock_Gost34</w:t>
      </w:r>
      <w:bookmarkEnd w:id="119"/>
      <w:bookmarkEnd w:id="120"/>
    </w:p>
    <w:p w:rsidR="00077C5A" w:rsidRDefault="00077C5A" w:rsidP="00077C5A">
      <w:pPr>
        <w:pStyle w:val="34b"/>
      </w:pPr>
      <w:r>
        <w:t xml:space="preserve">Макрос </w:t>
      </w:r>
      <w:r w:rsidRPr="008D0A6A">
        <w:rPr>
          <w:rStyle w:val="34ffc"/>
        </w:rPr>
        <w:t>Insert_TableBlock_Gost34</w:t>
      </w:r>
      <w:r w:rsidRPr="0051103A">
        <w:t xml:space="preserve"> </w:t>
      </w:r>
      <w:r>
        <w:t xml:space="preserve">предназначен для добавления </w:t>
      </w:r>
      <w:r>
        <w:rPr>
          <w:lang w:eastAsia="ru-RU"/>
        </w:rPr>
        <w:t xml:space="preserve">табличного </w:t>
      </w:r>
      <w:r>
        <w:t>блока в основной части документа.</w:t>
      </w:r>
    </w:p>
    <w:p w:rsidR="00077C5A" w:rsidRPr="00FD123D" w:rsidRDefault="00077C5A" w:rsidP="00077C5A">
      <w:pPr>
        <w:pStyle w:val="34b"/>
      </w:pPr>
      <w:r>
        <w:t xml:space="preserve">Макрос добавляет </w:t>
      </w:r>
      <w:r>
        <w:rPr>
          <w:lang w:eastAsia="ru-RU"/>
        </w:rPr>
        <w:t xml:space="preserve">табличный </w:t>
      </w:r>
      <w:r>
        <w:t>блок непосредственно после абзаца, в котором находится курсор мыши. Положение курсора в абзаце значения не имеет.</w:t>
      </w:r>
    </w:p>
    <w:p w:rsidR="00077C5A" w:rsidRDefault="00C3275E" w:rsidP="00077C5A">
      <w:pPr>
        <w:pStyle w:val="34fb"/>
      </w:pPr>
      <w:r>
        <w:rPr>
          <w:lang w:eastAsia="ru-RU"/>
        </w:rPr>
        <w:t xml:space="preserve">Табличный </w:t>
      </w:r>
      <w:r>
        <w:t xml:space="preserve">блок </w:t>
      </w:r>
      <w:r w:rsidR="00077C5A">
        <w:t>включает в себя:</w:t>
      </w:r>
    </w:p>
    <w:p w:rsidR="00DA259A" w:rsidRDefault="00077C5A" w:rsidP="00077C5A">
      <w:pPr>
        <w:pStyle w:val="3413"/>
      </w:pPr>
      <w:r w:rsidRPr="00FD123D">
        <w:t xml:space="preserve">абзац для названия </w:t>
      </w:r>
      <w:r>
        <w:t>таблицы</w:t>
      </w:r>
      <w:r w:rsidR="00DA259A">
        <w:t>:</w:t>
      </w:r>
    </w:p>
    <w:p w:rsidR="00DA259A" w:rsidRPr="00DA259A" w:rsidRDefault="00DA259A" w:rsidP="00DA259A">
      <w:pPr>
        <w:pStyle w:val="3423"/>
      </w:pPr>
      <w:r>
        <w:t>оформлен</w:t>
      </w:r>
      <w:r w:rsidR="00077C5A" w:rsidRPr="00FD123D">
        <w:t xml:space="preserve"> стилем </w:t>
      </w:r>
      <w:r w:rsidR="00077C5A" w:rsidRPr="006D1E02">
        <w:rPr>
          <w:rStyle w:val="34ffc"/>
        </w:rPr>
        <w:t>34_</w:t>
      </w:r>
      <w:r w:rsidR="00077C5A">
        <w:rPr>
          <w:rStyle w:val="34ffc"/>
        </w:rPr>
        <w:t>Таблица</w:t>
      </w:r>
      <w:r w:rsidR="00077C5A" w:rsidRPr="006D1E02">
        <w:rPr>
          <w:rStyle w:val="34ffc"/>
        </w:rPr>
        <w:t>_</w:t>
      </w:r>
      <w:r w:rsidR="007B47EC" w:rsidRPr="005F521B">
        <w:rPr>
          <w:rStyle w:val="34ffc"/>
        </w:rPr>
        <w:t>Заголовок</w:t>
      </w:r>
      <w:r>
        <w:t>;</w:t>
      </w:r>
    </w:p>
    <w:p w:rsidR="00077C5A" w:rsidRDefault="00077C5A" w:rsidP="00DA259A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</w:t>
      </w:r>
      <w:r>
        <w:t>Таблица</w:t>
      </w:r>
      <w:r w:rsidRPr="00FD123D">
        <w:t>»,</w:t>
      </w:r>
      <w:r>
        <w:t xml:space="preserve"> последовательный номер таблицы </w:t>
      </w:r>
      <w:r w:rsidRPr="00FD123D">
        <w:t>(</w:t>
      </w:r>
      <w:r>
        <w:t xml:space="preserve">поле </w:t>
      </w:r>
      <w:r w:rsidRPr="00516FCF">
        <w:rPr>
          <w:rStyle w:val="34ff1"/>
        </w:rPr>
        <w:t>SEQ</w:t>
      </w:r>
      <w:r w:rsidRPr="00FD123D">
        <w:t>) и тире, например</w:t>
      </w:r>
      <w:r w:rsidR="00163FF5">
        <w:t>:</w:t>
      </w:r>
      <w:r w:rsidRPr="00FD123D">
        <w:t xml:space="preserve"> </w:t>
      </w:r>
      <w:r>
        <w:t>«Таблица 1 —</w:t>
      </w:r>
      <w:r w:rsidRPr="00FD123D">
        <w:t xml:space="preserve"> »;</w:t>
      </w:r>
    </w:p>
    <w:p w:rsidR="00DA259A" w:rsidRDefault="00077C5A" w:rsidP="00077C5A">
      <w:pPr>
        <w:pStyle w:val="3413"/>
      </w:pPr>
      <w:r w:rsidRPr="00077C5A">
        <w:t>пустую таблицу</w:t>
      </w:r>
      <w:r w:rsidR="00DA259A">
        <w:t>:</w:t>
      </w:r>
    </w:p>
    <w:p w:rsidR="00DA259A" w:rsidRPr="00DA259A" w:rsidRDefault="00077C5A" w:rsidP="00DA259A">
      <w:pPr>
        <w:pStyle w:val="3423"/>
      </w:pPr>
      <w:r w:rsidRPr="00077C5A">
        <w:t>число строк и столбцов задает пользователь</w:t>
      </w:r>
      <w:r w:rsidR="00DA259A">
        <w:t>;</w:t>
      </w:r>
    </w:p>
    <w:p w:rsidR="00DA259A" w:rsidRPr="00DA259A" w:rsidRDefault="00DA259A" w:rsidP="00DA259A">
      <w:pPr>
        <w:pStyle w:val="3423"/>
      </w:pPr>
      <w:r w:rsidRPr="00077C5A">
        <w:t xml:space="preserve">ячейки </w:t>
      </w:r>
      <w:r w:rsidR="00077C5A" w:rsidRPr="00077C5A">
        <w:t xml:space="preserve">таблицы оформлены стилем </w:t>
      </w:r>
      <w:r w:rsidR="00077C5A" w:rsidRPr="00077C5A">
        <w:rPr>
          <w:rStyle w:val="34ffc"/>
        </w:rPr>
        <w:t>34_Таблица_Основной</w:t>
      </w:r>
      <w:r>
        <w:t>;</w:t>
      </w:r>
    </w:p>
    <w:p w:rsidR="00077C5A" w:rsidRPr="00DA259A" w:rsidRDefault="00DA259A" w:rsidP="00DA259A">
      <w:pPr>
        <w:pStyle w:val="3423"/>
      </w:pPr>
      <w:r w:rsidRPr="00077C5A">
        <w:t>шапк</w:t>
      </w:r>
      <w:r>
        <w:t>а</w:t>
      </w:r>
      <w:r w:rsidRPr="00077C5A">
        <w:t xml:space="preserve"> </w:t>
      </w:r>
      <w:r w:rsidR="00077C5A" w:rsidRPr="00077C5A">
        <w:t>таблицы</w:t>
      </w:r>
      <w:r w:rsidR="00077C5A" w:rsidRPr="00077C5A">
        <w:rPr>
          <w:rStyle w:val="34ffc"/>
        </w:rPr>
        <w:t xml:space="preserve"> </w:t>
      </w:r>
      <w:r w:rsidR="00077C5A" w:rsidRPr="00077C5A">
        <w:t>оформлен</w:t>
      </w:r>
      <w:r w:rsidR="00077C5A">
        <w:t>а</w:t>
      </w:r>
      <w:r w:rsidR="00077C5A" w:rsidRPr="00077C5A">
        <w:t xml:space="preserve"> стилем </w:t>
      </w:r>
      <w:r w:rsidR="00077C5A" w:rsidRPr="00077C5A">
        <w:rPr>
          <w:rStyle w:val="34ffc"/>
        </w:rPr>
        <w:t>34_Таблица_Шапка</w:t>
      </w:r>
      <w:r w:rsidR="00077C5A" w:rsidRPr="00077C5A">
        <w:t>;</w:t>
      </w:r>
    </w:p>
    <w:p w:rsidR="00DA259A" w:rsidRPr="00DA259A" w:rsidRDefault="00DA259A" w:rsidP="00DA259A">
      <w:pPr>
        <w:pStyle w:val="3423"/>
      </w:pPr>
      <w:r>
        <w:t xml:space="preserve">для таблицы установлены те же параметры, что и для таблицы, к которой применен макрос </w:t>
      </w:r>
      <w:proofErr w:type="spellStart"/>
      <w:r w:rsidRPr="00364108">
        <w:rPr>
          <w:rStyle w:val="34ffc"/>
          <w:lang w:val="en-US"/>
        </w:rPr>
        <w:t>TableSingle</w:t>
      </w:r>
      <w:proofErr w:type="spellEnd"/>
      <w:r w:rsidRPr="00DF0354">
        <w:rPr>
          <w:rStyle w:val="34ffc"/>
        </w:rPr>
        <w:t>_</w:t>
      </w:r>
      <w:r w:rsidRPr="00364108">
        <w:rPr>
          <w:rStyle w:val="34ffc"/>
          <w:lang w:val="en-US"/>
        </w:rPr>
        <w:t>Format</w:t>
      </w:r>
      <w:r>
        <w:t xml:space="preserve"> (см. раздел </w:t>
      </w:r>
      <w:r>
        <w:fldChar w:fldCharType="begin"/>
      </w:r>
      <w:r>
        <w:instrText xml:space="preserve"> REF _Ref411063700 \r \h </w:instrText>
      </w:r>
      <w:r>
        <w:fldChar w:fldCharType="separate"/>
      </w:r>
      <w:r w:rsidR="0045761D">
        <w:t>6.5.1</w:t>
      </w:r>
      <w:r>
        <w:fldChar w:fldCharType="end"/>
      </w:r>
      <w:r>
        <w:t>);</w:t>
      </w:r>
    </w:p>
    <w:p w:rsidR="00DA259A" w:rsidRPr="00077C5A" w:rsidRDefault="00DA259A" w:rsidP="00DA259A">
      <w:pPr>
        <w:pStyle w:val="3423"/>
      </w:pPr>
      <w:r>
        <w:t>для полей ячеек установлены те же параметры, что и для ячеек таблицы, к которой применен макрос</w:t>
      </w:r>
      <w:r w:rsidRPr="00982716">
        <w:rPr>
          <w:rStyle w:val="34ffc"/>
        </w:rPr>
        <w:t xml:space="preserve"> </w:t>
      </w:r>
      <w:proofErr w:type="spellStart"/>
      <w:r w:rsidRPr="00B92C06">
        <w:rPr>
          <w:rStyle w:val="34ffc"/>
          <w:lang w:val="en-US"/>
        </w:rPr>
        <w:t>TableSingle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CellsFormat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Gost</w:t>
      </w:r>
      <w:proofErr w:type="spellEnd"/>
      <w:r w:rsidRPr="00B92C06">
        <w:rPr>
          <w:rStyle w:val="34ffc"/>
        </w:rPr>
        <w:t>34</w:t>
      </w:r>
      <w:r>
        <w:t xml:space="preserve"> (см. раздел </w:t>
      </w:r>
      <w:r>
        <w:fldChar w:fldCharType="begin"/>
      </w:r>
      <w:r>
        <w:instrText xml:space="preserve"> REF _Ref411361785 \r \h </w:instrText>
      </w:r>
      <w:r>
        <w:fldChar w:fldCharType="separate"/>
      </w:r>
      <w:r w:rsidR="0045761D">
        <w:t>6.5.5</w:t>
      </w:r>
      <w:r>
        <w:fldChar w:fldCharType="end"/>
      </w:r>
      <w:r>
        <w:t>);</w:t>
      </w:r>
    </w:p>
    <w:p w:rsidR="00077C5A" w:rsidRPr="00FD123D" w:rsidRDefault="00077C5A" w:rsidP="000F14CB">
      <w:pPr>
        <w:pStyle w:val="3413"/>
      </w:pPr>
      <w:r>
        <w:t>пустой абзац после таблицы</w:t>
      </w:r>
      <w:r w:rsidRPr="00956FE6">
        <w:t xml:space="preserve"> — </w:t>
      </w:r>
      <w:r>
        <w:t>отбивку</w:t>
      </w:r>
      <w:r w:rsidR="000F14CB">
        <w:t>:</w:t>
      </w:r>
      <w:r w:rsidR="00D6314D">
        <w:t xml:space="preserve"> </w:t>
      </w:r>
      <w:r>
        <w:t xml:space="preserve">оформлен стилем </w:t>
      </w:r>
      <w:r w:rsidRPr="00D55B98">
        <w:rPr>
          <w:rStyle w:val="34ffc"/>
        </w:rPr>
        <w:t>34_Отбивка_после_таблицы</w:t>
      </w:r>
      <w:r>
        <w:t>;</w:t>
      </w:r>
    </w:p>
    <w:p w:rsidR="00573F09" w:rsidRPr="00573F09" w:rsidRDefault="00077C5A" w:rsidP="00077C5A">
      <w:pPr>
        <w:pStyle w:val="3413"/>
      </w:pPr>
      <w:r>
        <w:t xml:space="preserve">ссылку на </w:t>
      </w:r>
      <w:r w:rsidRPr="00551454">
        <w:t>таблицу</w:t>
      </w:r>
      <w:r w:rsidR="00573F09">
        <w:t>:</w:t>
      </w:r>
    </w:p>
    <w:p w:rsidR="00885C02" w:rsidRPr="00885C02" w:rsidRDefault="00885C02" w:rsidP="00573F09">
      <w:pPr>
        <w:pStyle w:val="3423"/>
      </w:pPr>
      <w:r>
        <w:lastRenderedPageBreak/>
        <w:t>ссылка размещена в конце абзаца, в котором изначально находился курсор при запуске макроса;</w:t>
      </w:r>
    </w:p>
    <w:p w:rsidR="00573F09" w:rsidRPr="00573F09" w:rsidRDefault="00573F09" w:rsidP="00573F09">
      <w:pPr>
        <w:pStyle w:val="3423"/>
      </w:pPr>
      <w:r>
        <w:t>ссылка содержит</w:t>
      </w:r>
      <w:r w:rsidR="00077C5A" w:rsidRPr="00551454">
        <w:t xml:space="preserve"> </w:t>
      </w:r>
      <w:r w:rsidR="00077C5A">
        <w:t>подпись</w:t>
      </w:r>
      <w:r>
        <w:t xml:space="preserve"> </w:t>
      </w:r>
      <w:r w:rsidR="001D540C">
        <w:t xml:space="preserve">«таблица» </w:t>
      </w:r>
      <w:r>
        <w:t>(в именительном падеже, единственном числе) и поле перекрестной ссылки (номер таблицы)</w:t>
      </w:r>
      <w:r w:rsidR="00885C02">
        <w:t>,</w:t>
      </w:r>
      <w:r w:rsidR="00885C02" w:rsidRPr="00885C02">
        <w:t xml:space="preserve"> </w:t>
      </w:r>
      <w:r w:rsidR="00885C02">
        <w:t>например: «</w:t>
      </w:r>
      <w:r w:rsidR="00885C02" w:rsidRPr="00551454">
        <w:t>таблица </w:t>
      </w:r>
      <w:r w:rsidR="00885C02" w:rsidRPr="00FD123D">
        <w:t>1</w:t>
      </w:r>
      <w:r w:rsidR="00885C02">
        <w:t>»;</w:t>
      </w:r>
    </w:p>
    <w:p w:rsidR="00077C5A" w:rsidRPr="00462F5C" w:rsidRDefault="00573F09" w:rsidP="00573F09">
      <w:pPr>
        <w:pStyle w:val="3423"/>
      </w:pPr>
      <w:r>
        <w:t>после перекрестной ссылки добавлена точка</w:t>
      </w:r>
      <w:r w:rsidR="00077C5A">
        <w:t>.</w:t>
      </w:r>
    </w:p>
    <w:p w:rsidR="005F521B" w:rsidRPr="005F521B" w:rsidRDefault="005F521B" w:rsidP="005F521B">
      <w:pPr>
        <w:pStyle w:val="34b"/>
      </w:pPr>
      <w:r w:rsidRPr="005F521B">
        <w:t xml:space="preserve">Выполнение макроса не зависит от того, подключен ли к документу шаблон </w:t>
      </w:r>
      <w:r w:rsidR="001B115B">
        <w:rPr>
          <w:rStyle w:val="34f0"/>
        </w:rPr>
        <w:t>ГОСТ_34.dotx</w:t>
      </w:r>
      <w:r w:rsidRPr="005F521B">
        <w:t xml:space="preserve">. Макрос добавляет стили в документ, если они в нем отсутствуют, но не устанавливает для них специальные параметры шрифта и абзаца, кроме выравнивания по </w:t>
      </w:r>
      <w:r>
        <w:t>ширине</w:t>
      </w:r>
      <w:r w:rsidRPr="005F521B">
        <w:t xml:space="preserve"> и параметра «не отрывать от следующего» для</w:t>
      </w:r>
      <w:r w:rsidR="008521EC">
        <w:t xml:space="preserve"> стиля</w:t>
      </w:r>
      <w:r w:rsidRPr="005F521B">
        <w:t xml:space="preserve"> </w:t>
      </w:r>
      <w:r w:rsidRPr="006D1E02">
        <w:rPr>
          <w:rStyle w:val="34ffc"/>
        </w:rPr>
        <w:t>34_</w:t>
      </w:r>
      <w:r>
        <w:rPr>
          <w:rStyle w:val="34ffc"/>
        </w:rPr>
        <w:t>Таблица</w:t>
      </w:r>
      <w:r w:rsidRPr="006D1E02">
        <w:rPr>
          <w:rStyle w:val="34ffc"/>
        </w:rPr>
        <w:t>_</w:t>
      </w:r>
      <w:r w:rsidRPr="005F521B">
        <w:rPr>
          <w:rStyle w:val="34ffc"/>
        </w:rPr>
        <w:t>Заголовок</w:t>
      </w:r>
      <w:r w:rsidRPr="005F521B">
        <w:t xml:space="preserve">. Поэтому макрос допустимо использовать </w:t>
      </w:r>
      <w:r w:rsidR="00B45C1F">
        <w:t>в любых документах</w:t>
      </w:r>
      <w:r w:rsidRPr="005F521B">
        <w:t xml:space="preserve">, но параметры шрифта и абзаца в данных стилях будут корректно отображаться </w:t>
      </w:r>
      <w:r w:rsidR="00B45C1F">
        <w:t xml:space="preserve">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 w:rsidRPr="005F521B">
        <w:t xml:space="preserve"> </w:t>
      </w:r>
      <w:r w:rsidR="001B115B">
        <w:rPr>
          <w:rStyle w:val="34f0"/>
        </w:rPr>
        <w:t>ГОСТ_34.dotx</w:t>
      </w:r>
      <w:r w:rsidRPr="005F521B">
        <w:t xml:space="preserve">, в других документах параметры будут аналогичны параметрам встроенного стиля </w:t>
      </w:r>
      <w:r w:rsidRPr="007D01D6">
        <w:rPr>
          <w:rStyle w:val="34ffc"/>
        </w:rPr>
        <w:t>Обычный</w:t>
      </w:r>
      <w:r w:rsidRPr="005F521B">
        <w:t xml:space="preserve"> шаблона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 w:rsidRPr="005F521B">
        <w:t>.</w:t>
      </w:r>
    </w:p>
    <w:p w:rsidR="00C62DDE" w:rsidRDefault="00C62DDE" w:rsidP="008D0A6A">
      <w:pPr>
        <w:pStyle w:val="34b"/>
      </w:pPr>
      <w:r>
        <w:t>В ходе выполнения макроса отображается два диалоговых окна, в которых пользователю предлагается ввести количество строк (от 2 до 10) и столбцов (от 2 до 20) таблицы.</w:t>
      </w:r>
    </w:p>
    <w:p w:rsidR="00C62DDE" w:rsidRPr="00C62DDE" w:rsidRDefault="00C62DDE" w:rsidP="00C62DDE">
      <w:pPr>
        <w:pStyle w:val="34ffff2"/>
      </w:pPr>
      <w:r>
        <w:t>Примечания</w:t>
      </w:r>
    </w:p>
    <w:p w:rsidR="00C62DDE" w:rsidRPr="00C62DDE" w:rsidRDefault="00C62DDE" w:rsidP="002450A9">
      <w:pPr>
        <w:pStyle w:val="347"/>
        <w:numPr>
          <w:ilvl w:val="0"/>
          <w:numId w:val="8"/>
        </w:numPr>
      </w:pPr>
      <w:r>
        <w:t>Ограничения количества строк и столбцов введены</w:t>
      </w:r>
      <w:r w:rsidR="002235A7" w:rsidRPr="00077C5A">
        <w:t xml:space="preserve"> для того</w:t>
      </w:r>
      <w:r>
        <w:t>, чтобы сократить время обработки таблицы макросом.</w:t>
      </w:r>
      <w:r w:rsidR="00077C5A" w:rsidRPr="00077C5A">
        <w:t xml:space="preserve"> </w:t>
      </w:r>
      <w:r w:rsidR="0092728E" w:rsidRPr="00077C5A">
        <w:t xml:space="preserve">Дополнительное </w:t>
      </w:r>
      <w:r>
        <w:t xml:space="preserve">количество строк и </w:t>
      </w:r>
      <w:proofErr w:type="gramStart"/>
      <w:r>
        <w:t>столбцов</w:t>
      </w:r>
      <w:proofErr w:type="gramEnd"/>
      <w:r>
        <w:t xml:space="preserve"> </w:t>
      </w:r>
      <w:r w:rsidR="0092728E" w:rsidRPr="00077C5A">
        <w:t>воз</w:t>
      </w:r>
      <w:r>
        <w:t xml:space="preserve">можно </w:t>
      </w:r>
      <w:r w:rsidR="0092728E">
        <w:t xml:space="preserve">быстро добавить </w:t>
      </w:r>
      <w:r w:rsidR="0024759C">
        <w:t xml:space="preserve">средствами </w:t>
      </w:r>
      <w:r w:rsidR="00495F60" w:rsidRPr="00077C5A">
        <w:rPr>
          <w:lang w:val="en-US"/>
        </w:rPr>
        <w:t>Microsoft</w:t>
      </w:r>
      <w:r w:rsidR="0024759C">
        <w:t xml:space="preserve"> </w:t>
      </w:r>
      <w:r w:rsidR="0024759C" w:rsidRPr="00077C5A">
        <w:rPr>
          <w:lang w:val="en-US"/>
        </w:rPr>
        <w:t>Word</w:t>
      </w:r>
      <w:r w:rsidR="0024759C">
        <w:t xml:space="preserve"> </w:t>
      </w:r>
      <w:r>
        <w:t>после выполнения макроса.</w:t>
      </w:r>
    </w:p>
    <w:p w:rsidR="008D0A6A" w:rsidRPr="00077C5A" w:rsidRDefault="00C62DDE" w:rsidP="0051103A">
      <w:pPr>
        <w:pStyle w:val="347"/>
      </w:pPr>
      <w:r>
        <w:t xml:space="preserve">Верхнее ограничение для столбцов «20» предусмотрено для таблиц, </w:t>
      </w:r>
      <w:r w:rsidR="0024759C">
        <w:t xml:space="preserve">которые будут </w:t>
      </w:r>
      <w:r>
        <w:t>размещ</w:t>
      </w:r>
      <w:r w:rsidR="0024759C">
        <w:t>ены</w:t>
      </w:r>
      <w:r>
        <w:t xml:space="preserve"> на страницах формата А3 с альбомной ориентацией</w:t>
      </w:r>
      <w:r w:rsidR="004C5A40">
        <w:t>.</w:t>
      </w:r>
      <w:r>
        <w:t xml:space="preserve"> </w:t>
      </w:r>
      <w:r w:rsidR="004C5A40">
        <w:t xml:space="preserve">Не </w:t>
      </w:r>
      <w:r>
        <w:t xml:space="preserve">следует добавлять </w:t>
      </w:r>
      <w:r w:rsidR="0024759C">
        <w:t>большое</w:t>
      </w:r>
      <w:r>
        <w:t xml:space="preserve"> количество столбцов на страницу фо</w:t>
      </w:r>
      <w:r w:rsidR="004E2EBB">
        <w:t>рмата А</w:t>
      </w:r>
      <w:proofErr w:type="gramStart"/>
      <w:r w:rsidR="004E2EBB">
        <w:t>4</w:t>
      </w:r>
      <w:proofErr w:type="gramEnd"/>
      <w:r w:rsidR="004E2EBB">
        <w:t xml:space="preserve"> с книжной ориентацией.</w:t>
      </w:r>
    </w:p>
    <w:p w:rsidR="00077C5A" w:rsidRPr="00A71C02" w:rsidRDefault="00077C5A" w:rsidP="00077C5A">
      <w:pPr>
        <w:pStyle w:val="34f1"/>
      </w:pPr>
      <w:r w:rsidRPr="00174915">
        <w:rPr>
          <w:rStyle w:val="34ff0"/>
        </w:rPr>
        <w:t>Внимание!</w:t>
      </w:r>
      <w:r w:rsidRPr="00A663F7">
        <w:t xml:space="preserve"> </w:t>
      </w:r>
      <w:r w:rsidRPr="002B1076">
        <w:t xml:space="preserve">Не используйте макрос для добавления </w:t>
      </w:r>
      <w:r>
        <w:t>таблиц</w:t>
      </w:r>
      <w:r w:rsidRPr="002B1076">
        <w:t xml:space="preserve"> в приложении</w:t>
      </w:r>
      <w:r w:rsidRPr="00902E42">
        <w:t>.</w:t>
      </w:r>
      <w:r w:rsidRPr="002B1076">
        <w:t xml:space="preserve"> П</w:t>
      </w:r>
      <w:r>
        <w:t>осле его выполнения перед</w:t>
      </w:r>
      <w:r w:rsidRPr="002B1076">
        <w:t xml:space="preserve"> номером </w:t>
      </w:r>
      <w:r>
        <w:t>таблицы</w:t>
      </w:r>
      <w:r w:rsidRPr="002B1076">
        <w:t xml:space="preserve"> </w:t>
      </w:r>
      <w:r>
        <w:t>не будет добавлено</w:t>
      </w:r>
      <w:r w:rsidRPr="002B1076">
        <w:t xml:space="preserve"> обозначение приложения</w:t>
      </w:r>
      <w:r>
        <w:t>, что не соответствует требованиям ГОСТ </w:t>
      </w:r>
      <w:r w:rsidRPr="00015A48">
        <w:t>2.105-95</w:t>
      </w:r>
      <w:r>
        <w:t xml:space="preserve"> для нумерации таблиц в приложении.</w:t>
      </w:r>
    </w:p>
    <w:p w:rsidR="000253FD" w:rsidRPr="00A44D79" w:rsidRDefault="000253FD" w:rsidP="00C51A91">
      <w:pPr>
        <w:pStyle w:val="3"/>
        <w:rPr>
          <w:lang w:val="en-US"/>
        </w:rPr>
      </w:pPr>
      <w:bookmarkStart w:id="121" w:name="_Toc134966311"/>
      <w:r>
        <w:t>Макрос</w:t>
      </w:r>
      <w:r w:rsidRPr="00A44D79">
        <w:rPr>
          <w:lang w:val="en-US"/>
        </w:rPr>
        <w:t xml:space="preserve"> </w:t>
      </w:r>
      <w:r>
        <w:rPr>
          <w:lang w:val="en-US"/>
        </w:rPr>
        <w:t>Insert_TableBlock_App_Gost34</w:t>
      </w:r>
      <w:bookmarkEnd w:id="121"/>
    </w:p>
    <w:p w:rsidR="00BB437C" w:rsidRDefault="00BB437C" w:rsidP="00BB437C">
      <w:pPr>
        <w:pStyle w:val="34b"/>
      </w:pPr>
      <w:r>
        <w:t xml:space="preserve">Макрос </w:t>
      </w:r>
      <w:r>
        <w:rPr>
          <w:rStyle w:val="34ffc"/>
        </w:rPr>
        <w:t>Insert_TableBlock</w:t>
      </w:r>
      <w:r w:rsidRPr="00A44D79">
        <w:rPr>
          <w:rStyle w:val="34ffc"/>
        </w:rPr>
        <w:t>_App_Gost34</w:t>
      </w:r>
      <w:r w:rsidRPr="0051103A">
        <w:t xml:space="preserve"> </w:t>
      </w:r>
      <w:r>
        <w:t xml:space="preserve">предназначен для добавления </w:t>
      </w:r>
      <w:r>
        <w:rPr>
          <w:lang w:eastAsia="ru-RU"/>
        </w:rPr>
        <w:t xml:space="preserve">табличного </w:t>
      </w:r>
      <w:r>
        <w:t>блока в приложении.</w:t>
      </w:r>
    </w:p>
    <w:p w:rsidR="00BB437C" w:rsidRDefault="00BB437C" w:rsidP="00BB437C">
      <w:pPr>
        <w:pStyle w:val="34b"/>
      </w:pPr>
      <w:r>
        <w:t xml:space="preserve">Макрос добавляет </w:t>
      </w:r>
      <w:r>
        <w:rPr>
          <w:lang w:eastAsia="ru-RU"/>
        </w:rPr>
        <w:t xml:space="preserve">табличный </w:t>
      </w:r>
      <w:r>
        <w:t>блок непосредственно после абзаца, в котором находится курсор мыши. Положение курсора в абзаце значения не имеет.</w:t>
      </w:r>
    </w:p>
    <w:p w:rsidR="001D540C" w:rsidRDefault="001D540C" w:rsidP="001D540C">
      <w:pPr>
        <w:pStyle w:val="34fb"/>
      </w:pPr>
      <w:r>
        <w:rPr>
          <w:lang w:eastAsia="ru-RU"/>
        </w:rPr>
        <w:lastRenderedPageBreak/>
        <w:t xml:space="preserve">Табличный </w:t>
      </w:r>
      <w:r>
        <w:t>блок включает в себя:</w:t>
      </w:r>
    </w:p>
    <w:p w:rsidR="001D540C" w:rsidRDefault="001D540C" w:rsidP="001D540C">
      <w:pPr>
        <w:pStyle w:val="3413"/>
      </w:pPr>
      <w:r w:rsidRPr="00FD123D">
        <w:t xml:space="preserve">абзац для названия </w:t>
      </w:r>
      <w:r>
        <w:t>таблицы:</w:t>
      </w:r>
    </w:p>
    <w:p w:rsidR="001D540C" w:rsidRPr="00DA259A" w:rsidRDefault="001D540C" w:rsidP="001D540C">
      <w:pPr>
        <w:pStyle w:val="3423"/>
      </w:pPr>
      <w:r>
        <w:t>оформлен</w:t>
      </w:r>
      <w:r w:rsidRPr="00FD123D">
        <w:t xml:space="preserve"> стилем </w:t>
      </w:r>
      <w:r w:rsidRPr="006D1E02">
        <w:rPr>
          <w:rStyle w:val="34ffc"/>
        </w:rPr>
        <w:t>34_</w:t>
      </w:r>
      <w:r>
        <w:rPr>
          <w:rStyle w:val="34ffc"/>
        </w:rPr>
        <w:t>Таблица</w:t>
      </w:r>
      <w:r w:rsidRPr="006D1E02">
        <w:rPr>
          <w:rStyle w:val="34ffc"/>
        </w:rPr>
        <w:t>_</w:t>
      </w:r>
      <w:r w:rsidR="0001265C" w:rsidRPr="005F521B">
        <w:rPr>
          <w:rStyle w:val="34ffc"/>
        </w:rPr>
        <w:t>Заголовок</w:t>
      </w:r>
      <w:r>
        <w:t>;</w:t>
      </w:r>
    </w:p>
    <w:p w:rsidR="001D540C" w:rsidRDefault="001D540C" w:rsidP="001D540C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</w:t>
      </w:r>
      <w:r>
        <w:t>Таблица</w:t>
      </w:r>
      <w:r w:rsidRPr="00FD123D">
        <w:t>»,</w:t>
      </w:r>
      <w:r>
        <w:t xml:space="preserve"> последовательный номер таблицы </w:t>
      </w:r>
      <w:r w:rsidRPr="00FD123D">
        <w:t>(</w:t>
      </w:r>
      <w:r>
        <w:t xml:space="preserve">поле </w:t>
      </w:r>
      <w:r w:rsidRPr="00516FCF">
        <w:rPr>
          <w:rStyle w:val="34ff1"/>
        </w:rPr>
        <w:t>SEQ</w:t>
      </w:r>
      <w:r w:rsidRPr="00FD123D">
        <w:t>) и тире, например</w:t>
      </w:r>
      <w:r>
        <w:t>:</w:t>
      </w:r>
      <w:r w:rsidRPr="00FD123D">
        <w:t xml:space="preserve"> </w:t>
      </w:r>
      <w:r>
        <w:t>«</w:t>
      </w:r>
      <w:r w:rsidR="00C44DFF">
        <w:t xml:space="preserve">Таблица А.2 — </w:t>
      </w:r>
      <w:r w:rsidRPr="00FD123D">
        <w:t>»;</w:t>
      </w:r>
    </w:p>
    <w:p w:rsidR="001D540C" w:rsidRDefault="001D540C" w:rsidP="001D540C">
      <w:pPr>
        <w:pStyle w:val="3413"/>
      </w:pPr>
      <w:r w:rsidRPr="00077C5A">
        <w:t>пустую таблицу</w:t>
      </w:r>
      <w:r>
        <w:t>:</w:t>
      </w:r>
    </w:p>
    <w:p w:rsidR="001D540C" w:rsidRPr="00DA259A" w:rsidRDefault="001D540C" w:rsidP="001D540C">
      <w:pPr>
        <w:pStyle w:val="3423"/>
      </w:pPr>
      <w:r w:rsidRPr="00077C5A">
        <w:t>число строк и столбцов задает пользователь</w:t>
      </w:r>
      <w:r>
        <w:t>;</w:t>
      </w:r>
    </w:p>
    <w:p w:rsidR="001D540C" w:rsidRPr="00DA259A" w:rsidRDefault="001D540C" w:rsidP="001D540C">
      <w:pPr>
        <w:pStyle w:val="3423"/>
      </w:pPr>
      <w:r w:rsidRPr="00077C5A">
        <w:t xml:space="preserve">ячейки таблицы оформлены стилем </w:t>
      </w:r>
      <w:r w:rsidRPr="00077C5A">
        <w:rPr>
          <w:rStyle w:val="34ffc"/>
        </w:rPr>
        <w:t>34_Таблица_Основной</w:t>
      </w:r>
      <w:r>
        <w:t>;</w:t>
      </w:r>
    </w:p>
    <w:p w:rsidR="001D540C" w:rsidRPr="00DA259A" w:rsidRDefault="001D540C" w:rsidP="001D540C">
      <w:pPr>
        <w:pStyle w:val="3423"/>
      </w:pPr>
      <w:r w:rsidRPr="00077C5A">
        <w:t>шапк</w:t>
      </w:r>
      <w:r>
        <w:t>а</w:t>
      </w:r>
      <w:r w:rsidRPr="00077C5A">
        <w:t xml:space="preserve"> таблицы</w:t>
      </w:r>
      <w:r w:rsidRPr="00077C5A">
        <w:rPr>
          <w:rStyle w:val="34ffc"/>
        </w:rPr>
        <w:t xml:space="preserve"> </w:t>
      </w:r>
      <w:r w:rsidRPr="00077C5A">
        <w:t>оформлен</w:t>
      </w:r>
      <w:r>
        <w:t>а</w:t>
      </w:r>
      <w:r w:rsidRPr="00077C5A">
        <w:t xml:space="preserve"> стилем </w:t>
      </w:r>
      <w:r w:rsidRPr="00077C5A">
        <w:rPr>
          <w:rStyle w:val="34ffc"/>
        </w:rPr>
        <w:t>34_Таблица_Шапка</w:t>
      </w:r>
      <w:r w:rsidRPr="00077C5A">
        <w:t>;</w:t>
      </w:r>
    </w:p>
    <w:p w:rsidR="001D540C" w:rsidRPr="00DA259A" w:rsidRDefault="001D540C" w:rsidP="001D540C">
      <w:pPr>
        <w:pStyle w:val="3423"/>
      </w:pPr>
      <w:r>
        <w:t xml:space="preserve">для таблицы установлены те же параметры, что и для таблицы, к которой применен макрос </w:t>
      </w:r>
      <w:proofErr w:type="spellStart"/>
      <w:r w:rsidRPr="00364108">
        <w:rPr>
          <w:rStyle w:val="34ffc"/>
          <w:lang w:val="en-US"/>
        </w:rPr>
        <w:t>TableSingle</w:t>
      </w:r>
      <w:proofErr w:type="spellEnd"/>
      <w:r w:rsidRPr="00DF0354">
        <w:rPr>
          <w:rStyle w:val="34ffc"/>
        </w:rPr>
        <w:t>_</w:t>
      </w:r>
      <w:r w:rsidRPr="00364108">
        <w:rPr>
          <w:rStyle w:val="34ffc"/>
          <w:lang w:val="en-US"/>
        </w:rPr>
        <w:t>Format</w:t>
      </w:r>
      <w:r>
        <w:t xml:space="preserve"> (см. раздел </w:t>
      </w:r>
      <w:r>
        <w:fldChar w:fldCharType="begin"/>
      </w:r>
      <w:r>
        <w:instrText xml:space="preserve"> REF _Ref411063700 \r \h </w:instrText>
      </w:r>
      <w:r>
        <w:fldChar w:fldCharType="separate"/>
      </w:r>
      <w:r w:rsidR="0045761D">
        <w:t>6.5.1</w:t>
      </w:r>
      <w:r>
        <w:fldChar w:fldCharType="end"/>
      </w:r>
      <w:r>
        <w:t>);</w:t>
      </w:r>
    </w:p>
    <w:p w:rsidR="001D540C" w:rsidRPr="00077C5A" w:rsidRDefault="001D540C" w:rsidP="001D540C">
      <w:pPr>
        <w:pStyle w:val="3423"/>
      </w:pPr>
      <w:r>
        <w:t>для полей ячеек установлены те же параметры, что и для ячеек таблицы, к которой применен макрос</w:t>
      </w:r>
      <w:r w:rsidRPr="00982716">
        <w:rPr>
          <w:rStyle w:val="34ffc"/>
        </w:rPr>
        <w:t xml:space="preserve"> </w:t>
      </w:r>
      <w:proofErr w:type="spellStart"/>
      <w:r w:rsidRPr="00B92C06">
        <w:rPr>
          <w:rStyle w:val="34ffc"/>
          <w:lang w:val="en-US"/>
        </w:rPr>
        <w:t>TableSingle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CellsFormat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Gost</w:t>
      </w:r>
      <w:proofErr w:type="spellEnd"/>
      <w:r w:rsidRPr="00B92C06">
        <w:rPr>
          <w:rStyle w:val="34ffc"/>
        </w:rPr>
        <w:t>34</w:t>
      </w:r>
      <w:r>
        <w:t xml:space="preserve"> (см. раздел </w:t>
      </w:r>
      <w:r>
        <w:fldChar w:fldCharType="begin"/>
      </w:r>
      <w:r>
        <w:instrText xml:space="preserve"> REF _Ref411361785 \r \h </w:instrText>
      </w:r>
      <w:r>
        <w:fldChar w:fldCharType="separate"/>
      </w:r>
      <w:r w:rsidR="0045761D">
        <w:t>6.5.5</w:t>
      </w:r>
      <w:r>
        <w:fldChar w:fldCharType="end"/>
      </w:r>
      <w:r>
        <w:t>);</w:t>
      </w:r>
    </w:p>
    <w:p w:rsidR="001D540C" w:rsidRPr="00FD123D" w:rsidRDefault="001D540C" w:rsidP="00514D06">
      <w:pPr>
        <w:pStyle w:val="3413"/>
      </w:pPr>
      <w:r>
        <w:t>пустой абзац после таблицы</w:t>
      </w:r>
      <w:r w:rsidRPr="00956FE6">
        <w:t xml:space="preserve"> — </w:t>
      </w:r>
      <w:r>
        <w:t>отбивку</w:t>
      </w:r>
      <w:r w:rsidR="00514D06">
        <w:t>:</w:t>
      </w:r>
      <w:r w:rsidR="007648CE">
        <w:t xml:space="preserve"> </w:t>
      </w:r>
      <w:r>
        <w:t xml:space="preserve">оформлен стилем </w:t>
      </w:r>
      <w:r w:rsidRPr="00D55B98">
        <w:rPr>
          <w:rStyle w:val="34ffc"/>
        </w:rPr>
        <w:t>34_Отбивка_после_таблицы</w:t>
      </w:r>
      <w:r>
        <w:t>;</w:t>
      </w:r>
    </w:p>
    <w:p w:rsidR="001D540C" w:rsidRPr="00573F09" w:rsidRDefault="001D540C" w:rsidP="001D540C">
      <w:pPr>
        <w:pStyle w:val="3413"/>
      </w:pPr>
      <w:r>
        <w:t xml:space="preserve">ссылку на </w:t>
      </w:r>
      <w:r w:rsidRPr="00551454">
        <w:t>таблицу</w:t>
      </w:r>
      <w:r>
        <w:t>:</w:t>
      </w:r>
    </w:p>
    <w:p w:rsidR="000D2C9B" w:rsidRPr="000D2C9B" w:rsidRDefault="000D2C9B" w:rsidP="001D540C">
      <w:pPr>
        <w:pStyle w:val="3423"/>
      </w:pPr>
      <w:r>
        <w:t>ссылка размещена в конце абзаца, в котором изначально находился курсор при запуске макроса;</w:t>
      </w:r>
    </w:p>
    <w:p w:rsidR="001D540C" w:rsidRPr="00573F09" w:rsidRDefault="001D540C" w:rsidP="001D540C">
      <w:pPr>
        <w:pStyle w:val="3423"/>
      </w:pPr>
      <w:r>
        <w:t>ссылка содержит</w:t>
      </w:r>
      <w:r w:rsidRPr="00551454">
        <w:t xml:space="preserve"> </w:t>
      </w:r>
      <w:r>
        <w:t xml:space="preserve">подпись </w:t>
      </w:r>
      <w:r w:rsidR="00C44DFF">
        <w:t xml:space="preserve">«таблица» </w:t>
      </w:r>
      <w:r>
        <w:t xml:space="preserve">(в именительном падеже, единственном числе) и поле перекрестной ссылки </w:t>
      </w:r>
      <w:r w:rsidR="00C44DFF">
        <w:t>(обозначение и номер таблицы, разделенные точкой)</w:t>
      </w:r>
      <w:r w:rsidR="00CF6329">
        <w:t>, например: «</w:t>
      </w:r>
      <w:r w:rsidR="00CF6329" w:rsidRPr="00551454">
        <w:t>таблица </w:t>
      </w:r>
      <w:r w:rsidR="00CF6329">
        <w:t>А.2»</w:t>
      </w:r>
      <w:r>
        <w:t>;</w:t>
      </w:r>
    </w:p>
    <w:p w:rsidR="001D540C" w:rsidRPr="00462F5C" w:rsidRDefault="001D540C" w:rsidP="001D540C">
      <w:pPr>
        <w:pStyle w:val="3423"/>
      </w:pPr>
      <w:r>
        <w:t>после перекрестной ссылки добавлена точка.</w:t>
      </w:r>
    </w:p>
    <w:p w:rsidR="00622CEE" w:rsidRDefault="00622CEE" w:rsidP="00622CEE">
      <w:pPr>
        <w:pStyle w:val="34b"/>
      </w:pPr>
      <w:r>
        <w:t xml:space="preserve">Для задания обозначения приложения документ должен содержать </w:t>
      </w:r>
      <w:r w:rsidR="00F52A45">
        <w:t xml:space="preserve">нумерованный </w:t>
      </w:r>
      <w:r>
        <w:t xml:space="preserve">заголовок приложения, оформленный стилем </w:t>
      </w:r>
      <w:r w:rsidRPr="0021797E">
        <w:rPr>
          <w:rStyle w:val="34ffc"/>
        </w:rPr>
        <w:t>34_Заголовок_1_Приложение</w:t>
      </w:r>
      <w:r>
        <w:t>.</w:t>
      </w:r>
    </w:p>
    <w:p w:rsidR="00622CEE" w:rsidRPr="00462F5C" w:rsidRDefault="00622CEE" w:rsidP="00622CEE">
      <w:pPr>
        <w:pStyle w:val="34b"/>
      </w:pPr>
      <w:r w:rsidRPr="00791746">
        <w:t xml:space="preserve">В документах, которые не содержат </w:t>
      </w:r>
      <w:r>
        <w:t xml:space="preserve">нумерованный заголовок приложения и </w:t>
      </w:r>
      <w:r w:rsidRPr="00791746">
        <w:t xml:space="preserve">все требуемые стили, макрос будет </w:t>
      </w:r>
      <w:r>
        <w:t>выполнен</w:t>
      </w:r>
      <w:r w:rsidRPr="00791746">
        <w:t xml:space="preserve"> некорректно.</w:t>
      </w:r>
    </w:p>
    <w:p w:rsidR="00BB437C" w:rsidRDefault="00BB437C" w:rsidP="00BB437C">
      <w:pPr>
        <w:pStyle w:val="34b"/>
      </w:pPr>
      <w:r>
        <w:t>В ходе выполнения макроса отображается два диалоговых окна, в которых пользователю предлагается ввести количество строк (от 2 до 10) и столбцов (от 2 до 20) таблицы.</w:t>
      </w:r>
    </w:p>
    <w:p w:rsidR="00BB437C" w:rsidRPr="00C62DDE" w:rsidRDefault="00BB437C" w:rsidP="00BB437C">
      <w:pPr>
        <w:pStyle w:val="34ffff2"/>
      </w:pPr>
      <w:r>
        <w:t>Примечания</w:t>
      </w:r>
    </w:p>
    <w:p w:rsidR="00BB437C" w:rsidRPr="00C62DDE" w:rsidRDefault="00BB437C" w:rsidP="002450A9">
      <w:pPr>
        <w:pStyle w:val="347"/>
        <w:numPr>
          <w:ilvl w:val="0"/>
          <w:numId w:val="9"/>
        </w:numPr>
      </w:pPr>
      <w:r>
        <w:t>Ограничения количества строк и столбцов введены</w:t>
      </w:r>
      <w:r w:rsidRPr="00BB437C">
        <w:t xml:space="preserve"> для того</w:t>
      </w:r>
      <w:r>
        <w:t>, чтобы сократить время обработки таблицы макросом.</w:t>
      </w:r>
      <w:r w:rsidRPr="00BB437C">
        <w:t xml:space="preserve"> Дополнительное </w:t>
      </w:r>
      <w:r>
        <w:t xml:space="preserve">количество строк и </w:t>
      </w:r>
      <w:proofErr w:type="gramStart"/>
      <w:r>
        <w:t>столбцов</w:t>
      </w:r>
      <w:proofErr w:type="gramEnd"/>
      <w:r>
        <w:t xml:space="preserve"> </w:t>
      </w:r>
      <w:r w:rsidRPr="00BB437C">
        <w:t>воз</w:t>
      </w:r>
      <w:r>
        <w:t xml:space="preserve">можно быстро добавить средствами </w:t>
      </w:r>
      <w:r w:rsidRPr="00BB437C">
        <w:rPr>
          <w:lang w:val="en-US"/>
        </w:rPr>
        <w:t>Microsoft</w:t>
      </w:r>
      <w:r>
        <w:t xml:space="preserve"> </w:t>
      </w:r>
      <w:r w:rsidRPr="00BB437C">
        <w:rPr>
          <w:lang w:val="en-US"/>
        </w:rPr>
        <w:t>Word</w:t>
      </w:r>
      <w:r>
        <w:t xml:space="preserve"> после выполнения макроса.</w:t>
      </w:r>
    </w:p>
    <w:p w:rsidR="00BB437C" w:rsidRPr="00077C5A" w:rsidRDefault="00BB437C" w:rsidP="00BB437C">
      <w:pPr>
        <w:pStyle w:val="347"/>
      </w:pPr>
      <w:r>
        <w:t xml:space="preserve">Верхнее ограничение для столбцов «20» предусмотрено для таблиц, которые будут размещены на страницах формата А3 с альбомной ориентацией. Не следует </w:t>
      </w:r>
      <w:r>
        <w:lastRenderedPageBreak/>
        <w:t>добавлять большое количество столбцов на страницу формата А</w:t>
      </w:r>
      <w:proofErr w:type="gramStart"/>
      <w:r>
        <w:t>4</w:t>
      </w:r>
      <w:proofErr w:type="gramEnd"/>
      <w:r>
        <w:t xml:space="preserve"> с книжной ориентацией.</w:t>
      </w:r>
    </w:p>
    <w:p w:rsidR="009E0FF1" w:rsidRDefault="0019322E" w:rsidP="0019322E">
      <w:pPr>
        <w:pStyle w:val="34f1"/>
      </w:pPr>
      <w:r w:rsidRPr="00174915">
        <w:rPr>
          <w:rStyle w:val="34ff0"/>
        </w:rPr>
        <w:t>Внимание!</w:t>
      </w:r>
      <w:r w:rsidRPr="00A663F7">
        <w:t xml:space="preserve"> </w:t>
      </w:r>
      <w:r w:rsidR="00697346">
        <w:t>Не используйте макрос в основной части документа</w:t>
      </w:r>
      <w:r w:rsidR="00224F2F">
        <w:t>.</w:t>
      </w:r>
      <w:r w:rsidR="00697346">
        <w:t xml:space="preserve"> </w:t>
      </w:r>
      <w:r w:rsidR="00224F2F">
        <w:t xml:space="preserve">Макрос </w:t>
      </w:r>
      <w:r w:rsidR="00697346">
        <w:t>добавляет перед номером таблицы</w:t>
      </w:r>
      <w:r w:rsidR="00697346" w:rsidRPr="00A44D79">
        <w:t xml:space="preserve"> </w:t>
      </w:r>
      <w:r w:rsidR="00697346">
        <w:t>обозначение приложения</w:t>
      </w:r>
      <w:r w:rsidR="00BB437C">
        <w:t>,</w:t>
      </w:r>
      <w:r w:rsidR="00697346">
        <w:t xml:space="preserve"> и после его выполнения номер отобразится некорректно.</w:t>
      </w:r>
    </w:p>
    <w:p w:rsidR="00311906" w:rsidRDefault="00311906" w:rsidP="00311906">
      <w:pPr>
        <w:pStyle w:val="34f1"/>
      </w:pPr>
      <w:r w:rsidRPr="00174915">
        <w:rPr>
          <w:rStyle w:val="34ff0"/>
        </w:rPr>
        <w:t>Внимание!</w:t>
      </w:r>
      <w:r w:rsidRPr="00A663F7">
        <w:t xml:space="preserve"> </w:t>
      </w:r>
      <w:r>
        <w:t xml:space="preserve">После вставки табличного блока для первой таблицы в приложении выполните макрос </w:t>
      </w:r>
      <w:r w:rsidRPr="004D144C">
        <w:rPr>
          <w:rStyle w:val="34ffc"/>
        </w:rPr>
        <w:t>Set_Num1_For_AppendixObject</w:t>
      </w:r>
      <w:r>
        <w:t xml:space="preserve"> для задания начальной нумерации таблицы согласно требованиям ГОСТ </w:t>
      </w:r>
      <w:r w:rsidRPr="00FB54C8">
        <w:t>2.105-95</w:t>
      </w:r>
      <w:r>
        <w:t xml:space="preserve"> (см. раздел </w:t>
      </w:r>
      <w:r>
        <w:fldChar w:fldCharType="begin"/>
      </w:r>
      <w:r>
        <w:instrText xml:space="preserve"> REF _Ref411737368 \r \h </w:instrText>
      </w:r>
      <w:r>
        <w:fldChar w:fldCharType="separate"/>
      </w:r>
      <w:r w:rsidR="0045761D">
        <w:t>6.3.4</w:t>
      </w:r>
      <w:r>
        <w:fldChar w:fldCharType="end"/>
      </w:r>
      <w:r>
        <w:t>).</w:t>
      </w:r>
    </w:p>
    <w:p w:rsidR="00C820F9" w:rsidRDefault="00C820F9" w:rsidP="00C820F9">
      <w:pPr>
        <w:pStyle w:val="3"/>
        <w:tabs>
          <w:tab w:val="num" w:pos="1644"/>
        </w:tabs>
        <w:ind w:left="720" w:firstLine="0"/>
      </w:pPr>
      <w:bookmarkStart w:id="122" w:name="_Toc411372170"/>
      <w:bookmarkStart w:id="123" w:name="_Toc411374884"/>
      <w:bookmarkStart w:id="124" w:name="_Toc412083640"/>
      <w:bookmarkStart w:id="125" w:name="_Toc134966312"/>
      <w:r>
        <w:t>Макрос</w:t>
      </w:r>
      <w:r w:rsidRPr="0051103A">
        <w:t xml:space="preserve"> </w:t>
      </w:r>
      <w:r>
        <w:t>Insert_TableBlock_Gost19</w:t>
      </w:r>
      <w:bookmarkEnd w:id="122"/>
      <w:bookmarkEnd w:id="123"/>
      <w:bookmarkEnd w:id="124"/>
      <w:bookmarkEnd w:id="125"/>
    </w:p>
    <w:p w:rsidR="00C820F9" w:rsidRDefault="00C820F9" w:rsidP="00FD1A14">
      <w:pPr>
        <w:pStyle w:val="34b"/>
      </w:pPr>
      <w:r>
        <w:t xml:space="preserve">Макрос </w:t>
      </w:r>
      <w:r w:rsidRPr="00FD1A14">
        <w:rPr>
          <w:rStyle w:val="34ffc"/>
        </w:rPr>
        <w:t>Insert_TableBlock_Gost19</w:t>
      </w:r>
      <w:r w:rsidRPr="0051103A">
        <w:t xml:space="preserve"> </w:t>
      </w:r>
      <w:r>
        <w:t>предназначен для добавления в документ</w:t>
      </w:r>
      <w:r>
        <w:rPr>
          <w:lang w:eastAsia="ru-RU"/>
        </w:rPr>
        <w:t xml:space="preserve"> табличного </w:t>
      </w:r>
      <w:r>
        <w:t>блока, оформленного по ГОСТ </w:t>
      </w:r>
      <w:r w:rsidRPr="00FB54C8">
        <w:t>2.105-95</w:t>
      </w:r>
      <w:r>
        <w:t>.</w:t>
      </w:r>
    </w:p>
    <w:p w:rsidR="00C820F9" w:rsidRPr="00FD123D" w:rsidRDefault="00C820F9" w:rsidP="00FD1A14">
      <w:pPr>
        <w:pStyle w:val="34b"/>
      </w:pPr>
      <w:r>
        <w:t xml:space="preserve">Макрос добавляет </w:t>
      </w:r>
      <w:r>
        <w:rPr>
          <w:lang w:eastAsia="ru-RU"/>
        </w:rPr>
        <w:t xml:space="preserve">табличный </w:t>
      </w:r>
      <w:r>
        <w:t>блок непосредственно после абзаца, в котором находится курсор мыши. Положение курсора в абзаце значения не имеет.</w:t>
      </w:r>
    </w:p>
    <w:p w:rsidR="00C820F9" w:rsidRDefault="00C820F9" w:rsidP="00FD1A14">
      <w:pPr>
        <w:pStyle w:val="34fb"/>
      </w:pPr>
      <w:r>
        <w:rPr>
          <w:lang w:eastAsia="ru-RU"/>
        </w:rPr>
        <w:t xml:space="preserve">Табличный </w:t>
      </w:r>
      <w:r>
        <w:t>блок включает в себя:</w:t>
      </w:r>
    </w:p>
    <w:p w:rsidR="00C820F9" w:rsidRDefault="00C820F9" w:rsidP="00FD1A14">
      <w:pPr>
        <w:pStyle w:val="3413"/>
      </w:pPr>
      <w:r w:rsidRPr="00FD123D">
        <w:t xml:space="preserve">абзац для названия </w:t>
      </w:r>
      <w:r>
        <w:t>таблицы:</w:t>
      </w:r>
    </w:p>
    <w:p w:rsidR="00C820F9" w:rsidRPr="00DA259A" w:rsidRDefault="00C820F9" w:rsidP="00FD1A14">
      <w:pPr>
        <w:pStyle w:val="3423"/>
      </w:pPr>
      <w:r>
        <w:t>оформлен</w:t>
      </w:r>
      <w:r w:rsidRPr="00FD123D">
        <w:t xml:space="preserve"> стилем </w:t>
      </w:r>
      <w:r w:rsidRPr="00FD1A14">
        <w:rPr>
          <w:rStyle w:val="34ffc"/>
        </w:rPr>
        <w:t>19_Таблица_Заголовок</w:t>
      </w:r>
      <w:r>
        <w:t>;</w:t>
      </w:r>
    </w:p>
    <w:p w:rsidR="00C820F9" w:rsidRDefault="00C820F9" w:rsidP="00FD1A14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</w:t>
      </w:r>
      <w:r>
        <w:t>Таблица</w:t>
      </w:r>
      <w:r w:rsidRPr="00FD123D">
        <w:t>»,</w:t>
      </w:r>
      <w:r>
        <w:t xml:space="preserve"> последовательный номер таблицы </w:t>
      </w:r>
      <w:r w:rsidRPr="00FD123D">
        <w:t>(</w:t>
      </w:r>
      <w:r>
        <w:t xml:space="preserve">поле </w:t>
      </w:r>
      <w:r w:rsidRPr="00FD1A14">
        <w:rPr>
          <w:rStyle w:val="34ff1"/>
        </w:rPr>
        <w:t>SEQ</w:t>
      </w:r>
      <w:r w:rsidRPr="00FD123D">
        <w:t>) и тире, например</w:t>
      </w:r>
      <w:r>
        <w:t>:</w:t>
      </w:r>
      <w:r w:rsidRPr="00FD123D">
        <w:t xml:space="preserve"> </w:t>
      </w:r>
      <w:r>
        <w:t>«Таблица 1 —</w:t>
      </w:r>
      <w:r w:rsidRPr="00FD123D">
        <w:t xml:space="preserve"> »;</w:t>
      </w:r>
    </w:p>
    <w:p w:rsidR="00C820F9" w:rsidRDefault="00C820F9" w:rsidP="00FD1A14">
      <w:pPr>
        <w:pStyle w:val="3413"/>
      </w:pPr>
      <w:r w:rsidRPr="00077C5A">
        <w:t>пустую таблицу</w:t>
      </w:r>
      <w:r>
        <w:t>:</w:t>
      </w:r>
    </w:p>
    <w:p w:rsidR="00C820F9" w:rsidRPr="00DA259A" w:rsidRDefault="00C820F9" w:rsidP="00FD1A14">
      <w:pPr>
        <w:pStyle w:val="3423"/>
      </w:pPr>
      <w:r w:rsidRPr="00077C5A">
        <w:t>число строк и столбцов задает пользователь</w:t>
      </w:r>
      <w:r>
        <w:t>;</w:t>
      </w:r>
    </w:p>
    <w:p w:rsidR="00C820F9" w:rsidRPr="00DA259A" w:rsidRDefault="00C820F9" w:rsidP="00FD1A14">
      <w:pPr>
        <w:pStyle w:val="3423"/>
      </w:pPr>
      <w:r w:rsidRPr="00077C5A">
        <w:t xml:space="preserve">ячейки таблицы оформлены стилем </w:t>
      </w:r>
      <w:r w:rsidRPr="00FD1A14">
        <w:rPr>
          <w:rStyle w:val="34ffc"/>
        </w:rPr>
        <w:t>19_Таблица_Основной</w:t>
      </w:r>
      <w:r>
        <w:t>;</w:t>
      </w:r>
    </w:p>
    <w:p w:rsidR="00C820F9" w:rsidRPr="00DA259A" w:rsidRDefault="00C820F9" w:rsidP="00FD1A14">
      <w:pPr>
        <w:pStyle w:val="3423"/>
      </w:pPr>
      <w:r w:rsidRPr="00077C5A">
        <w:t>шапк</w:t>
      </w:r>
      <w:r>
        <w:t>а</w:t>
      </w:r>
      <w:r w:rsidRPr="00077C5A">
        <w:t xml:space="preserve"> таблицы</w:t>
      </w:r>
      <w:r w:rsidRPr="00FD1A14">
        <w:rPr>
          <w:rStyle w:val="34ffc"/>
        </w:rPr>
        <w:t xml:space="preserve"> </w:t>
      </w:r>
      <w:r w:rsidRPr="00077C5A">
        <w:t>оформлен</w:t>
      </w:r>
      <w:r>
        <w:t>а</w:t>
      </w:r>
      <w:r w:rsidRPr="00077C5A">
        <w:t xml:space="preserve"> стилем </w:t>
      </w:r>
      <w:r w:rsidRPr="00FD1A14">
        <w:rPr>
          <w:rStyle w:val="34ffc"/>
        </w:rPr>
        <w:t>19_Таблица_Шапка</w:t>
      </w:r>
      <w:r w:rsidRPr="00077C5A">
        <w:t>;</w:t>
      </w:r>
    </w:p>
    <w:p w:rsidR="00C820F9" w:rsidRPr="00DA259A" w:rsidRDefault="00C820F9" w:rsidP="00FD1A14">
      <w:pPr>
        <w:pStyle w:val="3423"/>
      </w:pPr>
      <w:r>
        <w:t xml:space="preserve">для таблицы установлены те же параметры, что и для таблицы, к которой применен макрос </w:t>
      </w:r>
      <w:proofErr w:type="spellStart"/>
      <w:r w:rsidRPr="00FD1A14">
        <w:rPr>
          <w:rStyle w:val="34ffc"/>
        </w:rPr>
        <w:t>TableSingle_Format</w:t>
      </w:r>
      <w:proofErr w:type="spellEnd"/>
      <w:r>
        <w:t xml:space="preserve"> (см. раздел </w:t>
      </w:r>
      <w:r w:rsidR="00D91701">
        <w:fldChar w:fldCharType="begin"/>
      </w:r>
      <w:r w:rsidR="00D91701">
        <w:instrText xml:space="preserve"> REF _Ref411063700 \r \h </w:instrText>
      </w:r>
      <w:r w:rsidR="00D91701">
        <w:fldChar w:fldCharType="separate"/>
      </w:r>
      <w:r w:rsidR="0045761D">
        <w:t>6.5.1</w:t>
      </w:r>
      <w:r w:rsidR="00D91701">
        <w:fldChar w:fldCharType="end"/>
      </w:r>
      <w:r>
        <w:t>);</w:t>
      </w:r>
    </w:p>
    <w:p w:rsidR="00C820F9" w:rsidRPr="00077C5A" w:rsidRDefault="00C820F9" w:rsidP="00FD1A14">
      <w:pPr>
        <w:pStyle w:val="3423"/>
      </w:pPr>
      <w:r>
        <w:t>для полей ячеек установлены те же параметры, что и для ячеек таблицы, к которой применен макрос</w:t>
      </w:r>
      <w:r w:rsidRPr="00FD1A14">
        <w:rPr>
          <w:rStyle w:val="34ffc"/>
        </w:rPr>
        <w:t xml:space="preserve"> TableSingle_CellsFormat_Gost19</w:t>
      </w:r>
      <w:r>
        <w:t xml:space="preserve"> (см. раздел </w:t>
      </w:r>
      <w:r w:rsidR="00D91701">
        <w:fldChar w:fldCharType="begin"/>
      </w:r>
      <w:r w:rsidR="00D91701">
        <w:instrText xml:space="preserve"> REF _Ref7180055 \r \h </w:instrText>
      </w:r>
      <w:r w:rsidR="00D91701">
        <w:fldChar w:fldCharType="separate"/>
      </w:r>
      <w:r w:rsidR="0045761D">
        <w:t>6.5.6</w:t>
      </w:r>
      <w:r w:rsidR="00D91701">
        <w:fldChar w:fldCharType="end"/>
      </w:r>
      <w:r>
        <w:t>);</w:t>
      </w:r>
    </w:p>
    <w:p w:rsidR="00C820F9" w:rsidRPr="00FD123D" w:rsidRDefault="00C820F9" w:rsidP="00FD1A14">
      <w:pPr>
        <w:pStyle w:val="3413"/>
      </w:pPr>
      <w:r>
        <w:t>пустой абзац после таблицы</w:t>
      </w:r>
      <w:r w:rsidRPr="00956FE6">
        <w:t xml:space="preserve"> — </w:t>
      </w:r>
      <w:r>
        <w:t>отбивку:</w:t>
      </w:r>
      <w:r w:rsidR="00D91701">
        <w:t xml:space="preserve"> </w:t>
      </w:r>
      <w:r>
        <w:t xml:space="preserve">оформлен стилем </w:t>
      </w:r>
      <w:r w:rsidRPr="00FD1A14">
        <w:rPr>
          <w:rStyle w:val="34ffc"/>
        </w:rPr>
        <w:t>19_Отбивка_после_таблицы</w:t>
      </w:r>
      <w:r>
        <w:t>;</w:t>
      </w:r>
    </w:p>
    <w:p w:rsidR="00C820F9" w:rsidRPr="00573F09" w:rsidRDefault="00C820F9" w:rsidP="00FD1A14">
      <w:pPr>
        <w:pStyle w:val="3413"/>
      </w:pPr>
      <w:r>
        <w:t xml:space="preserve">ссылку на </w:t>
      </w:r>
      <w:r w:rsidRPr="00551454">
        <w:t>таблицу</w:t>
      </w:r>
      <w:r>
        <w:t>:</w:t>
      </w:r>
    </w:p>
    <w:p w:rsidR="00C820F9" w:rsidRPr="00BE2C75" w:rsidRDefault="00C820F9" w:rsidP="00FD1A14">
      <w:pPr>
        <w:pStyle w:val="3423"/>
      </w:pPr>
      <w:r>
        <w:t>ссылка размещена в конце абзаца, в котором изначально находился курсор при запуске макроса;</w:t>
      </w:r>
    </w:p>
    <w:p w:rsidR="00C820F9" w:rsidRPr="00573F09" w:rsidRDefault="00A23E80" w:rsidP="00FD1A14">
      <w:pPr>
        <w:pStyle w:val="3423"/>
      </w:pPr>
      <w:r>
        <w:t>ссылка содержит</w:t>
      </w:r>
      <w:r w:rsidRPr="00551454">
        <w:t xml:space="preserve"> </w:t>
      </w:r>
      <w:r>
        <w:t>подпись «таблица» (в именительном падеже, единственном числе) и поле перекрестной ссылки (номер таблицы)</w:t>
      </w:r>
      <w:r w:rsidR="00C820F9">
        <w:t>;</w:t>
      </w:r>
    </w:p>
    <w:p w:rsidR="00C820F9" w:rsidRPr="00462F5C" w:rsidRDefault="00C820F9" w:rsidP="00FD1A14">
      <w:pPr>
        <w:pStyle w:val="3423"/>
      </w:pPr>
      <w:r>
        <w:lastRenderedPageBreak/>
        <w:t>после перекрестной ссылки добавлена точка.</w:t>
      </w:r>
    </w:p>
    <w:p w:rsidR="00C820F9" w:rsidRDefault="00C820F9" w:rsidP="00FD1A14">
      <w:pPr>
        <w:pStyle w:val="34b"/>
      </w:pPr>
      <w:r>
        <w:t xml:space="preserve">Выполнение макроса не зависит от того, подключен ли к документу шаблон </w:t>
      </w:r>
      <w:r w:rsidR="001B115B">
        <w:rPr>
          <w:rStyle w:val="34f0"/>
        </w:rPr>
        <w:t>ГОСТ_19.dotx</w:t>
      </w:r>
      <w:r>
        <w:t>. Макрос добавляет стили в документ, если они в нем отсутствуют,</w:t>
      </w:r>
      <w:r w:rsidRPr="009F1587">
        <w:t xml:space="preserve"> </w:t>
      </w:r>
      <w:r>
        <w:t xml:space="preserve">но не устанавливает для них специальные параметры шрифта и абзаца, </w:t>
      </w:r>
      <w:r w:rsidRPr="005F521B">
        <w:t xml:space="preserve">кроме выравнивания по </w:t>
      </w:r>
      <w:r>
        <w:t>ширине</w:t>
      </w:r>
      <w:r w:rsidRPr="005F521B">
        <w:t xml:space="preserve"> и параметра «не отрывать от следующего» для</w:t>
      </w:r>
      <w:r>
        <w:t xml:space="preserve"> стиля</w:t>
      </w:r>
      <w:r>
        <w:rPr>
          <w:rStyle w:val="34ffc"/>
        </w:rPr>
        <w:t xml:space="preserve"> </w:t>
      </w:r>
      <w:r w:rsidRPr="00FD1A14">
        <w:rPr>
          <w:rStyle w:val="34ffc"/>
        </w:rPr>
        <w:t>19_Таблица_Заголовок</w:t>
      </w:r>
      <w:r>
        <w:t xml:space="preserve">. Поэтому макрос допустимо использовать в любых документах, но параметры шрифта и абзаца в данных стилях будут корректно отображаться 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>
        <w:t xml:space="preserve"> </w:t>
      </w:r>
      <w:r w:rsidR="001B115B">
        <w:rPr>
          <w:rStyle w:val="34f0"/>
        </w:rPr>
        <w:t>ГОСТ_19.dotx</w:t>
      </w:r>
      <w:r>
        <w:t>,</w:t>
      </w:r>
      <w:r w:rsidRPr="00431CA5">
        <w:t xml:space="preserve"> </w:t>
      </w:r>
      <w:r>
        <w:t xml:space="preserve">в других документах параметры будут аналогичны параметрам встроенного стиля </w:t>
      </w:r>
      <w:r w:rsidRPr="00FD1A14">
        <w:rPr>
          <w:rStyle w:val="34ffc"/>
        </w:rPr>
        <w:t>Обычный</w:t>
      </w:r>
      <w:r>
        <w:t xml:space="preserve"> шаблона </w:t>
      </w:r>
      <w:r w:rsidRPr="00FD1A14">
        <w:rPr>
          <w:rStyle w:val="34f0"/>
        </w:rPr>
        <w:t>Normal.dotm</w:t>
      </w:r>
      <w:r>
        <w:t>.</w:t>
      </w:r>
    </w:p>
    <w:p w:rsidR="00C820F9" w:rsidRDefault="00C820F9" w:rsidP="00FD1A14">
      <w:pPr>
        <w:pStyle w:val="34b"/>
      </w:pPr>
      <w:r>
        <w:t>В ходе выполнения макроса отображается два диалоговых окна, в которых пользователю предлагается ввести количество строк (от 2 до 10) и столбцов (от 2 до 20) таблицы.</w:t>
      </w:r>
    </w:p>
    <w:p w:rsidR="00C820F9" w:rsidRPr="00FD1A14" w:rsidRDefault="00C820F9" w:rsidP="00FD1A14">
      <w:pPr>
        <w:pStyle w:val="34ffff2"/>
        <w:rPr>
          <w:lang w:val="en-US"/>
        </w:rPr>
      </w:pPr>
      <w:r>
        <w:t>Примечания</w:t>
      </w:r>
    </w:p>
    <w:p w:rsidR="00C820F9" w:rsidRPr="00C62DDE" w:rsidRDefault="00C820F9" w:rsidP="002450A9">
      <w:pPr>
        <w:pStyle w:val="347"/>
        <w:numPr>
          <w:ilvl w:val="0"/>
          <w:numId w:val="82"/>
        </w:numPr>
      </w:pPr>
      <w:r>
        <w:t>Ограничения количества строк и столбцов введены</w:t>
      </w:r>
      <w:r w:rsidRPr="001F3976">
        <w:t xml:space="preserve"> для того</w:t>
      </w:r>
      <w:r>
        <w:t>, чтобы сократить время обработки таблицы макросом.</w:t>
      </w:r>
      <w:r w:rsidRPr="001F3976">
        <w:t xml:space="preserve"> Дополнительное </w:t>
      </w:r>
      <w:r>
        <w:t xml:space="preserve">количество строк и </w:t>
      </w:r>
      <w:proofErr w:type="gramStart"/>
      <w:r>
        <w:t>столбцов</w:t>
      </w:r>
      <w:proofErr w:type="gramEnd"/>
      <w:r>
        <w:t xml:space="preserve"> </w:t>
      </w:r>
      <w:r w:rsidRPr="001F3976">
        <w:t>воз</w:t>
      </w:r>
      <w:r>
        <w:t xml:space="preserve">можно быстро добавить средствами </w:t>
      </w:r>
      <w:r w:rsidRPr="00FD1A14">
        <w:rPr>
          <w:lang w:val="en-US"/>
        </w:rPr>
        <w:t>Microsoft</w:t>
      </w:r>
      <w:r>
        <w:t xml:space="preserve"> </w:t>
      </w:r>
      <w:r w:rsidRPr="00FD1A14">
        <w:rPr>
          <w:lang w:val="en-US"/>
        </w:rPr>
        <w:t>Word</w:t>
      </w:r>
      <w:r>
        <w:t xml:space="preserve"> после выполнения макроса.</w:t>
      </w:r>
    </w:p>
    <w:p w:rsidR="00C820F9" w:rsidRPr="00077C5A" w:rsidRDefault="00C820F9" w:rsidP="00FD1A14">
      <w:pPr>
        <w:pStyle w:val="347"/>
      </w:pPr>
      <w:r>
        <w:t>Верхнее ограничение для столбцов «20» предусмотрено для таблиц, которые будут размещены на страницах формата А3 с альбомной ориентацией. Не следует добавлять большое количество столбцов на страницу формата А</w:t>
      </w:r>
      <w:proofErr w:type="gramStart"/>
      <w:r>
        <w:t>4</w:t>
      </w:r>
      <w:proofErr w:type="gramEnd"/>
      <w:r>
        <w:t xml:space="preserve"> с книжной ориентацией.</w:t>
      </w:r>
    </w:p>
    <w:p w:rsidR="00C820F9" w:rsidRPr="00415A90" w:rsidRDefault="00C820F9" w:rsidP="00FD1A14">
      <w:pPr>
        <w:pStyle w:val="34f1"/>
      </w:pPr>
      <w:r w:rsidRPr="00FD1A14">
        <w:rPr>
          <w:rStyle w:val="34ff0"/>
        </w:rPr>
        <w:t>Внимание!</w:t>
      </w:r>
      <w:r w:rsidRPr="00A663F7">
        <w:t xml:space="preserve"> </w:t>
      </w:r>
      <w:r>
        <w:t xml:space="preserve">После вставки табличного блока для первой таблицы в приложении выполните макрос </w:t>
      </w:r>
      <w:r w:rsidRPr="00FD1A14">
        <w:rPr>
          <w:rStyle w:val="34ffc"/>
        </w:rPr>
        <w:t>Set_Num1_For_AppendixObject</w:t>
      </w:r>
      <w:r>
        <w:t xml:space="preserve"> для задания начальной нумерации таблицы согласно требованиям ГОСТ 19.106-78 (см. раздел </w:t>
      </w:r>
      <w:r w:rsidR="002B660F">
        <w:fldChar w:fldCharType="begin"/>
      </w:r>
      <w:r w:rsidR="002B660F">
        <w:instrText xml:space="preserve"> REF _Ref411737368 \r \h </w:instrText>
      </w:r>
      <w:r w:rsidR="002B660F">
        <w:fldChar w:fldCharType="separate"/>
      </w:r>
      <w:r w:rsidR="0045761D">
        <w:t>6.3.4</w:t>
      </w:r>
      <w:r w:rsidR="002B660F">
        <w:fldChar w:fldCharType="end"/>
      </w:r>
      <w:r>
        <w:t>).</w:t>
      </w:r>
    </w:p>
    <w:p w:rsidR="00C820F9" w:rsidRDefault="00C820F9" w:rsidP="00C820F9">
      <w:pPr>
        <w:pStyle w:val="3"/>
        <w:tabs>
          <w:tab w:val="num" w:pos="1644"/>
        </w:tabs>
        <w:ind w:left="720" w:firstLine="0"/>
      </w:pPr>
      <w:bookmarkStart w:id="126" w:name="_Toc412083589"/>
      <w:bookmarkStart w:id="127" w:name="_Toc134966313"/>
      <w:r>
        <w:t>Макрос</w:t>
      </w:r>
      <w:r w:rsidRPr="0051103A">
        <w:t xml:space="preserve"> </w:t>
      </w:r>
      <w:r>
        <w:t>Insert_TableBlock_Gost7</w:t>
      </w:r>
      <w:bookmarkEnd w:id="126"/>
      <w:bookmarkEnd w:id="127"/>
    </w:p>
    <w:p w:rsidR="00C820F9" w:rsidRDefault="00C820F9" w:rsidP="00FD1A14">
      <w:pPr>
        <w:pStyle w:val="34b"/>
      </w:pPr>
      <w:r>
        <w:t xml:space="preserve">Макрос </w:t>
      </w:r>
      <w:r w:rsidRPr="00FD1A14">
        <w:rPr>
          <w:rStyle w:val="34ffc"/>
        </w:rPr>
        <w:t>Insert_TableBlock_Gost7</w:t>
      </w:r>
      <w:r w:rsidRPr="0051103A">
        <w:t xml:space="preserve"> </w:t>
      </w:r>
      <w:r>
        <w:t xml:space="preserve">предназначен для добавления </w:t>
      </w:r>
      <w:r>
        <w:rPr>
          <w:lang w:eastAsia="ru-RU"/>
        </w:rPr>
        <w:t xml:space="preserve">табличного </w:t>
      </w:r>
      <w:r>
        <w:t>блока в основной части документа.</w:t>
      </w:r>
    </w:p>
    <w:p w:rsidR="00C820F9" w:rsidRPr="00FD123D" w:rsidRDefault="00C820F9" w:rsidP="00FD1A14">
      <w:pPr>
        <w:pStyle w:val="34b"/>
      </w:pPr>
      <w:r>
        <w:t xml:space="preserve">Макрос добавляет </w:t>
      </w:r>
      <w:r>
        <w:rPr>
          <w:lang w:eastAsia="ru-RU"/>
        </w:rPr>
        <w:t xml:space="preserve">табличный </w:t>
      </w:r>
      <w:r>
        <w:t>блок непосредственно после абзаца, в котором находится курсор мыши. Положение курсора в абзаце значения не имеет.</w:t>
      </w:r>
    </w:p>
    <w:p w:rsidR="00C820F9" w:rsidRDefault="00C820F9" w:rsidP="00FD1A14">
      <w:pPr>
        <w:pStyle w:val="34fb"/>
      </w:pPr>
      <w:r>
        <w:rPr>
          <w:lang w:eastAsia="ru-RU"/>
        </w:rPr>
        <w:t xml:space="preserve">Табличный </w:t>
      </w:r>
      <w:r>
        <w:t>блок включает в себя:</w:t>
      </w:r>
    </w:p>
    <w:p w:rsidR="00C820F9" w:rsidRDefault="00C820F9" w:rsidP="00FD1A14">
      <w:pPr>
        <w:pStyle w:val="3413"/>
      </w:pPr>
      <w:r w:rsidRPr="00FD123D">
        <w:t xml:space="preserve">абзац для названия </w:t>
      </w:r>
      <w:r>
        <w:t>таблицы:</w:t>
      </w:r>
    </w:p>
    <w:p w:rsidR="00C820F9" w:rsidRPr="00DA259A" w:rsidRDefault="00C820F9" w:rsidP="00FD1A14">
      <w:pPr>
        <w:pStyle w:val="3423"/>
      </w:pPr>
      <w:r>
        <w:t>оформлен</w:t>
      </w:r>
      <w:r w:rsidRPr="00FD123D">
        <w:t xml:space="preserve"> стилем </w:t>
      </w:r>
      <w:r w:rsidRPr="00FD1A14">
        <w:rPr>
          <w:rStyle w:val="34ffc"/>
        </w:rPr>
        <w:t>7_Таблица_Заголовок</w:t>
      </w:r>
      <w:r w:rsidRPr="005A35FF">
        <w:t>;</w:t>
      </w:r>
    </w:p>
    <w:p w:rsidR="00C820F9" w:rsidRDefault="00C820F9" w:rsidP="00FD1A14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</w:t>
      </w:r>
      <w:r>
        <w:t>Таблица</w:t>
      </w:r>
      <w:r w:rsidRPr="00FD123D">
        <w:t>»,</w:t>
      </w:r>
      <w:r>
        <w:t xml:space="preserve"> последовательный номер таблицы </w:t>
      </w:r>
      <w:r w:rsidRPr="00FD123D">
        <w:t>(</w:t>
      </w:r>
      <w:r>
        <w:t xml:space="preserve">поле </w:t>
      </w:r>
      <w:r w:rsidRPr="00FD1A14">
        <w:rPr>
          <w:rStyle w:val="34ff1"/>
        </w:rPr>
        <w:t>SEQ</w:t>
      </w:r>
      <w:r w:rsidRPr="00FD123D">
        <w:t>) и тире, например</w:t>
      </w:r>
      <w:r>
        <w:t>:</w:t>
      </w:r>
      <w:r w:rsidRPr="00FD123D">
        <w:t xml:space="preserve"> </w:t>
      </w:r>
      <w:r>
        <w:t>«Таблица 1 —</w:t>
      </w:r>
      <w:r w:rsidRPr="00FD123D">
        <w:t xml:space="preserve"> »;</w:t>
      </w:r>
    </w:p>
    <w:p w:rsidR="00C820F9" w:rsidRDefault="00C820F9" w:rsidP="00FD1A14">
      <w:pPr>
        <w:pStyle w:val="3413"/>
      </w:pPr>
      <w:r w:rsidRPr="00077C5A">
        <w:lastRenderedPageBreak/>
        <w:t>пустую таблицу</w:t>
      </w:r>
      <w:r>
        <w:t>:</w:t>
      </w:r>
    </w:p>
    <w:p w:rsidR="00C820F9" w:rsidRPr="00DA259A" w:rsidRDefault="00C820F9" w:rsidP="00FD1A14">
      <w:pPr>
        <w:pStyle w:val="3423"/>
      </w:pPr>
      <w:r w:rsidRPr="00077C5A">
        <w:t>число строк и столбцов задает пользователь</w:t>
      </w:r>
      <w:r>
        <w:t>;</w:t>
      </w:r>
    </w:p>
    <w:p w:rsidR="00C820F9" w:rsidRPr="00DA259A" w:rsidRDefault="00C820F9" w:rsidP="00FD1A14">
      <w:pPr>
        <w:pStyle w:val="3423"/>
      </w:pPr>
      <w:r w:rsidRPr="00077C5A">
        <w:t xml:space="preserve">ячейки таблицы оформлены стилем </w:t>
      </w:r>
      <w:r w:rsidRPr="00FD1A14">
        <w:rPr>
          <w:rStyle w:val="34ffc"/>
        </w:rPr>
        <w:t>7_Таблица_Основной</w:t>
      </w:r>
      <w:r>
        <w:t>;</w:t>
      </w:r>
    </w:p>
    <w:p w:rsidR="00C820F9" w:rsidRPr="00DA259A" w:rsidRDefault="00C820F9" w:rsidP="00FD1A14">
      <w:pPr>
        <w:pStyle w:val="3423"/>
      </w:pPr>
      <w:r w:rsidRPr="00077C5A">
        <w:t>шапк</w:t>
      </w:r>
      <w:r>
        <w:t>а</w:t>
      </w:r>
      <w:r w:rsidRPr="00077C5A">
        <w:t xml:space="preserve"> таблицы</w:t>
      </w:r>
      <w:r w:rsidRPr="00FD1A14">
        <w:rPr>
          <w:rStyle w:val="34ffc"/>
        </w:rPr>
        <w:t xml:space="preserve"> </w:t>
      </w:r>
      <w:r w:rsidRPr="00077C5A">
        <w:t>оформлен</w:t>
      </w:r>
      <w:r>
        <w:t>а</w:t>
      </w:r>
      <w:r w:rsidRPr="00077C5A">
        <w:t xml:space="preserve"> стилем </w:t>
      </w:r>
      <w:r w:rsidRPr="00FD1A14">
        <w:rPr>
          <w:rStyle w:val="34ffc"/>
        </w:rPr>
        <w:t>7_Таблица_Шапка</w:t>
      </w:r>
      <w:r w:rsidRPr="00077C5A">
        <w:t>;</w:t>
      </w:r>
    </w:p>
    <w:p w:rsidR="00C820F9" w:rsidRPr="00DA259A" w:rsidRDefault="00C820F9" w:rsidP="00FD1A14">
      <w:pPr>
        <w:pStyle w:val="3423"/>
      </w:pPr>
      <w:r>
        <w:t xml:space="preserve">для таблицы установлены те же параметры, что и для таблицы, к которой применен макрос </w:t>
      </w:r>
      <w:proofErr w:type="spellStart"/>
      <w:r w:rsidRPr="00FD1A14">
        <w:rPr>
          <w:rStyle w:val="34ffc"/>
        </w:rPr>
        <w:t>TableSingle_Format</w:t>
      </w:r>
      <w:proofErr w:type="spellEnd"/>
      <w:r>
        <w:t xml:space="preserve"> (см. раздел </w:t>
      </w:r>
      <w:r w:rsidR="00D91701">
        <w:fldChar w:fldCharType="begin"/>
      </w:r>
      <w:r w:rsidR="00D91701">
        <w:instrText xml:space="preserve"> REF _Ref411063700 \r \h </w:instrText>
      </w:r>
      <w:r w:rsidR="00D91701">
        <w:fldChar w:fldCharType="separate"/>
      </w:r>
      <w:r w:rsidR="0045761D">
        <w:t>6.5.1</w:t>
      </w:r>
      <w:r w:rsidR="00D91701">
        <w:fldChar w:fldCharType="end"/>
      </w:r>
      <w:r>
        <w:t>);</w:t>
      </w:r>
    </w:p>
    <w:p w:rsidR="00C820F9" w:rsidRPr="00077C5A" w:rsidRDefault="00C820F9" w:rsidP="00FD1A14">
      <w:pPr>
        <w:pStyle w:val="3423"/>
      </w:pPr>
      <w:r>
        <w:t>для полей ячеек установлены те же параметры, что и для ячеек таблицы, к которой применен макрос</w:t>
      </w:r>
      <w:r w:rsidRPr="00FD1A14">
        <w:rPr>
          <w:rStyle w:val="34ffc"/>
        </w:rPr>
        <w:t xml:space="preserve"> TableSingle_CellsFormat_Gost7</w:t>
      </w:r>
      <w:r>
        <w:t xml:space="preserve"> (см. раздел </w:t>
      </w:r>
      <w:r w:rsidR="00EB3F59">
        <w:fldChar w:fldCharType="begin"/>
      </w:r>
      <w:r w:rsidR="00EB3F59">
        <w:instrText xml:space="preserve"> REF _Ref7180610 \r \h </w:instrText>
      </w:r>
      <w:r w:rsidR="00EB3F59">
        <w:fldChar w:fldCharType="separate"/>
      </w:r>
      <w:r w:rsidR="0045761D">
        <w:t>6.5.7</w:t>
      </w:r>
      <w:r w:rsidR="00EB3F59">
        <w:fldChar w:fldCharType="end"/>
      </w:r>
      <w:r>
        <w:t>);</w:t>
      </w:r>
    </w:p>
    <w:p w:rsidR="00C820F9" w:rsidRPr="00FD123D" w:rsidRDefault="00C820F9" w:rsidP="00FD1A14">
      <w:pPr>
        <w:pStyle w:val="3413"/>
      </w:pPr>
      <w:r>
        <w:t>пустой абзац после таблицы</w:t>
      </w:r>
      <w:r w:rsidRPr="00956FE6">
        <w:t xml:space="preserve"> — </w:t>
      </w:r>
      <w:r>
        <w:t>отбивку:</w:t>
      </w:r>
      <w:r w:rsidR="00EB3F59">
        <w:t xml:space="preserve"> </w:t>
      </w:r>
      <w:r>
        <w:t xml:space="preserve">оформлен стилем </w:t>
      </w:r>
      <w:r w:rsidRPr="00FD1A14">
        <w:rPr>
          <w:rStyle w:val="34ffc"/>
        </w:rPr>
        <w:t>7_Отбивка_после_таблицы</w:t>
      </w:r>
      <w:r>
        <w:t>;</w:t>
      </w:r>
    </w:p>
    <w:p w:rsidR="00C820F9" w:rsidRPr="00573F09" w:rsidRDefault="00C820F9" w:rsidP="00FD1A14">
      <w:pPr>
        <w:pStyle w:val="3413"/>
      </w:pPr>
      <w:r>
        <w:t xml:space="preserve">ссылку на </w:t>
      </w:r>
      <w:r w:rsidRPr="00551454">
        <w:t>таблицу</w:t>
      </w:r>
      <w:r>
        <w:t xml:space="preserve"> (например: «</w:t>
      </w:r>
      <w:r w:rsidRPr="00551454">
        <w:t>таблица </w:t>
      </w:r>
      <w:r w:rsidRPr="00FD123D">
        <w:t>1</w:t>
      </w:r>
      <w:r>
        <w:t>.»):</w:t>
      </w:r>
    </w:p>
    <w:p w:rsidR="00C820F9" w:rsidRPr="005A35FF" w:rsidRDefault="00C820F9" w:rsidP="00FD1A14">
      <w:pPr>
        <w:pStyle w:val="3423"/>
      </w:pPr>
      <w:r>
        <w:t>ссылка размещена в конце абзаца, в котором изначально находился курсор при запуске макроса;</w:t>
      </w:r>
    </w:p>
    <w:p w:rsidR="00C820F9" w:rsidRPr="00573F09" w:rsidRDefault="00C820F9" w:rsidP="00FD1A14">
      <w:pPr>
        <w:pStyle w:val="3423"/>
      </w:pPr>
      <w:r>
        <w:t>ссылка содержит</w:t>
      </w:r>
      <w:r w:rsidRPr="00551454">
        <w:t xml:space="preserve"> </w:t>
      </w:r>
      <w:r>
        <w:t>подпись «таблица» (в именительном падеже, единственном числе) и поле перекрестной ссылки (номер таблицы);</w:t>
      </w:r>
    </w:p>
    <w:p w:rsidR="00C820F9" w:rsidRPr="00462F5C" w:rsidRDefault="00C820F9" w:rsidP="00FD1A14">
      <w:pPr>
        <w:pStyle w:val="3423"/>
      </w:pPr>
      <w:r>
        <w:t>после перекрестной ссылки добавлена точка.</w:t>
      </w:r>
    </w:p>
    <w:p w:rsidR="00C820F9" w:rsidRPr="00FD5245" w:rsidRDefault="00C820F9" w:rsidP="00FD1A14">
      <w:pPr>
        <w:pStyle w:val="34b"/>
      </w:pPr>
      <w:r w:rsidRPr="00FE0D99">
        <w:t xml:space="preserve">Выполнение макроса не зависит от того, подключен ли к документу шаблон </w:t>
      </w:r>
      <w:r w:rsidR="001B115B">
        <w:rPr>
          <w:rStyle w:val="34f0"/>
        </w:rPr>
        <w:t>ГОСТ_7.dotx</w:t>
      </w:r>
      <w:r w:rsidRPr="00FE0D99">
        <w:t xml:space="preserve">. Макрос добавляет стили в документ, если они в нем отсутствуют, но не устанавливает для них специальные параметры шрифта и абзаца, кроме выравнивания по ширине и параметра «не отрывать от следующего» для стиля </w:t>
      </w:r>
      <w:r w:rsidRPr="00FD1A14">
        <w:rPr>
          <w:rStyle w:val="34ffc"/>
        </w:rPr>
        <w:t>7_Таблица_Заголовок</w:t>
      </w:r>
      <w:r w:rsidRPr="00FE0D99">
        <w:t xml:space="preserve">. Поэтому макрос допустимо использовать </w:t>
      </w:r>
      <w:r>
        <w:t>в любых документах</w:t>
      </w:r>
      <w:r w:rsidRPr="00FE0D99">
        <w:t xml:space="preserve">, но параметры шрифта и абзаца в данных стилях будут корректно отображаться </w:t>
      </w:r>
      <w:r>
        <w:t xml:space="preserve">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 w:rsidRPr="00FE0D99">
        <w:t xml:space="preserve"> </w:t>
      </w:r>
      <w:r w:rsidR="001B115B">
        <w:rPr>
          <w:rStyle w:val="34f0"/>
        </w:rPr>
        <w:t>ГОСТ_</w:t>
      </w:r>
      <w:r w:rsidR="00395833">
        <w:rPr>
          <w:rStyle w:val="34f0"/>
        </w:rPr>
        <w:t>7</w:t>
      </w:r>
      <w:r w:rsidR="001B115B">
        <w:rPr>
          <w:rStyle w:val="34f0"/>
        </w:rPr>
        <w:t>.dotx</w:t>
      </w:r>
      <w:r w:rsidRPr="00FE0D99">
        <w:t xml:space="preserve">, в других документах параметры будут аналогичны параметрам встроенного стиля </w:t>
      </w:r>
      <w:r w:rsidRPr="00FD1A14">
        <w:rPr>
          <w:rStyle w:val="34ffc"/>
        </w:rPr>
        <w:t>Обычный</w:t>
      </w:r>
      <w:r w:rsidRPr="00FE0D99">
        <w:t xml:space="preserve"> шаблона </w:t>
      </w:r>
      <w:r w:rsidRPr="00FD1A14">
        <w:rPr>
          <w:rStyle w:val="34f0"/>
        </w:rPr>
        <w:t>Normal.dotm</w:t>
      </w:r>
      <w:r w:rsidRPr="00FE0D99">
        <w:t>.</w:t>
      </w:r>
    </w:p>
    <w:p w:rsidR="00C820F9" w:rsidRDefault="00C820F9" w:rsidP="00FD1A14">
      <w:pPr>
        <w:pStyle w:val="34b"/>
      </w:pPr>
      <w:r>
        <w:t>В ходе выполнения макроса отображается два диалоговых окна, в которых пользователю предлагается ввести количество строк (от 2 до 10) и столбцов (от 2 до 20) таблицы.</w:t>
      </w:r>
    </w:p>
    <w:p w:rsidR="00C820F9" w:rsidRPr="00C62DDE" w:rsidRDefault="00C820F9" w:rsidP="00FD1A14">
      <w:pPr>
        <w:pStyle w:val="34ffff2"/>
      </w:pPr>
      <w:r>
        <w:t>Примечания</w:t>
      </w:r>
    </w:p>
    <w:p w:rsidR="00C820F9" w:rsidRPr="00C62DDE" w:rsidRDefault="00C820F9" w:rsidP="002450A9">
      <w:pPr>
        <w:pStyle w:val="347"/>
        <w:numPr>
          <w:ilvl w:val="0"/>
          <w:numId w:val="84"/>
        </w:numPr>
      </w:pPr>
      <w:r>
        <w:t>Ограничения количества строк и столбцов введены</w:t>
      </w:r>
      <w:r w:rsidRPr="00F2542C">
        <w:t xml:space="preserve"> для того</w:t>
      </w:r>
      <w:r>
        <w:t>, чтобы сократить время обработки таблицы макросом.</w:t>
      </w:r>
      <w:r w:rsidRPr="00F2542C">
        <w:t xml:space="preserve"> Дополнительное </w:t>
      </w:r>
      <w:r>
        <w:t xml:space="preserve">количество строк и </w:t>
      </w:r>
      <w:proofErr w:type="gramStart"/>
      <w:r>
        <w:t>столбцов</w:t>
      </w:r>
      <w:proofErr w:type="gramEnd"/>
      <w:r>
        <w:t xml:space="preserve"> </w:t>
      </w:r>
      <w:r w:rsidRPr="00F2542C">
        <w:t>воз</w:t>
      </w:r>
      <w:r>
        <w:t xml:space="preserve">можно быстро добавить средствами </w:t>
      </w:r>
      <w:r w:rsidRPr="00395833">
        <w:rPr>
          <w:lang w:val="en-US"/>
        </w:rPr>
        <w:t>Microsoft</w:t>
      </w:r>
      <w:r>
        <w:t xml:space="preserve"> </w:t>
      </w:r>
      <w:r w:rsidRPr="00395833">
        <w:rPr>
          <w:lang w:val="en-US"/>
        </w:rPr>
        <w:t>Word</w:t>
      </w:r>
      <w:r>
        <w:t xml:space="preserve"> после выполнения макроса.</w:t>
      </w:r>
    </w:p>
    <w:p w:rsidR="00C820F9" w:rsidRPr="00077C5A" w:rsidRDefault="00C820F9" w:rsidP="00FD1A14">
      <w:pPr>
        <w:pStyle w:val="347"/>
      </w:pPr>
      <w:r>
        <w:t>Верхнее ограничение для столбцов «20» предусмотрено для таблиц, которые будут размещены на страницах формата А3 с альбомной ориентацией. Не следует добавлять большое количество столбцов на страницу формата А</w:t>
      </w:r>
      <w:proofErr w:type="gramStart"/>
      <w:r>
        <w:t>4</w:t>
      </w:r>
      <w:proofErr w:type="gramEnd"/>
      <w:r>
        <w:t xml:space="preserve"> с книжной ориентацией.</w:t>
      </w:r>
    </w:p>
    <w:p w:rsidR="00C820F9" w:rsidRPr="00A71C02" w:rsidRDefault="00C820F9" w:rsidP="00FD1A14">
      <w:pPr>
        <w:pStyle w:val="34f1"/>
      </w:pPr>
      <w:r w:rsidRPr="00FD1A14">
        <w:rPr>
          <w:rStyle w:val="34ff0"/>
        </w:rPr>
        <w:lastRenderedPageBreak/>
        <w:t>Внимание!</w:t>
      </w:r>
      <w:r w:rsidRPr="00A663F7">
        <w:t xml:space="preserve"> </w:t>
      </w:r>
      <w:r w:rsidRPr="002B1076">
        <w:t xml:space="preserve">Не используйте макрос для добавления </w:t>
      </w:r>
      <w:r>
        <w:t>таблиц</w:t>
      </w:r>
      <w:r w:rsidRPr="002B1076">
        <w:t xml:space="preserve"> в приложении</w:t>
      </w:r>
      <w:r w:rsidRPr="00902E42">
        <w:t>.</w:t>
      </w:r>
      <w:r w:rsidRPr="002B1076">
        <w:t xml:space="preserve"> П</w:t>
      </w:r>
      <w:r>
        <w:t>осле его выполнения перед</w:t>
      </w:r>
      <w:r w:rsidRPr="002B1076">
        <w:t xml:space="preserve"> номером </w:t>
      </w:r>
      <w:r>
        <w:t>таблицы</w:t>
      </w:r>
      <w:r w:rsidRPr="002B1076">
        <w:t xml:space="preserve"> </w:t>
      </w:r>
      <w:r>
        <w:t>не будет добавлено</w:t>
      </w:r>
      <w:r w:rsidRPr="002B1076">
        <w:t xml:space="preserve"> обозначение приложения</w:t>
      </w:r>
      <w:r>
        <w:t>, что не соответствует требованиям ГОСТ </w:t>
      </w:r>
      <w:r w:rsidR="00D7763B">
        <w:t>7.32-2017</w:t>
      </w:r>
      <w:r>
        <w:t xml:space="preserve"> для нумерации таблиц в приложении.</w:t>
      </w:r>
    </w:p>
    <w:p w:rsidR="00C820F9" w:rsidRPr="00A44D79" w:rsidRDefault="00C820F9" w:rsidP="00C820F9">
      <w:pPr>
        <w:pStyle w:val="3"/>
        <w:tabs>
          <w:tab w:val="num" w:pos="1644"/>
        </w:tabs>
        <w:ind w:left="720" w:firstLine="0"/>
        <w:rPr>
          <w:lang w:val="en-US"/>
        </w:rPr>
      </w:pPr>
      <w:bookmarkStart w:id="128" w:name="_Toc411372172"/>
      <w:bookmarkStart w:id="129" w:name="_Toc412083590"/>
      <w:bookmarkStart w:id="130" w:name="_Toc134966314"/>
      <w:r>
        <w:t>Макрос</w:t>
      </w:r>
      <w:r w:rsidRPr="00A44D79">
        <w:rPr>
          <w:lang w:val="en-US"/>
        </w:rPr>
        <w:t xml:space="preserve"> </w:t>
      </w:r>
      <w:r>
        <w:rPr>
          <w:lang w:val="en-US"/>
        </w:rPr>
        <w:t>Insert_TableBlock_App_Gost7</w:t>
      </w:r>
      <w:bookmarkEnd w:id="128"/>
      <w:bookmarkEnd w:id="129"/>
      <w:bookmarkEnd w:id="130"/>
    </w:p>
    <w:p w:rsidR="00C820F9" w:rsidRDefault="00C820F9" w:rsidP="00395833">
      <w:pPr>
        <w:pStyle w:val="34b"/>
        <w:keepNext/>
      </w:pPr>
      <w:r>
        <w:t xml:space="preserve">Макрос </w:t>
      </w:r>
      <w:r w:rsidRPr="00FD1A14">
        <w:rPr>
          <w:rStyle w:val="34ffc"/>
        </w:rPr>
        <w:t>Insert_TableBlock_App_Gost7</w:t>
      </w:r>
      <w:r w:rsidRPr="0051103A">
        <w:t xml:space="preserve"> </w:t>
      </w:r>
      <w:r>
        <w:t xml:space="preserve">предназначен для добавления </w:t>
      </w:r>
      <w:r>
        <w:rPr>
          <w:lang w:eastAsia="ru-RU"/>
        </w:rPr>
        <w:t xml:space="preserve">табличного </w:t>
      </w:r>
      <w:r>
        <w:t>блока в приложении.</w:t>
      </w:r>
    </w:p>
    <w:p w:rsidR="00C820F9" w:rsidRPr="00FD123D" w:rsidRDefault="00C820F9" w:rsidP="00FD1A14">
      <w:pPr>
        <w:pStyle w:val="34b"/>
      </w:pPr>
      <w:r>
        <w:t xml:space="preserve">Макрос добавляет </w:t>
      </w:r>
      <w:r>
        <w:rPr>
          <w:lang w:eastAsia="ru-RU"/>
        </w:rPr>
        <w:t xml:space="preserve">табличный </w:t>
      </w:r>
      <w:r>
        <w:t>блок непосредственно после абзаца, в котором находится курсор мыши. Положение курсора в абзаце значения не имеет.</w:t>
      </w:r>
    </w:p>
    <w:p w:rsidR="00C820F9" w:rsidRDefault="00C820F9" w:rsidP="00FD1A14">
      <w:pPr>
        <w:pStyle w:val="34fb"/>
      </w:pPr>
      <w:r>
        <w:rPr>
          <w:lang w:eastAsia="ru-RU"/>
        </w:rPr>
        <w:t xml:space="preserve">Табличный </w:t>
      </w:r>
      <w:r>
        <w:t>блок включает в себя:</w:t>
      </w:r>
    </w:p>
    <w:p w:rsidR="00C820F9" w:rsidRDefault="00C820F9" w:rsidP="00FD1A14">
      <w:pPr>
        <w:pStyle w:val="3413"/>
      </w:pPr>
      <w:r w:rsidRPr="00FD123D">
        <w:t xml:space="preserve">абзац для названия </w:t>
      </w:r>
      <w:r>
        <w:t>таблицы:</w:t>
      </w:r>
    </w:p>
    <w:p w:rsidR="00C820F9" w:rsidRPr="00DA259A" w:rsidRDefault="00C820F9" w:rsidP="00FD1A14">
      <w:pPr>
        <w:pStyle w:val="3423"/>
      </w:pPr>
      <w:r>
        <w:t>оформлен</w:t>
      </w:r>
      <w:r w:rsidRPr="00FD123D">
        <w:t xml:space="preserve"> стилем </w:t>
      </w:r>
      <w:r w:rsidRPr="00FD1A14">
        <w:rPr>
          <w:rStyle w:val="34ffc"/>
        </w:rPr>
        <w:t>7_Таблица_Заголовок</w:t>
      </w:r>
      <w:r w:rsidRPr="005A35FF">
        <w:t>;</w:t>
      </w:r>
    </w:p>
    <w:p w:rsidR="00C820F9" w:rsidRDefault="00C820F9" w:rsidP="00FD1A14">
      <w:pPr>
        <w:pStyle w:val="3423"/>
      </w:pPr>
      <w:r w:rsidRPr="00FD123D">
        <w:t xml:space="preserve">содержит </w:t>
      </w:r>
      <w:r>
        <w:t>подпись</w:t>
      </w:r>
      <w:r w:rsidRPr="00FD123D">
        <w:t xml:space="preserve"> «</w:t>
      </w:r>
      <w:r>
        <w:t>Таблица</w:t>
      </w:r>
      <w:r w:rsidRPr="00FD123D">
        <w:t>»,</w:t>
      </w:r>
      <w:r>
        <w:t xml:space="preserve"> последовательный номер таблицы </w:t>
      </w:r>
      <w:r w:rsidRPr="00FD123D">
        <w:t>(</w:t>
      </w:r>
      <w:r>
        <w:t xml:space="preserve">поле </w:t>
      </w:r>
      <w:r w:rsidRPr="00FD1A14">
        <w:rPr>
          <w:rStyle w:val="34ff1"/>
        </w:rPr>
        <w:t>SEQ</w:t>
      </w:r>
      <w:r w:rsidRPr="00FD123D">
        <w:t>) и тире, например</w:t>
      </w:r>
      <w:r>
        <w:t>:</w:t>
      </w:r>
      <w:r w:rsidRPr="00FD123D">
        <w:t xml:space="preserve"> </w:t>
      </w:r>
      <w:r>
        <w:t xml:space="preserve">«Таблица А.2 — </w:t>
      </w:r>
      <w:r w:rsidRPr="00FD123D">
        <w:t>»;</w:t>
      </w:r>
    </w:p>
    <w:p w:rsidR="00C820F9" w:rsidRDefault="00C820F9" w:rsidP="00FD1A14">
      <w:pPr>
        <w:pStyle w:val="3413"/>
      </w:pPr>
      <w:r w:rsidRPr="00077C5A">
        <w:t>пустую таблицу</w:t>
      </w:r>
      <w:r>
        <w:t>:</w:t>
      </w:r>
    </w:p>
    <w:p w:rsidR="00C820F9" w:rsidRPr="00DA259A" w:rsidRDefault="00C820F9" w:rsidP="00FD1A14">
      <w:pPr>
        <w:pStyle w:val="3423"/>
      </w:pPr>
      <w:r w:rsidRPr="00077C5A">
        <w:t>число строк и столбцов задает пользователь</w:t>
      </w:r>
      <w:r>
        <w:t>;</w:t>
      </w:r>
    </w:p>
    <w:p w:rsidR="00C820F9" w:rsidRPr="00DA259A" w:rsidRDefault="00C820F9" w:rsidP="00FD1A14">
      <w:pPr>
        <w:pStyle w:val="3423"/>
      </w:pPr>
      <w:r w:rsidRPr="00077C5A">
        <w:t xml:space="preserve">ячейки таблицы оформлены стилем </w:t>
      </w:r>
      <w:r w:rsidRPr="00FD1A14">
        <w:rPr>
          <w:rStyle w:val="34ffc"/>
        </w:rPr>
        <w:t>7_Таблица_Основной</w:t>
      </w:r>
      <w:r>
        <w:t>;</w:t>
      </w:r>
    </w:p>
    <w:p w:rsidR="00C820F9" w:rsidRPr="00DA259A" w:rsidRDefault="00C820F9" w:rsidP="00FD1A14">
      <w:pPr>
        <w:pStyle w:val="3423"/>
      </w:pPr>
      <w:r w:rsidRPr="00077C5A">
        <w:t>шапк</w:t>
      </w:r>
      <w:r>
        <w:t>а</w:t>
      </w:r>
      <w:r w:rsidRPr="00077C5A">
        <w:t xml:space="preserve"> таблицы</w:t>
      </w:r>
      <w:r w:rsidRPr="00FD1A14">
        <w:rPr>
          <w:rStyle w:val="34ffc"/>
        </w:rPr>
        <w:t xml:space="preserve"> </w:t>
      </w:r>
      <w:r w:rsidRPr="00077C5A">
        <w:t>оформлен</w:t>
      </w:r>
      <w:r>
        <w:t>а</w:t>
      </w:r>
      <w:r w:rsidRPr="00077C5A">
        <w:t xml:space="preserve"> стилем </w:t>
      </w:r>
      <w:r w:rsidRPr="00FD1A14">
        <w:rPr>
          <w:rStyle w:val="34ffc"/>
        </w:rPr>
        <w:t>7_Таблица_Шапка</w:t>
      </w:r>
      <w:r w:rsidRPr="00077C5A">
        <w:t>;</w:t>
      </w:r>
    </w:p>
    <w:p w:rsidR="00C820F9" w:rsidRPr="00DA259A" w:rsidRDefault="00C820F9" w:rsidP="00FD1A14">
      <w:pPr>
        <w:pStyle w:val="3423"/>
      </w:pPr>
      <w:r>
        <w:t xml:space="preserve">для таблицы установлены те же параметры, что и для таблицы, к которой применен макрос </w:t>
      </w:r>
      <w:proofErr w:type="spellStart"/>
      <w:r w:rsidRPr="00FD1A14">
        <w:rPr>
          <w:rStyle w:val="34ffc"/>
        </w:rPr>
        <w:t>TableSingle_Format</w:t>
      </w:r>
      <w:proofErr w:type="spellEnd"/>
      <w:r>
        <w:t xml:space="preserve"> (см. раздел </w:t>
      </w:r>
      <w:r w:rsidR="00395833">
        <w:fldChar w:fldCharType="begin"/>
      </w:r>
      <w:r w:rsidR="00395833">
        <w:instrText xml:space="preserve"> REF _Ref411063700 \r \h </w:instrText>
      </w:r>
      <w:r w:rsidR="00395833">
        <w:fldChar w:fldCharType="separate"/>
      </w:r>
      <w:r w:rsidR="0045761D">
        <w:t>6.5.1</w:t>
      </w:r>
      <w:r w:rsidR="00395833">
        <w:fldChar w:fldCharType="end"/>
      </w:r>
      <w:r>
        <w:t>);</w:t>
      </w:r>
    </w:p>
    <w:p w:rsidR="00C820F9" w:rsidRPr="00077C5A" w:rsidRDefault="00C820F9" w:rsidP="00FD1A14">
      <w:pPr>
        <w:pStyle w:val="3423"/>
      </w:pPr>
      <w:r>
        <w:t>для полей ячеек установлены те же параметры, что и для ячеек таблицы, к которой применен макрос</w:t>
      </w:r>
      <w:r w:rsidRPr="00FD1A14">
        <w:rPr>
          <w:rStyle w:val="34ffc"/>
        </w:rPr>
        <w:t xml:space="preserve"> TableSingle_CellsFormat_Gost7</w:t>
      </w:r>
      <w:r>
        <w:t xml:space="preserve"> (см. раздел </w:t>
      </w:r>
      <w:r w:rsidR="00395833">
        <w:fldChar w:fldCharType="begin"/>
      </w:r>
      <w:r w:rsidR="00395833">
        <w:instrText xml:space="preserve"> REF _Ref7180610 \r \h </w:instrText>
      </w:r>
      <w:r w:rsidR="00395833">
        <w:fldChar w:fldCharType="separate"/>
      </w:r>
      <w:r w:rsidR="0045761D">
        <w:t>6.5.7</w:t>
      </w:r>
      <w:r w:rsidR="00395833">
        <w:fldChar w:fldCharType="end"/>
      </w:r>
      <w:r>
        <w:t>);</w:t>
      </w:r>
    </w:p>
    <w:p w:rsidR="00C820F9" w:rsidRPr="00FD123D" w:rsidRDefault="00C820F9" w:rsidP="00FD1A14">
      <w:pPr>
        <w:pStyle w:val="3413"/>
      </w:pPr>
      <w:r>
        <w:t>пустой абзац после таблицы</w:t>
      </w:r>
      <w:r w:rsidRPr="00956FE6">
        <w:t xml:space="preserve"> — </w:t>
      </w:r>
      <w:r>
        <w:t>отбивку:</w:t>
      </w:r>
      <w:r w:rsidR="00283A31">
        <w:t xml:space="preserve"> </w:t>
      </w:r>
      <w:r>
        <w:t xml:space="preserve">оформлен стилем </w:t>
      </w:r>
      <w:r w:rsidRPr="00FD1A14">
        <w:rPr>
          <w:rStyle w:val="34ffc"/>
        </w:rPr>
        <w:t>7_Отбивка_после_таблицы</w:t>
      </w:r>
      <w:r>
        <w:t>;</w:t>
      </w:r>
    </w:p>
    <w:p w:rsidR="00C820F9" w:rsidRPr="00573F09" w:rsidRDefault="00C820F9" w:rsidP="00FD1A14">
      <w:pPr>
        <w:pStyle w:val="3413"/>
      </w:pPr>
      <w:r>
        <w:t xml:space="preserve">ссылку на </w:t>
      </w:r>
      <w:r w:rsidRPr="00551454">
        <w:t>таблицу</w:t>
      </w:r>
      <w:r>
        <w:t>:</w:t>
      </w:r>
    </w:p>
    <w:p w:rsidR="00C820F9" w:rsidRPr="005A35FF" w:rsidRDefault="00C820F9" w:rsidP="00FD1A14">
      <w:pPr>
        <w:pStyle w:val="3423"/>
      </w:pPr>
      <w:r>
        <w:t>ссылка размещена в конце абзаца, в котором изначально находился курсор при запуске макроса</w:t>
      </w:r>
    </w:p>
    <w:p w:rsidR="00C820F9" w:rsidRPr="00573F09" w:rsidRDefault="00C820F9" w:rsidP="00FD1A14">
      <w:pPr>
        <w:pStyle w:val="3423"/>
      </w:pPr>
      <w:r>
        <w:t>ссылка содержит</w:t>
      </w:r>
      <w:r w:rsidRPr="00551454">
        <w:t xml:space="preserve"> </w:t>
      </w:r>
      <w:r>
        <w:t>подпись «таблица» (в именительном падеже, единственном числе) и поле перекрестной ссылки (обозначение и номер таблицы, разделенные точкой),</w:t>
      </w:r>
      <w:r w:rsidRPr="005A35FF">
        <w:t xml:space="preserve"> </w:t>
      </w:r>
      <w:r>
        <w:t>например: «</w:t>
      </w:r>
      <w:r w:rsidRPr="00551454">
        <w:t>таблица </w:t>
      </w:r>
      <w:r>
        <w:t>А.2.»;</w:t>
      </w:r>
    </w:p>
    <w:p w:rsidR="00C820F9" w:rsidRPr="00462F5C" w:rsidRDefault="00C820F9" w:rsidP="00FD1A14">
      <w:pPr>
        <w:pStyle w:val="3423"/>
      </w:pPr>
      <w:r>
        <w:t>после перекрестной ссылки добавлена точка.</w:t>
      </w:r>
    </w:p>
    <w:p w:rsidR="00C820F9" w:rsidRPr="00C50191" w:rsidRDefault="00C820F9" w:rsidP="00FD1A14">
      <w:pPr>
        <w:pStyle w:val="34b"/>
      </w:pPr>
      <w:r w:rsidRPr="00C50191">
        <w:t xml:space="preserve">Для задания обозначения приложения документ должен содержать </w:t>
      </w:r>
      <w:r>
        <w:t xml:space="preserve">нумерованный </w:t>
      </w:r>
      <w:r w:rsidRPr="00C50191">
        <w:t xml:space="preserve">заголовок приложения, оформленный стилем </w:t>
      </w:r>
      <w:r w:rsidRPr="00FD1A14">
        <w:rPr>
          <w:rStyle w:val="34ffc"/>
        </w:rPr>
        <w:t>7_Заголовок_1_Приложение</w:t>
      </w:r>
      <w:r w:rsidRPr="00C50191">
        <w:t>.</w:t>
      </w:r>
    </w:p>
    <w:p w:rsidR="00C820F9" w:rsidRDefault="00C820F9" w:rsidP="00FD1A14">
      <w:pPr>
        <w:pStyle w:val="34b"/>
      </w:pPr>
      <w:r w:rsidRPr="00C50191">
        <w:t>В документах, которые не содержат нумерованный заголовок приложения и все требуемые стили, макрос будет выполнен некорректно.</w:t>
      </w:r>
    </w:p>
    <w:p w:rsidR="00C820F9" w:rsidRDefault="00C820F9" w:rsidP="00FD1A14">
      <w:pPr>
        <w:pStyle w:val="34b"/>
      </w:pPr>
      <w:r>
        <w:lastRenderedPageBreak/>
        <w:t>В ходе выполнения макроса отображается два диалоговых окна, в которых пользователю предлагается ввести количество строк (от 2 до 10) и столбцов (от 2 до 20) таблицы.</w:t>
      </w:r>
    </w:p>
    <w:p w:rsidR="00C820F9" w:rsidRPr="00C62DDE" w:rsidRDefault="00C820F9" w:rsidP="00FD1A14">
      <w:pPr>
        <w:pStyle w:val="34ffff2"/>
      </w:pPr>
      <w:r>
        <w:t>Примечания</w:t>
      </w:r>
    </w:p>
    <w:p w:rsidR="00C820F9" w:rsidRPr="00C62DDE" w:rsidRDefault="00C820F9" w:rsidP="002450A9">
      <w:pPr>
        <w:pStyle w:val="347"/>
        <w:numPr>
          <w:ilvl w:val="0"/>
          <w:numId w:val="83"/>
        </w:numPr>
      </w:pPr>
      <w:r>
        <w:t>Ограничения количества строк и столбцов введены</w:t>
      </w:r>
      <w:r w:rsidRPr="00F2542C">
        <w:t xml:space="preserve"> для того</w:t>
      </w:r>
      <w:r>
        <w:t>, чтобы сократить время обработки таблицы макросом.</w:t>
      </w:r>
      <w:r w:rsidRPr="00F2542C">
        <w:t xml:space="preserve"> Дополнительное </w:t>
      </w:r>
      <w:r>
        <w:t xml:space="preserve">количество строк и </w:t>
      </w:r>
      <w:proofErr w:type="gramStart"/>
      <w:r>
        <w:t>столбцов</w:t>
      </w:r>
      <w:proofErr w:type="gramEnd"/>
      <w:r>
        <w:t xml:space="preserve"> </w:t>
      </w:r>
      <w:r w:rsidRPr="00F2542C">
        <w:t>воз</w:t>
      </w:r>
      <w:r>
        <w:t xml:space="preserve">можно быстро добавить средствами </w:t>
      </w:r>
      <w:r w:rsidRPr="00FD1A14">
        <w:rPr>
          <w:lang w:val="en-US"/>
        </w:rPr>
        <w:t>Microsoft</w:t>
      </w:r>
      <w:r>
        <w:t xml:space="preserve"> </w:t>
      </w:r>
      <w:r w:rsidRPr="00FD1A14">
        <w:rPr>
          <w:lang w:val="en-US"/>
        </w:rPr>
        <w:t>Word</w:t>
      </w:r>
      <w:r>
        <w:t xml:space="preserve"> после выполнения макроса.</w:t>
      </w:r>
    </w:p>
    <w:p w:rsidR="00C820F9" w:rsidRPr="00077C5A" w:rsidRDefault="00C820F9" w:rsidP="00FD1A14">
      <w:pPr>
        <w:pStyle w:val="347"/>
      </w:pPr>
      <w:r>
        <w:t>Верхнее ограничение для столбцов «20» предусмотрено для таблиц, которые будут размещены на страницах формата А3 с альбомной ориентацией. Не следует добавлять большое количество столбцов на страницу формата А</w:t>
      </w:r>
      <w:proofErr w:type="gramStart"/>
      <w:r>
        <w:t>4</w:t>
      </w:r>
      <w:proofErr w:type="gramEnd"/>
      <w:r>
        <w:t xml:space="preserve"> с книжной ориентацией.</w:t>
      </w:r>
    </w:p>
    <w:p w:rsidR="00C820F9" w:rsidRDefault="00C820F9" w:rsidP="00FD1A14">
      <w:pPr>
        <w:pStyle w:val="34f1"/>
      </w:pPr>
      <w:r w:rsidRPr="00FD1A14">
        <w:rPr>
          <w:rStyle w:val="34ff0"/>
        </w:rPr>
        <w:t>Внимание!</w:t>
      </w:r>
      <w:r w:rsidRPr="00A663F7">
        <w:t xml:space="preserve"> </w:t>
      </w:r>
      <w:r>
        <w:t>Не используйте макрос в основной части документа. Макрос добавляет перед номером таблицы</w:t>
      </w:r>
      <w:r w:rsidRPr="00A44D79">
        <w:t xml:space="preserve"> </w:t>
      </w:r>
      <w:r>
        <w:t>обозначение приложения, и после его выполнения номер отобразится некорректно.</w:t>
      </w:r>
    </w:p>
    <w:p w:rsidR="00C820F9" w:rsidRPr="00623A7B" w:rsidRDefault="00C820F9" w:rsidP="00FD1A14">
      <w:pPr>
        <w:pStyle w:val="34f1"/>
      </w:pPr>
      <w:r w:rsidRPr="00FD1A14">
        <w:rPr>
          <w:rStyle w:val="34ff0"/>
        </w:rPr>
        <w:t>Внимание!</w:t>
      </w:r>
      <w:r w:rsidRPr="00623A7B">
        <w:t xml:space="preserve"> </w:t>
      </w:r>
      <w:r>
        <w:t>После вставки табличного блока для первой таблицы в приложении выполните макрос</w:t>
      </w:r>
      <w:r w:rsidRPr="00623A7B">
        <w:t xml:space="preserve"> </w:t>
      </w:r>
      <w:r w:rsidRPr="00FD1A14">
        <w:rPr>
          <w:rStyle w:val="34ffc"/>
        </w:rPr>
        <w:t>Set_Num1_For_AppendixObject</w:t>
      </w:r>
      <w:r w:rsidRPr="00623A7B">
        <w:t xml:space="preserve"> для задания начальной нумерации </w:t>
      </w:r>
      <w:r>
        <w:t xml:space="preserve">таблицы </w:t>
      </w:r>
      <w:r w:rsidRPr="00623A7B">
        <w:t xml:space="preserve">согласно требованиям </w:t>
      </w:r>
      <w:r>
        <w:t>ГОСТ </w:t>
      </w:r>
      <w:r w:rsidR="00D7763B">
        <w:t>7.32-2017</w:t>
      </w:r>
      <w:r w:rsidRPr="00623A7B">
        <w:t xml:space="preserve"> (см. раздел</w:t>
      </w:r>
      <w:r>
        <w:t> </w:t>
      </w:r>
      <w:r w:rsidR="00283A31">
        <w:fldChar w:fldCharType="begin"/>
      </w:r>
      <w:r w:rsidR="00283A31">
        <w:instrText xml:space="preserve"> REF _Ref411737368 \r \h </w:instrText>
      </w:r>
      <w:r w:rsidR="00283A31">
        <w:fldChar w:fldCharType="separate"/>
      </w:r>
      <w:r w:rsidR="0045761D">
        <w:t>6.3.4</w:t>
      </w:r>
      <w:r w:rsidR="00283A31">
        <w:fldChar w:fldCharType="end"/>
      </w:r>
      <w:r w:rsidRPr="00623A7B">
        <w:t>).</w:t>
      </w:r>
    </w:p>
    <w:p w:rsidR="0034540D" w:rsidRDefault="0034540D" w:rsidP="0034540D">
      <w:pPr>
        <w:pStyle w:val="2"/>
      </w:pPr>
      <w:bookmarkStart w:id="131" w:name="_Toc134966315"/>
      <w:r>
        <w:t>Макросы для оформления стилями структурных элементов</w:t>
      </w:r>
      <w:bookmarkEnd w:id="131"/>
    </w:p>
    <w:p w:rsidR="0034540D" w:rsidRDefault="0034540D" w:rsidP="0034540D">
      <w:pPr>
        <w:pStyle w:val="3"/>
      </w:pPr>
      <w:bookmarkStart w:id="132" w:name="_Toc134966316"/>
      <w:r>
        <w:t>Макрос Format_InterfaceElement_Gost34</w:t>
      </w:r>
      <w:bookmarkEnd w:id="132"/>
    </w:p>
    <w:p w:rsidR="0013150D" w:rsidRDefault="0034540D" w:rsidP="0034540D">
      <w:pPr>
        <w:pStyle w:val="34b"/>
      </w:pPr>
      <w:r>
        <w:t xml:space="preserve">Макрос </w:t>
      </w:r>
      <w:r w:rsidRPr="0034540D">
        <w:rPr>
          <w:rStyle w:val="34ffc"/>
        </w:rPr>
        <w:t>Format_InterfaceElement_Gost34</w:t>
      </w:r>
      <w:r w:rsidRPr="00FE23EF">
        <w:t xml:space="preserve"> </w:t>
      </w:r>
      <w:r w:rsidR="0013150D">
        <w:t xml:space="preserve">предназначен для оформления </w:t>
      </w:r>
      <w:r w:rsidR="00925FB5">
        <w:t xml:space="preserve">названия </w:t>
      </w:r>
      <w:r w:rsidR="0013150D">
        <w:t>элемент</w:t>
      </w:r>
      <w:r w:rsidR="00925FB5">
        <w:t>а</w:t>
      </w:r>
      <w:r w:rsidR="0013150D">
        <w:t xml:space="preserve"> интерфейса в тексте</w:t>
      </w:r>
      <w:r w:rsidR="00925FB5">
        <w:t xml:space="preserve"> знаковым </w:t>
      </w:r>
      <w:r w:rsidR="0013150D">
        <w:t>стилем</w:t>
      </w:r>
      <w:r w:rsidR="005D3E6A">
        <w:t xml:space="preserve"> </w:t>
      </w:r>
      <w:r w:rsidR="005D3E6A" w:rsidRPr="00A44EBE">
        <w:rPr>
          <w:rStyle w:val="34ffc"/>
        </w:rPr>
        <w:t>34_Знак_Элемент_интерфейса</w:t>
      </w:r>
      <w:r w:rsidR="0013150D">
        <w:t>.</w:t>
      </w:r>
    </w:p>
    <w:p w:rsidR="00A44EBE" w:rsidRDefault="0013150D" w:rsidP="0034540D">
      <w:pPr>
        <w:pStyle w:val="34b"/>
      </w:pPr>
      <w:r>
        <w:t xml:space="preserve">Перед выполнением макроса следует выделить в тексте название элемента интерфейса. Макрос осуществляет поиск </w:t>
      </w:r>
      <w:r w:rsidR="00925FB5">
        <w:t>выделенного</w:t>
      </w:r>
      <w:r>
        <w:t xml:space="preserve"> текста в</w:t>
      </w:r>
      <w:r w:rsidR="00925FB5">
        <w:t xml:space="preserve"> </w:t>
      </w:r>
      <w:r>
        <w:t xml:space="preserve">документе и применяет ко всем найденным выражениям </w:t>
      </w:r>
      <w:r w:rsidR="00A44EBE">
        <w:t>стил</w:t>
      </w:r>
      <w:r>
        <w:t>ь</w:t>
      </w:r>
      <w:r w:rsidR="00A44EBE">
        <w:t xml:space="preserve"> </w:t>
      </w:r>
      <w:r w:rsidR="00A44EBE" w:rsidRPr="00A44EBE">
        <w:rPr>
          <w:rStyle w:val="34ffc"/>
        </w:rPr>
        <w:t>34_Знак_Элемент_интерфейса</w:t>
      </w:r>
      <w:r w:rsidR="00A44EBE">
        <w:t>.</w:t>
      </w:r>
    </w:p>
    <w:p w:rsidR="00A1690A" w:rsidRDefault="00A1690A" w:rsidP="0034540D">
      <w:pPr>
        <w:pStyle w:val="34b"/>
      </w:pPr>
      <w:r>
        <w:t xml:space="preserve">Для выполнения макроса документ должен содержать этот стиль. Иначе </w:t>
      </w:r>
      <w:r w:rsidR="00E37718">
        <w:t>макрос</w:t>
      </w:r>
      <w:r>
        <w:t xml:space="preserve"> выполнен не будет.</w:t>
      </w:r>
    </w:p>
    <w:p w:rsidR="003E2370" w:rsidRPr="00D97E7F" w:rsidRDefault="003E2370" w:rsidP="0034540D">
      <w:pPr>
        <w:pStyle w:val="34b"/>
      </w:pPr>
      <w:r>
        <w:t xml:space="preserve">Макрос удобно использовать для быстрого </w:t>
      </w:r>
      <w:r w:rsidR="00D97E7F">
        <w:t>оформления стилем</w:t>
      </w:r>
      <w:r>
        <w:t xml:space="preserve"> уникального названия элемента интерфейса</w:t>
      </w:r>
      <w:r w:rsidR="00D97E7F" w:rsidRPr="00D97E7F">
        <w:t xml:space="preserve"> </w:t>
      </w:r>
      <w:r w:rsidR="00D97E7F">
        <w:t>во всем тексте</w:t>
      </w:r>
      <w:r>
        <w:t>.</w:t>
      </w:r>
      <w:r w:rsidR="00D97E7F">
        <w:t xml:space="preserve"> При обработке текста макрос учитывает регистр выделенного текста.</w:t>
      </w:r>
    </w:p>
    <w:p w:rsidR="00A1690A" w:rsidRDefault="0034540D" w:rsidP="00A1690A">
      <w:pPr>
        <w:pStyle w:val="34f1"/>
      </w:pPr>
      <w:r w:rsidRPr="00A1690A">
        <w:rPr>
          <w:rStyle w:val="34ff0"/>
        </w:rPr>
        <w:lastRenderedPageBreak/>
        <w:t>Внимание!</w:t>
      </w:r>
      <w:r>
        <w:t xml:space="preserve"> Будьте осторожны с применением данного макроса. </w:t>
      </w:r>
      <w:r w:rsidR="00D97E7F">
        <w:t>Он</w:t>
      </w:r>
      <w:r>
        <w:t xml:space="preserve"> не осуществляет поиск по параметру «Только слово целиком». Убедитесь, что выделенное выражение не является частью других слов</w:t>
      </w:r>
      <w:r w:rsidR="003E2370">
        <w:t xml:space="preserve"> или выражений</w:t>
      </w:r>
      <w:r>
        <w:t>. Например, сочетание букв «ОК» — название стандартной кнопки — может встречаться внутри слов, напечатанных в верхнем регистре</w:t>
      </w:r>
      <w:r w:rsidR="00A1690A">
        <w:t>.</w:t>
      </w:r>
    </w:p>
    <w:p w:rsidR="00C820F9" w:rsidRDefault="00C820F9" w:rsidP="00C820F9">
      <w:pPr>
        <w:pStyle w:val="3"/>
      </w:pPr>
      <w:bookmarkStart w:id="133" w:name="_Toc134966317"/>
      <w:r>
        <w:t>Макрос Format_InterfaceElement_Gost</w:t>
      </w:r>
      <w:r w:rsidR="004659A2">
        <w:t>19</w:t>
      </w:r>
      <w:bookmarkEnd w:id="133"/>
    </w:p>
    <w:p w:rsidR="00C820F9" w:rsidRDefault="00C820F9" w:rsidP="00C820F9">
      <w:pPr>
        <w:pStyle w:val="34b"/>
      </w:pPr>
      <w:r>
        <w:t xml:space="preserve">Макрос </w:t>
      </w:r>
      <w:r w:rsidRPr="0034540D">
        <w:rPr>
          <w:rStyle w:val="34ffc"/>
        </w:rPr>
        <w:t>Format_InterfaceElement_Gost</w:t>
      </w:r>
      <w:r w:rsidR="004659A2">
        <w:rPr>
          <w:rStyle w:val="34ffc"/>
        </w:rPr>
        <w:t>19</w:t>
      </w:r>
      <w:r w:rsidRPr="00FE23EF">
        <w:t xml:space="preserve"> </w:t>
      </w:r>
      <w:r>
        <w:t xml:space="preserve">предназначен для оформления названия элемента интерфейса в тексте знаковым стилем </w:t>
      </w:r>
      <w:r w:rsidR="004659A2">
        <w:rPr>
          <w:rStyle w:val="34ffc"/>
        </w:rPr>
        <w:t>19</w:t>
      </w:r>
      <w:r w:rsidRPr="00A44EBE">
        <w:rPr>
          <w:rStyle w:val="34ffc"/>
        </w:rPr>
        <w:t>_Знак_Элемент_интерфейса</w:t>
      </w:r>
      <w:r>
        <w:t>.</w:t>
      </w:r>
    </w:p>
    <w:p w:rsidR="00C820F9" w:rsidRDefault="00C820F9" w:rsidP="00C820F9">
      <w:pPr>
        <w:pStyle w:val="34b"/>
      </w:pPr>
      <w:r>
        <w:t xml:space="preserve">Перед выполнением макроса следует выделить в тексте название элемента интерфейса. Макрос осуществляет поиск выделенного текста в документе и применяет ко всем найденным выражениям стиль </w:t>
      </w:r>
      <w:r w:rsidR="004659A2">
        <w:rPr>
          <w:rStyle w:val="34ffc"/>
        </w:rPr>
        <w:t>19</w:t>
      </w:r>
      <w:r w:rsidRPr="00A44EBE">
        <w:rPr>
          <w:rStyle w:val="34ffc"/>
        </w:rPr>
        <w:t>_Знак_Элемент_интерфейса</w:t>
      </w:r>
      <w:r>
        <w:t>.</w:t>
      </w:r>
    </w:p>
    <w:p w:rsidR="00C820F9" w:rsidRDefault="00C820F9" w:rsidP="00C820F9">
      <w:pPr>
        <w:pStyle w:val="34b"/>
      </w:pPr>
      <w:r>
        <w:t>Для выполнения макроса документ должен содержать этот стиль. Иначе макрос выполнен не будет.</w:t>
      </w:r>
    </w:p>
    <w:p w:rsidR="00C820F9" w:rsidRPr="00D97E7F" w:rsidRDefault="00C820F9" w:rsidP="00C820F9">
      <w:pPr>
        <w:pStyle w:val="34b"/>
      </w:pPr>
      <w:r>
        <w:t>Макрос удобно использовать для быстрого оформления стилем уникального названия элемента интерфейса</w:t>
      </w:r>
      <w:r w:rsidRPr="00D97E7F">
        <w:t xml:space="preserve"> </w:t>
      </w:r>
      <w:r>
        <w:t>во всем тексте. При обработке текста макрос учитывает регистр выделенного текста.</w:t>
      </w:r>
    </w:p>
    <w:p w:rsidR="00C820F9" w:rsidRDefault="00C820F9" w:rsidP="00C820F9">
      <w:pPr>
        <w:pStyle w:val="34f1"/>
      </w:pPr>
      <w:r w:rsidRPr="00A1690A">
        <w:rPr>
          <w:rStyle w:val="34ff0"/>
        </w:rPr>
        <w:t>Внимание!</w:t>
      </w:r>
      <w:r>
        <w:t xml:space="preserve"> Будьте осторожны с применением данного макроса. Он не осуществляет поиск по параметру «Только слово целиком». Убедитесь, что выделенное выражение не является частью других слов или выражений. Например, сочетание букв «ОК» — название стандартной кнопки — может встречаться внутри слов, напечатанных в верхнем регистре.</w:t>
      </w:r>
    </w:p>
    <w:p w:rsidR="00C820F9" w:rsidRDefault="00C820F9" w:rsidP="00C820F9">
      <w:pPr>
        <w:pStyle w:val="3"/>
      </w:pPr>
      <w:bookmarkStart w:id="134" w:name="_Toc134966318"/>
      <w:r>
        <w:t>Макрос Format_InterfaceElement_Gost</w:t>
      </w:r>
      <w:r w:rsidR="004659A2">
        <w:t>7</w:t>
      </w:r>
      <w:bookmarkEnd w:id="134"/>
    </w:p>
    <w:p w:rsidR="00C820F9" w:rsidRDefault="00C820F9" w:rsidP="00C820F9">
      <w:pPr>
        <w:pStyle w:val="34b"/>
      </w:pPr>
      <w:r>
        <w:t xml:space="preserve">Макрос </w:t>
      </w:r>
      <w:r w:rsidRPr="0034540D">
        <w:rPr>
          <w:rStyle w:val="34ffc"/>
        </w:rPr>
        <w:t>Format_InterfaceElement_Gost</w:t>
      </w:r>
      <w:r w:rsidR="004659A2">
        <w:rPr>
          <w:rStyle w:val="34ffc"/>
        </w:rPr>
        <w:t>7</w:t>
      </w:r>
      <w:r w:rsidRPr="00FE23EF">
        <w:t xml:space="preserve"> </w:t>
      </w:r>
      <w:r>
        <w:t xml:space="preserve">предназначен для оформления названия элемента интерфейса в тексте знаковым стилем </w:t>
      </w:r>
      <w:r w:rsidR="004659A2">
        <w:rPr>
          <w:rStyle w:val="34ffc"/>
        </w:rPr>
        <w:t>7</w:t>
      </w:r>
      <w:r w:rsidRPr="00A44EBE">
        <w:rPr>
          <w:rStyle w:val="34ffc"/>
        </w:rPr>
        <w:t>_Знак_Элемент_интерфейса</w:t>
      </w:r>
      <w:r>
        <w:t>.</w:t>
      </w:r>
    </w:p>
    <w:p w:rsidR="00C820F9" w:rsidRDefault="00C820F9" w:rsidP="00C820F9">
      <w:pPr>
        <w:pStyle w:val="34b"/>
      </w:pPr>
      <w:r>
        <w:t xml:space="preserve">Перед выполнением макроса следует выделить в тексте название элемента интерфейса. Макрос осуществляет поиск выделенного текста в документе и применяет ко всем найденным выражениям стиль </w:t>
      </w:r>
      <w:r w:rsidR="004659A2">
        <w:rPr>
          <w:rStyle w:val="34ffc"/>
        </w:rPr>
        <w:t>7</w:t>
      </w:r>
      <w:r w:rsidRPr="00A44EBE">
        <w:rPr>
          <w:rStyle w:val="34ffc"/>
        </w:rPr>
        <w:t>_Знак_Элемент_интерфейса</w:t>
      </w:r>
      <w:r>
        <w:t>.</w:t>
      </w:r>
    </w:p>
    <w:p w:rsidR="00C820F9" w:rsidRDefault="00C820F9" w:rsidP="00C820F9">
      <w:pPr>
        <w:pStyle w:val="34b"/>
      </w:pPr>
      <w:r>
        <w:t>Для выполнения макроса документ должен содержать этот стиль. Иначе макрос выполнен не будет.</w:t>
      </w:r>
    </w:p>
    <w:p w:rsidR="00C820F9" w:rsidRPr="00D97E7F" w:rsidRDefault="00C820F9" w:rsidP="00C820F9">
      <w:pPr>
        <w:pStyle w:val="34b"/>
      </w:pPr>
      <w:r>
        <w:t>Макрос удобно использовать для быстрого оформления стилем уникального названия элемента интерфейса</w:t>
      </w:r>
      <w:r w:rsidRPr="00D97E7F">
        <w:t xml:space="preserve"> </w:t>
      </w:r>
      <w:r>
        <w:t>во всем тексте. При обработке текста макрос учитывает регистр выделенного текста.</w:t>
      </w:r>
    </w:p>
    <w:p w:rsidR="00C820F9" w:rsidRDefault="00C820F9" w:rsidP="00C820F9">
      <w:pPr>
        <w:pStyle w:val="34f1"/>
      </w:pPr>
      <w:r w:rsidRPr="00A1690A">
        <w:rPr>
          <w:rStyle w:val="34ff0"/>
        </w:rPr>
        <w:lastRenderedPageBreak/>
        <w:t>Внимание!</w:t>
      </w:r>
      <w:r>
        <w:t xml:space="preserve"> Будьте осторожны с применением данного макроса. Он не осуществляет поиск по параметру «Только слово целиком». Убедитесь, что выделенное выражение не является частью других слов или выражений. Например, сочетание букв «ОК» — название стандартной кнопки — может встречаться внутри слов, напечатанных в верхнем регистре.</w:t>
      </w:r>
    </w:p>
    <w:p w:rsidR="001B7EE2" w:rsidRDefault="001B7EE2" w:rsidP="001B7EE2">
      <w:pPr>
        <w:pStyle w:val="2"/>
      </w:pPr>
      <w:bookmarkStart w:id="135" w:name="_Toc134966319"/>
      <w:r w:rsidRPr="001B7EE2">
        <w:t>Макросы для добавления списка объектов</w:t>
      </w:r>
      <w:bookmarkEnd w:id="135"/>
    </w:p>
    <w:p w:rsidR="001B7EE2" w:rsidRPr="001B7EE2" w:rsidRDefault="001B7EE2" w:rsidP="001B7EE2">
      <w:pPr>
        <w:pStyle w:val="3"/>
      </w:pPr>
      <w:bookmarkStart w:id="136" w:name="_Toc134966320"/>
      <w:r>
        <w:t xml:space="preserve">Макрос </w:t>
      </w:r>
      <w:r w:rsidRPr="00207FBD">
        <w:t>Abbreviation_List_Gost34</w:t>
      </w:r>
      <w:bookmarkEnd w:id="136"/>
    </w:p>
    <w:p w:rsidR="009137AB" w:rsidRDefault="001B7EE2" w:rsidP="001B7EE2">
      <w:pPr>
        <w:pStyle w:val="34b"/>
      </w:pPr>
      <w:r>
        <w:t xml:space="preserve">Макрос </w:t>
      </w:r>
      <w:r w:rsidRPr="001B7EE2">
        <w:rPr>
          <w:rStyle w:val="34ffc"/>
        </w:rPr>
        <w:t>Abbreviation_List_Gost34</w:t>
      </w:r>
      <w:r w:rsidRPr="00FE23EF">
        <w:t xml:space="preserve"> </w:t>
      </w:r>
      <w:r w:rsidR="00D05216">
        <w:t>предназначен для создания списка сокращений, которые содержатся в тексте документа.</w:t>
      </w:r>
    </w:p>
    <w:p w:rsidR="001B7EE2" w:rsidRDefault="001B7EE2" w:rsidP="001B7EE2">
      <w:pPr>
        <w:pStyle w:val="34b"/>
      </w:pPr>
      <w:r>
        <w:t xml:space="preserve">Перед добавлением таблицы в том месте документа, где </w:t>
      </w:r>
      <w:r w:rsidR="00CB6DB5">
        <w:t xml:space="preserve">следует </w:t>
      </w:r>
      <w:r w:rsidRPr="001B7EE2">
        <w:t>создать список сокращений</w:t>
      </w:r>
      <w:r>
        <w:t>,</w:t>
      </w:r>
      <w:r w:rsidRPr="001B7EE2">
        <w:t xml:space="preserve"> добавьте пустой абзац и установите </w:t>
      </w:r>
      <w:r>
        <w:t>в нем курсор</w:t>
      </w:r>
      <w:r w:rsidRPr="001B7EE2">
        <w:t>.</w:t>
      </w:r>
    </w:p>
    <w:p w:rsidR="00937234" w:rsidRDefault="00937234" w:rsidP="00937234">
      <w:pPr>
        <w:pStyle w:val="34fff1"/>
      </w:pPr>
      <w:r>
        <w:t>Макрос выполняет следующие действия:</w:t>
      </w:r>
    </w:p>
    <w:p w:rsidR="00C15BCE" w:rsidRPr="00C15BCE" w:rsidRDefault="00937234" w:rsidP="002450A9">
      <w:pPr>
        <w:pStyle w:val="341"/>
        <w:keepNext/>
        <w:numPr>
          <w:ilvl w:val="0"/>
          <w:numId w:val="52"/>
        </w:numPr>
      </w:pPr>
      <w:r>
        <w:t xml:space="preserve">Добавляет </w:t>
      </w:r>
      <w:r w:rsidRPr="001B7EE2">
        <w:t>таблиц</w:t>
      </w:r>
      <w:r>
        <w:t>у</w:t>
      </w:r>
      <w:r w:rsidRPr="001B7EE2">
        <w:t xml:space="preserve"> со списком сокращений</w:t>
      </w:r>
      <w:r>
        <w:t xml:space="preserve"> в месте расположения курсора.</w:t>
      </w:r>
    </w:p>
    <w:p w:rsidR="00C15BCE" w:rsidRPr="00C15BCE" w:rsidRDefault="004659A2" w:rsidP="00C15BCE">
      <w:pPr>
        <w:pStyle w:val="3423"/>
      </w:pPr>
      <w:r>
        <w:t xml:space="preserve">таблица </w:t>
      </w:r>
      <w:r w:rsidR="00CA1A17">
        <w:t>содержит два столбца, которые имеют заголовки «Сокращения» и «Расшифровка»</w:t>
      </w:r>
      <w:r>
        <w:t>;</w:t>
      </w:r>
    </w:p>
    <w:p w:rsidR="00C15BCE" w:rsidRPr="00C15BCE" w:rsidRDefault="004659A2" w:rsidP="00C15BCE">
      <w:pPr>
        <w:pStyle w:val="3423"/>
      </w:pPr>
      <w:r>
        <w:t xml:space="preserve">сокращения </w:t>
      </w:r>
      <w:r w:rsidR="00CA1A17">
        <w:t>расположены в первом столбце, второй столбец пустой</w:t>
      </w:r>
      <w:r>
        <w:t>;</w:t>
      </w:r>
    </w:p>
    <w:p w:rsidR="00CA1A17" w:rsidRDefault="004659A2" w:rsidP="00C15BCE">
      <w:pPr>
        <w:pStyle w:val="3423"/>
      </w:pPr>
      <w:r>
        <w:t xml:space="preserve">ширина </w:t>
      </w:r>
      <w:r w:rsidR="00C15BCE">
        <w:t xml:space="preserve">первого столбца со списком сокращений устанавливается равной </w:t>
      </w:r>
      <w:r w:rsidR="00CB45F3">
        <w:t>4,5</w:t>
      </w:r>
      <w:r w:rsidR="00C15BCE">
        <w:t> см.</w:t>
      </w:r>
    </w:p>
    <w:p w:rsidR="002E3C0F" w:rsidRPr="00C15BCE" w:rsidRDefault="00937234" w:rsidP="00855CE8">
      <w:pPr>
        <w:pStyle w:val="341"/>
      </w:pPr>
      <w:r>
        <w:t xml:space="preserve">Оформляет </w:t>
      </w:r>
      <w:r w:rsidR="002E3C0F" w:rsidRPr="00077C5A">
        <w:t xml:space="preserve">ячейки таблицы стилем </w:t>
      </w:r>
      <w:r w:rsidR="002E3C0F" w:rsidRPr="00077C5A">
        <w:rPr>
          <w:rStyle w:val="34ffc"/>
        </w:rPr>
        <w:t>34_Таблица_Основной</w:t>
      </w:r>
      <w:r w:rsidR="002E3C0F">
        <w:t>,</w:t>
      </w:r>
      <w:r w:rsidR="002E3C0F" w:rsidRPr="00077C5A">
        <w:t xml:space="preserve"> </w:t>
      </w:r>
      <w:r w:rsidR="002E3C0F">
        <w:t xml:space="preserve">а </w:t>
      </w:r>
      <w:r w:rsidR="002E3C0F" w:rsidRPr="00077C5A">
        <w:t>шапк</w:t>
      </w:r>
      <w:r w:rsidR="00982716">
        <w:t>у</w:t>
      </w:r>
      <w:r w:rsidR="002E3C0F" w:rsidRPr="00077C5A">
        <w:t xml:space="preserve"> </w:t>
      </w:r>
      <w:r w:rsidR="002E3C0F" w:rsidRPr="002E3C0F">
        <w:t>таблицы</w:t>
      </w:r>
      <w:r w:rsidR="002E3C0F">
        <w:t xml:space="preserve"> — </w:t>
      </w:r>
      <w:r w:rsidR="002E3C0F" w:rsidRPr="00077C5A">
        <w:t xml:space="preserve">стилем </w:t>
      </w:r>
      <w:r w:rsidR="002E3C0F" w:rsidRPr="00077C5A">
        <w:rPr>
          <w:rStyle w:val="34ffc"/>
        </w:rPr>
        <w:t>34_Таблица_Шапка</w:t>
      </w:r>
      <w:r w:rsidR="002E3C0F">
        <w:t>.</w:t>
      </w:r>
    </w:p>
    <w:p w:rsidR="00C15BCE" w:rsidRPr="00C15BCE" w:rsidRDefault="00C15BCE" w:rsidP="00855CE8">
      <w:pPr>
        <w:pStyle w:val="341"/>
      </w:pPr>
      <w:r>
        <w:t xml:space="preserve">Устанавливает для таблицы те же параметры, что и для таблицы, к которой применен макрос </w:t>
      </w:r>
      <w:proofErr w:type="spellStart"/>
      <w:r w:rsidRPr="00364108">
        <w:rPr>
          <w:rStyle w:val="34ffc"/>
          <w:lang w:val="en-US"/>
        </w:rPr>
        <w:t>TableSingle</w:t>
      </w:r>
      <w:proofErr w:type="spellEnd"/>
      <w:r w:rsidRPr="00DF0354">
        <w:rPr>
          <w:rStyle w:val="34ffc"/>
        </w:rPr>
        <w:t>_</w:t>
      </w:r>
      <w:r w:rsidRPr="00364108">
        <w:rPr>
          <w:rStyle w:val="34ffc"/>
          <w:lang w:val="en-US"/>
        </w:rPr>
        <w:t>Format</w:t>
      </w:r>
      <w:r>
        <w:t xml:space="preserve"> (см. раздел </w:t>
      </w:r>
      <w:r>
        <w:fldChar w:fldCharType="begin"/>
      </w:r>
      <w:r>
        <w:instrText xml:space="preserve"> REF _Ref411063700 \r \h </w:instrText>
      </w:r>
      <w:r>
        <w:fldChar w:fldCharType="separate"/>
      </w:r>
      <w:r w:rsidR="0045761D">
        <w:t>6.5.1</w:t>
      </w:r>
      <w:r>
        <w:fldChar w:fldCharType="end"/>
      </w:r>
      <w:r>
        <w:t>).</w:t>
      </w:r>
    </w:p>
    <w:p w:rsidR="00C15BCE" w:rsidRDefault="00C15BCE" w:rsidP="00855CE8">
      <w:pPr>
        <w:pStyle w:val="341"/>
      </w:pPr>
      <w:r>
        <w:t>Устанавливает для полей ячеек те же параметры, что и для ячеек таблицы, к которой применен макрос</w:t>
      </w:r>
      <w:r w:rsidRPr="00982716">
        <w:rPr>
          <w:rStyle w:val="34ffc"/>
        </w:rPr>
        <w:t xml:space="preserve"> </w:t>
      </w:r>
      <w:proofErr w:type="spellStart"/>
      <w:r w:rsidRPr="00B92C06">
        <w:rPr>
          <w:rStyle w:val="34ffc"/>
          <w:lang w:val="en-US"/>
        </w:rPr>
        <w:t>TableSingle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CellsFormat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Gost</w:t>
      </w:r>
      <w:proofErr w:type="spellEnd"/>
      <w:r w:rsidRPr="00B92C06">
        <w:rPr>
          <w:rStyle w:val="34ffc"/>
        </w:rPr>
        <w:t>34</w:t>
      </w:r>
      <w:r>
        <w:t xml:space="preserve"> (см. раздел </w:t>
      </w:r>
      <w:r>
        <w:fldChar w:fldCharType="begin"/>
      </w:r>
      <w:r>
        <w:instrText xml:space="preserve"> REF _Ref411361785 \r \h </w:instrText>
      </w:r>
      <w:r w:rsidR="00855CE8">
        <w:instrText xml:space="preserve"> \* MERGEFORMAT </w:instrText>
      </w:r>
      <w:r>
        <w:fldChar w:fldCharType="separate"/>
      </w:r>
      <w:r w:rsidR="0045761D">
        <w:t>6.5.5</w:t>
      </w:r>
      <w:r>
        <w:fldChar w:fldCharType="end"/>
      </w:r>
      <w:r>
        <w:t>).</w:t>
      </w:r>
    </w:p>
    <w:p w:rsidR="002E3C0F" w:rsidRDefault="00C15BCE" w:rsidP="002E3C0F">
      <w:pPr>
        <w:pStyle w:val="34b"/>
      </w:pPr>
      <w:r>
        <w:t xml:space="preserve">Выполнение макроса не зависит от того, подключен ли к документу шаблон </w:t>
      </w:r>
      <w:r w:rsidR="001B115B">
        <w:rPr>
          <w:rStyle w:val="34f0"/>
        </w:rPr>
        <w:t>ГОСТ_34.dotx</w:t>
      </w:r>
      <w:r>
        <w:t xml:space="preserve">. </w:t>
      </w:r>
      <w:r w:rsidR="002E3C0F">
        <w:t xml:space="preserve">Макрос добавляет стили </w:t>
      </w:r>
      <w:r w:rsidR="00342D62" w:rsidRPr="00077C5A">
        <w:rPr>
          <w:rStyle w:val="34ffc"/>
        </w:rPr>
        <w:t>34_Таблица_Основной</w:t>
      </w:r>
      <w:r w:rsidR="00342D62" w:rsidRPr="00077C5A">
        <w:t xml:space="preserve"> </w:t>
      </w:r>
      <w:r w:rsidR="00342D62">
        <w:t xml:space="preserve">и </w:t>
      </w:r>
      <w:r w:rsidR="00342D62" w:rsidRPr="00077C5A">
        <w:rPr>
          <w:rStyle w:val="34ffc"/>
        </w:rPr>
        <w:t>34_Таблица_Шапка</w:t>
      </w:r>
      <w:r w:rsidR="00342D62">
        <w:t xml:space="preserve"> </w:t>
      </w:r>
      <w:r w:rsidR="002E3C0F">
        <w:t xml:space="preserve">в </w:t>
      </w:r>
      <w:r w:rsidR="00937234">
        <w:t>документ</w:t>
      </w:r>
      <w:r w:rsidR="00647D19">
        <w:t>,</w:t>
      </w:r>
      <w:r w:rsidR="002E3C0F">
        <w:t xml:space="preserve"> </w:t>
      </w:r>
      <w:r w:rsidR="00647D19">
        <w:t>если они в нем отсутствуют</w:t>
      </w:r>
      <w:r w:rsidR="009F1587">
        <w:t>,</w:t>
      </w:r>
      <w:r w:rsidR="009F1587" w:rsidRPr="009F1587">
        <w:t xml:space="preserve"> </w:t>
      </w:r>
      <w:r w:rsidR="009F1587">
        <w:t>но не устанавливает для них специальные параметры шрифта и абзаца</w:t>
      </w:r>
      <w:r w:rsidR="00647D19">
        <w:t xml:space="preserve">. </w:t>
      </w:r>
      <w:r w:rsidR="002E3C0F">
        <w:t xml:space="preserve">Поэтому макрос </w:t>
      </w:r>
      <w:r w:rsidR="00982716">
        <w:t>допустимо</w:t>
      </w:r>
      <w:r w:rsidR="002E3C0F">
        <w:t xml:space="preserve"> использовать </w:t>
      </w:r>
      <w:r w:rsidR="00B45C1F">
        <w:t>в любых документах</w:t>
      </w:r>
      <w:r w:rsidR="002E3C0F">
        <w:t xml:space="preserve">, но параметры шрифта и абзаца в данных стилях будут корректно отображаться </w:t>
      </w:r>
      <w:r w:rsidR="00B45C1F">
        <w:t xml:space="preserve">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 w:rsidR="002E3C0F">
        <w:t xml:space="preserve"> </w:t>
      </w:r>
      <w:r w:rsidR="001B115B">
        <w:rPr>
          <w:rStyle w:val="34f0"/>
        </w:rPr>
        <w:t>ГОСТ_34.dotx</w:t>
      </w:r>
      <w:r w:rsidR="009F1587">
        <w:t>,</w:t>
      </w:r>
      <w:r w:rsidR="00431CA5" w:rsidRPr="00431CA5">
        <w:t xml:space="preserve"> </w:t>
      </w:r>
      <w:r w:rsidR="009F1587">
        <w:t xml:space="preserve">в других документах </w:t>
      </w:r>
      <w:r w:rsidR="00F36729">
        <w:t>параметры</w:t>
      </w:r>
      <w:r w:rsidR="00990926">
        <w:t xml:space="preserve"> будут</w:t>
      </w:r>
      <w:r w:rsidR="00431CA5">
        <w:t xml:space="preserve"> аналогичны параметрам встроенного стиля </w:t>
      </w:r>
      <w:r w:rsidR="00431CA5" w:rsidRPr="007D01D6">
        <w:rPr>
          <w:rStyle w:val="34ffc"/>
        </w:rPr>
        <w:t>Обычный</w:t>
      </w:r>
      <w:r w:rsidR="00431CA5">
        <w:t xml:space="preserve"> шаблона </w:t>
      </w:r>
      <w:r w:rsidR="00431CA5" w:rsidRPr="0079744C">
        <w:rPr>
          <w:rStyle w:val="34f0"/>
        </w:rPr>
        <w:t>Normal</w:t>
      </w:r>
      <w:r w:rsidR="00431CA5" w:rsidRPr="0035668B">
        <w:rPr>
          <w:rStyle w:val="34f0"/>
        </w:rPr>
        <w:t>.</w:t>
      </w:r>
      <w:r w:rsidR="00431CA5" w:rsidRPr="0079744C">
        <w:rPr>
          <w:rStyle w:val="34f0"/>
        </w:rPr>
        <w:t>dot</w:t>
      </w:r>
      <w:r w:rsidR="00431CA5" w:rsidRPr="0035668B">
        <w:rPr>
          <w:rStyle w:val="34f0"/>
        </w:rPr>
        <w:t>m</w:t>
      </w:r>
      <w:r w:rsidR="00F36729">
        <w:t>.</w:t>
      </w:r>
    </w:p>
    <w:p w:rsidR="003E2370" w:rsidRDefault="001B7EE2" w:rsidP="00982716">
      <w:pPr>
        <w:pStyle w:val="34f1"/>
      </w:pPr>
      <w:r w:rsidRPr="00982716">
        <w:rPr>
          <w:rStyle w:val="34ff0"/>
        </w:rPr>
        <w:lastRenderedPageBreak/>
        <w:t>Внимание!</w:t>
      </w:r>
      <w:r w:rsidRPr="001B7EE2">
        <w:t xml:space="preserve"> </w:t>
      </w:r>
      <w:r w:rsidR="003F4C3C" w:rsidRPr="001B7EE2">
        <w:t xml:space="preserve">Макрос добавляет в список </w:t>
      </w:r>
      <w:r w:rsidR="003F4C3C">
        <w:t xml:space="preserve">сокращений </w:t>
      </w:r>
      <w:r w:rsidR="003F4C3C" w:rsidRPr="001B7EE2">
        <w:t xml:space="preserve">слова из </w:t>
      </w:r>
      <w:r w:rsidR="003F4C3C">
        <w:t>прописных</w:t>
      </w:r>
      <w:r w:rsidR="003F4C3C" w:rsidRPr="001B7EE2">
        <w:t xml:space="preserve"> букв, найденных в документе. </w:t>
      </w:r>
      <w:r w:rsidR="003F4C3C">
        <w:t>Примите во внимание, что н</w:t>
      </w:r>
      <w:r w:rsidR="003F4C3C" w:rsidRPr="001B7EE2">
        <w:t xml:space="preserve">е все слова из </w:t>
      </w:r>
      <w:r w:rsidR="003F4C3C">
        <w:t>прописных</w:t>
      </w:r>
      <w:r w:rsidR="003F4C3C" w:rsidRPr="001B7EE2">
        <w:t xml:space="preserve"> букв являются сокращениями. </w:t>
      </w:r>
      <w:r w:rsidR="003F4C3C">
        <w:t>В</w:t>
      </w:r>
      <w:r w:rsidR="003F4C3C" w:rsidRPr="001B7EE2">
        <w:t xml:space="preserve"> макросе предусмотрен список исключений</w:t>
      </w:r>
      <w:r w:rsidR="003F4C3C">
        <w:t xml:space="preserve">, например: римские цифры, выражения «УТВЕРЖДЕН» и «СОГЛАСОВАН», некоторые названия клавиш, полей </w:t>
      </w:r>
      <w:r w:rsidR="003F4C3C">
        <w:rPr>
          <w:lang w:val="en-US"/>
        </w:rPr>
        <w:t>Microsoft</w:t>
      </w:r>
      <w:r w:rsidR="003F4C3C" w:rsidRPr="002433EF">
        <w:t xml:space="preserve"> </w:t>
      </w:r>
      <w:r w:rsidR="003F4C3C">
        <w:rPr>
          <w:lang w:val="en-US"/>
        </w:rPr>
        <w:t>Word</w:t>
      </w:r>
      <w:r w:rsidR="003F4C3C">
        <w:t xml:space="preserve"> и пр.</w:t>
      </w:r>
      <w:r w:rsidR="003F4C3C" w:rsidRPr="001B7EE2">
        <w:t xml:space="preserve"> Возможно, </w:t>
      </w:r>
      <w:r w:rsidR="003F4C3C">
        <w:t xml:space="preserve">после выполнения макроса </w:t>
      </w:r>
      <w:r w:rsidR="003F4C3C" w:rsidRPr="001B7EE2">
        <w:t xml:space="preserve">в </w:t>
      </w:r>
      <w:r w:rsidR="003F4C3C">
        <w:t>список сокращений будут добавлены</w:t>
      </w:r>
      <w:r w:rsidR="003F4C3C" w:rsidRPr="001B7EE2">
        <w:t xml:space="preserve"> слова, которые </w:t>
      </w:r>
      <w:r w:rsidR="004659A2" w:rsidRPr="001B7EE2">
        <w:t>сокращениями не являются</w:t>
      </w:r>
      <w:r w:rsidR="004659A2">
        <w:t>, но</w:t>
      </w:r>
      <w:r w:rsidR="004659A2" w:rsidRPr="001B7EE2">
        <w:t xml:space="preserve"> </w:t>
      </w:r>
      <w:r w:rsidR="003F4C3C" w:rsidRPr="001B7EE2">
        <w:t xml:space="preserve">не </w:t>
      </w:r>
      <w:r w:rsidR="003F4C3C">
        <w:t>включены</w:t>
      </w:r>
      <w:r w:rsidR="003F4C3C" w:rsidRPr="001B7EE2">
        <w:t xml:space="preserve"> в </w:t>
      </w:r>
      <w:r w:rsidR="003F4C3C">
        <w:t>список</w:t>
      </w:r>
      <w:r w:rsidR="003F4C3C" w:rsidRPr="001B7EE2">
        <w:t xml:space="preserve"> исключений. Проверьте таблицу со списком сокращений и удалите строки </w:t>
      </w:r>
      <w:r w:rsidR="003F4C3C">
        <w:t>таблицы, содержащие такие слова.</w:t>
      </w:r>
    </w:p>
    <w:p w:rsidR="00C820F9" w:rsidRPr="001B7EE2" w:rsidRDefault="00C820F9" w:rsidP="00C820F9">
      <w:pPr>
        <w:pStyle w:val="3"/>
      </w:pPr>
      <w:bookmarkStart w:id="137" w:name="_Toc134966321"/>
      <w:r>
        <w:t xml:space="preserve">Макрос </w:t>
      </w:r>
      <w:r w:rsidRPr="00207FBD">
        <w:t>Abbreviation_List_Gost</w:t>
      </w:r>
      <w:r w:rsidR="004659A2">
        <w:t>19</w:t>
      </w:r>
      <w:bookmarkEnd w:id="137"/>
    </w:p>
    <w:p w:rsidR="00C820F9" w:rsidRDefault="00C820F9" w:rsidP="00C820F9">
      <w:pPr>
        <w:pStyle w:val="34b"/>
      </w:pPr>
      <w:r>
        <w:t xml:space="preserve">Макрос </w:t>
      </w:r>
      <w:r w:rsidRPr="001B7EE2">
        <w:rPr>
          <w:rStyle w:val="34ffc"/>
        </w:rPr>
        <w:t>Abbreviation_List_Gost</w:t>
      </w:r>
      <w:r w:rsidR="004659A2">
        <w:rPr>
          <w:rStyle w:val="34ffc"/>
        </w:rPr>
        <w:t>19</w:t>
      </w:r>
      <w:r w:rsidRPr="00FE23EF">
        <w:t xml:space="preserve"> </w:t>
      </w:r>
      <w:r>
        <w:t>предназначен для создания списка сокращений, которые содержатся в тексте документа.</w:t>
      </w:r>
    </w:p>
    <w:p w:rsidR="00C820F9" w:rsidRDefault="00C820F9" w:rsidP="00C820F9">
      <w:pPr>
        <w:pStyle w:val="34b"/>
      </w:pPr>
      <w:r>
        <w:t xml:space="preserve">Перед добавлением таблицы в том месте документа, где следует </w:t>
      </w:r>
      <w:r w:rsidRPr="001B7EE2">
        <w:t>создать список сокращений</w:t>
      </w:r>
      <w:r>
        <w:t>,</w:t>
      </w:r>
      <w:r w:rsidRPr="001B7EE2">
        <w:t xml:space="preserve"> добавьте пустой абзац и установите </w:t>
      </w:r>
      <w:r>
        <w:t>в нем курсор</w:t>
      </w:r>
      <w:r w:rsidRPr="001B7EE2">
        <w:t>.</w:t>
      </w:r>
    </w:p>
    <w:p w:rsidR="00C820F9" w:rsidRDefault="00C820F9" w:rsidP="00C820F9">
      <w:pPr>
        <w:pStyle w:val="34fff1"/>
      </w:pPr>
      <w:r>
        <w:t>Макрос выполняет следующие действия:</w:t>
      </w:r>
    </w:p>
    <w:p w:rsidR="00C820F9" w:rsidRPr="00C15BCE" w:rsidRDefault="00C820F9" w:rsidP="002450A9">
      <w:pPr>
        <w:pStyle w:val="341"/>
        <w:keepNext/>
        <w:numPr>
          <w:ilvl w:val="0"/>
          <w:numId w:val="85"/>
        </w:numPr>
      </w:pPr>
      <w:r>
        <w:t xml:space="preserve">Добавляет </w:t>
      </w:r>
      <w:r w:rsidRPr="001B7EE2">
        <w:t>таблиц</w:t>
      </w:r>
      <w:r>
        <w:t>у</w:t>
      </w:r>
      <w:r w:rsidRPr="001B7EE2">
        <w:t xml:space="preserve"> со списком сокращений</w:t>
      </w:r>
      <w:r>
        <w:t xml:space="preserve"> в месте расположения курсора.</w:t>
      </w:r>
    </w:p>
    <w:p w:rsidR="00C820F9" w:rsidRPr="00C15BCE" w:rsidRDefault="00C820F9" w:rsidP="00C820F9">
      <w:pPr>
        <w:pStyle w:val="3423"/>
      </w:pPr>
      <w:r>
        <w:t>Таблица содержит два столбца, которые имеют заголовки «Сокращения» и «Расшифровка».</w:t>
      </w:r>
    </w:p>
    <w:p w:rsidR="00C820F9" w:rsidRPr="00C15BCE" w:rsidRDefault="00C820F9" w:rsidP="00C820F9">
      <w:pPr>
        <w:pStyle w:val="3423"/>
      </w:pPr>
      <w:r>
        <w:t>Сокращения расположены в первом столбце, второй столбец пустой.</w:t>
      </w:r>
    </w:p>
    <w:p w:rsidR="00C820F9" w:rsidRDefault="00C820F9" w:rsidP="00C820F9">
      <w:pPr>
        <w:pStyle w:val="3423"/>
      </w:pPr>
      <w:r>
        <w:t>Ширина первого столбца со списком сокращений устанавливается равной 4,5 см.</w:t>
      </w:r>
    </w:p>
    <w:p w:rsidR="00C820F9" w:rsidRPr="00C15BCE" w:rsidRDefault="00C820F9" w:rsidP="00C820F9">
      <w:pPr>
        <w:pStyle w:val="341"/>
      </w:pPr>
      <w:r>
        <w:t xml:space="preserve">Оформляет </w:t>
      </w:r>
      <w:r w:rsidRPr="00077C5A">
        <w:t xml:space="preserve">ячейки таблицы стилем </w:t>
      </w:r>
      <w:r w:rsidR="004659A2">
        <w:rPr>
          <w:rStyle w:val="34ffc"/>
        </w:rPr>
        <w:t>19</w:t>
      </w:r>
      <w:r w:rsidRPr="00077C5A">
        <w:rPr>
          <w:rStyle w:val="34ffc"/>
        </w:rPr>
        <w:t>_Таблица_Основной</w:t>
      </w:r>
      <w:r>
        <w:t>,</w:t>
      </w:r>
      <w:r w:rsidRPr="00077C5A">
        <w:t xml:space="preserve"> </w:t>
      </w:r>
      <w:r>
        <w:t xml:space="preserve">а </w:t>
      </w:r>
      <w:r w:rsidRPr="00077C5A">
        <w:t>шапк</w:t>
      </w:r>
      <w:r>
        <w:t>у</w:t>
      </w:r>
      <w:r w:rsidRPr="00077C5A">
        <w:t xml:space="preserve"> </w:t>
      </w:r>
      <w:r w:rsidRPr="002E3C0F">
        <w:t>таблицы</w:t>
      </w:r>
      <w:r>
        <w:t xml:space="preserve"> — </w:t>
      </w:r>
      <w:r w:rsidRPr="00077C5A">
        <w:t xml:space="preserve">стилем </w:t>
      </w:r>
      <w:r w:rsidR="004659A2">
        <w:rPr>
          <w:rStyle w:val="34ffc"/>
        </w:rPr>
        <w:t>19</w:t>
      </w:r>
      <w:r w:rsidRPr="00077C5A">
        <w:rPr>
          <w:rStyle w:val="34ffc"/>
        </w:rPr>
        <w:t>_Таблица_Шапка</w:t>
      </w:r>
      <w:r>
        <w:t>.</w:t>
      </w:r>
    </w:p>
    <w:p w:rsidR="00C820F9" w:rsidRPr="00C15BCE" w:rsidRDefault="00C820F9" w:rsidP="00C820F9">
      <w:pPr>
        <w:pStyle w:val="341"/>
      </w:pPr>
      <w:r>
        <w:t xml:space="preserve">Устанавливает для таблицы те же параметры, что и для таблицы, к которой применен макрос </w:t>
      </w:r>
      <w:proofErr w:type="spellStart"/>
      <w:r w:rsidRPr="00364108">
        <w:rPr>
          <w:rStyle w:val="34ffc"/>
          <w:lang w:val="en-US"/>
        </w:rPr>
        <w:t>TableSingle</w:t>
      </w:r>
      <w:proofErr w:type="spellEnd"/>
      <w:r w:rsidRPr="00DF0354">
        <w:rPr>
          <w:rStyle w:val="34ffc"/>
        </w:rPr>
        <w:t>_</w:t>
      </w:r>
      <w:r w:rsidRPr="00364108">
        <w:rPr>
          <w:rStyle w:val="34ffc"/>
          <w:lang w:val="en-US"/>
        </w:rPr>
        <w:t>Format</w:t>
      </w:r>
      <w:r>
        <w:t xml:space="preserve"> (см. раздел </w:t>
      </w:r>
      <w:r>
        <w:fldChar w:fldCharType="begin"/>
      </w:r>
      <w:r>
        <w:instrText xml:space="preserve"> REF _Ref411063700 \r \h </w:instrText>
      </w:r>
      <w:r>
        <w:fldChar w:fldCharType="separate"/>
      </w:r>
      <w:r w:rsidR="0045761D">
        <w:t>6.5.1</w:t>
      </w:r>
      <w:r>
        <w:fldChar w:fldCharType="end"/>
      </w:r>
      <w:r>
        <w:t>).</w:t>
      </w:r>
    </w:p>
    <w:p w:rsidR="00C820F9" w:rsidRDefault="00C820F9" w:rsidP="00C820F9">
      <w:pPr>
        <w:pStyle w:val="341"/>
      </w:pPr>
      <w:r>
        <w:t>Устанавливает для полей ячеек те же параметры, что и для ячеек таблицы, к которой применен макрос</w:t>
      </w:r>
      <w:r w:rsidRPr="00982716">
        <w:rPr>
          <w:rStyle w:val="34ffc"/>
        </w:rPr>
        <w:t xml:space="preserve"> </w:t>
      </w:r>
      <w:proofErr w:type="spellStart"/>
      <w:r w:rsidRPr="00B92C06">
        <w:rPr>
          <w:rStyle w:val="34ffc"/>
          <w:lang w:val="en-US"/>
        </w:rPr>
        <w:t>TableSingle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CellsFormat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Gost</w:t>
      </w:r>
      <w:proofErr w:type="spellEnd"/>
      <w:r w:rsidR="004659A2">
        <w:rPr>
          <w:rStyle w:val="34ffc"/>
        </w:rPr>
        <w:t>19</w:t>
      </w:r>
      <w:r>
        <w:t xml:space="preserve"> (см. раздел </w:t>
      </w:r>
      <w:r w:rsidR="004659A2">
        <w:fldChar w:fldCharType="begin"/>
      </w:r>
      <w:r w:rsidR="004659A2">
        <w:instrText xml:space="preserve"> REF _Ref7180055 \r \h </w:instrText>
      </w:r>
      <w:r w:rsidR="004659A2">
        <w:fldChar w:fldCharType="separate"/>
      </w:r>
      <w:r w:rsidR="0045761D">
        <w:t>6.5.6</w:t>
      </w:r>
      <w:r w:rsidR="004659A2">
        <w:fldChar w:fldCharType="end"/>
      </w:r>
      <w:r>
        <w:t>).</w:t>
      </w:r>
    </w:p>
    <w:p w:rsidR="00C820F9" w:rsidRDefault="00C820F9" w:rsidP="00C820F9">
      <w:pPr>
        <w:pStyle w:val="34b"/>
      </w:pPr>
      <w:r>
        <w:t xml:space="preserve">Выполнение макроса не зависит от того, подключен ли к документу шаблон </w:t>
      </w:r>
      <w:r w:rsidR="001B115B">
        <w:rPr>
          <w:rStyle w:val="34f0"/>
        </w:rPr>
        <w:t>ГОСТ_</w:t>
      </w:r>
      <w:r w:rsidR="004659A2">
        <w:rPr>
          <w:rStyle w:val="34f0"/>
        </w:rPr>
        <w:t>19</w:t>
      </w:r>
      <w:r w:rsidR="001B115B">
        <w:rPr>
          <w:rStyle w:val="34f0"/>
        </w:rPr>
        <w:t>.dotx</w:t>
      </w:r>
      <w:r>
        <w:t xml:space="preserve">. Макрос добавляет стили </w:t>
      </w:r>
      <w:r w:rsidR="004659A2">
        <w:rPr>
          <w:rStyle w:val="34ffc"/>
        </w:rPr>
        <w:t>19</w:t>
      </w:r>
      <w:r w:rsidRPr="00077C5A">
        <w:rPr>
          <w:rStyle w:val="34ffc"/>
        </w:rPr>
        <w:t>_Таблица_Основной</w:t>
      </w:r>
      <w:r w:rsidRPr="00077C5A">
        <w:t xml:space="preserve"> </w:t>
      </w:r>
      <w:r>
        <w:t xml:space="preserve">и </w:t>
      </w:r>
      <w:r w:rsidR="004659A2">
        <w:rPr>
          <w:rStyle w:val="34ffc"/>
        </w:rPr>
        <w:t>19</w:t>
      </w:r>
      <w:r w:rsidRPr="00077C5A">
        <w:rPr>
          <w:rStyle w:val="34ffc"/>
        </w:rPr>
        <w:t>_Таблица_Шапка</w:t>
      </w:r>
      <w:r>
        <w:t xml:space="preserve"> в документ, если они в нем отсутствуют,</w:t>
      </w:r>
      <w:r w:rsidRPr="009F1587">
        <w:t xml:space="preserve"> </w:t>
      </w:r>
      <w:r>
        <w:t xml:space="preserve">но не устанавливает для них специальные параметры шрифта и абзаца. Поэтому макрос допустимо использовать в любых документах, но параметры шрифта и абзаца в данных стилях будут корректно отображаться 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>
        <w:t xml:space="preserve"> </w:t>
      </w:r>
      <w:r w:rsidR="001B115B">
        <w:rPr>
          <w:rStyle w:val="34f0"/>
        </w:rPr>
        <w:t>ГОСТ_</w:t>
      </w:r>
      <w:r w:rsidR="004659A2">
        <w:rPr>
          <w:rStyle w:val="34f0"/>
        </w:rPr>
        <w:t>19</w:t>
      </w:r>
      <w:r w:rsidR="001B115B">
        <w:rPr>
          <w:rStyle w:val="34f0"/>
        </w:rPr>
        <w:t>.dotx</w:t>
      </w:r>
      <w:r>
        <w:t>,</w:t>
      </w:r>
      <w:r w:rsidRPr="00431CA5">
        <w:t xml:space="preserve"> </w:t>
      </w:r>
      <w:r>
        <w:t xml:space="preserve">в других документах параметры будут аналогичны параметрам встроенного стиля </w:t>
      </w:r>
      <w:r w:rsidRPr="007D01D6">
        <w:rPr>
          <w:rStyle w:val="34ffc"/>
        </w:rPr>
        <w:t>Обычный</w:t>
      </w:r>
      <w:r>
        <w:t xml:space="preserve"> шаблона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>.</w:t>
      </w:r>
    </w:p>
    <w:p w:rsidR="00C820F9" w:rsidRDefault="004659A2" w:rsidP="00C820F9">
      <w:pPr>
        <w:pStyle w:val="34f1"/>
      </w:pPr>
      <w:r w:rsidRPr="00982716">
        <w:rPr>
          <w:rStyle w:val="34ff0"/>
        </w:rPr>
        <w:lastRenderedPageBreak/>
        <w:t>Внимание!</w:t>
      </w:r>
      <w:r w:rsidRPr="001B7EE2">
        <w:t xml:space="preserve"> Макрос добавляет в список </w:t>
      </w:r>
      <w:r>
        <w:t xml:space="preserve">сокращений </w:t>
      </w:r>
      <w:r w:rsidRPr="001B7EE2">
        <w:t xml:space="preserve">слова из </w:t>
      </w:r>
      <w:r>
        <w:t>прописных</w:t>
      </w:r>
      <w:r w:rsidRPr="001B7EE2">
        <w:t xml:space="preserve"> букв, найденных в документе. </w:t>
      </w:r>
      <w:r>
        <w:t>Примите во внимание, что н</w:t>
      </w:r>
      <w:r w:rsidRPr="001B7EE2">
        <w:t xml:space="preserve">е все слова из </w:t>
      </w:r>
      <w:r>
        <w:t>прописных</w:t>
      </w:r>
      <w:r w:rsidRPr="001B7EE2">
        <w:t xml:space="preserve"> букв являются сокращениями. </w:t>
      </w:r>
      <w:r>
        <w:t>В</w:t>
      </w:r>
      <w:r w:rsidRPr="001B7EE2">
        <w:t xml:space="preserve"> макросе предусмотрен список исключений</w:t>
      </w:r>
      <w:r>
        <w:t xml:space="preserve">, например: римские цифры, выражения «УТВЕРЖДЕН» и «СОГЛАСОВАН», некоторые названия клавиш, полей </w:t>
      </w:r>
      <w:r>
        <w:rPr>
          <w:lang w:val="en-US"/>
        </w:rPr>
        <w:t>Microsoft</w:t>
      </w:r>
      <w:r w:rsidRPr="002433EF">
        <w:t xml:space="preserve"> </w:t>
      </w:r>
      <w:r>
        <w:rPr>
          <w:lang w:val="en-US"/>
        </w:rPr>
        <w:t>Word</w:t>
      </w:r>
      <w:r>
        <w:t xml:space="preserve"> и пр.</w:t>
      </w:r>
      <w:r w:rsidRPr="001B7EE2">
        <w:t xml:space="preserve"> Возможно, </w:t>
      </w:r>
      <w:r>
        <w:t xml:space="preserve">после выполнения макроса </w:t>
      </w:r>
      <w:r w:rsidRPr="001B7EE2">
        <w:t xml:space="preserve">в </w:t>
      </w:r>
      <w:r>
        <w:t>список сокращений будут добавлены</w:t>
      </w:r>
      <w:r w:rsidRPr="001B7EE2">
        <w:t xml:space="preserve"> слова, которые сокращениями не являются</w:t>
      </w:r>
      <w:r>
        <w:t>, но</w:t>
      </w:r>
      <w:r w:rsidRPr="001B7EE2">
        <w:t xml:space="preserve"> не </w:t>
      </w:r>
      <w:r>
        <w:t>включены</w:t>
      </w:r>
      <w:r w:rsidRPr="001B7EE2">
        <w:t xml:space="preserve"> в </w:t>
      </w:r>
      <w:r>
        <w:t>список</w:t>
      </w:r>
      <w:r w:rsidRPr="001B7EE2">
        <w:t xml:space="preserve"> исключений. Проверьте таблицу со списком сокращений и удалите строки </w:t>
      </w:r>
      <w:r>
        <w:t>таблицы, содержащие такие слова.</w:t>
      </w:r>
    </w:p>
    <w:p w:rsidR="00C820F9" w:rsidRPr="001B7EE2" w:rsidRDefault="00C820F9" w:rsidP="00C820F9">
      <w:pPr>
        <w:pStyle w:val="3"/>
      </w:pPr>
      <w:bookmarkStart w:id="138" w:name="_Toc134966322"/>
      <w:r>
        <w:t xml:space="preserve">Макрос </w:t>
      </w:r>
      <w:r w:rsidRPr="00207FBD">
        <w:t>Abbreviation_List_Gost</w:t>
      </w:r>
      <w:r w:rsidR="004659A2">
        <w:t>7</w:t>
      </w:r>
      <w:bookmarkEnd w:id="138"/>
    </w:p>
    <w:p w:rsidR="00C820F9" w:rsidRDefault="00C820F9" w:rsidP="00C820F9">
      <w:pPr>
        <w:pStyle w:val="34b"/>
      </w:pPr>
      <w:r>
        <w:t xml:space="preserve">Макрос </w:t>
      </w:r>
      <w:r w:rsidRPr="001B7EE2">
        <w:rPr>
          <w:rStyle w:val="34ffc"/>
        </w:rPr>
        <w:t>Abbreviation_List_Gost</w:t>
      </w:r>
      <w:r w:rsidR="004659A2">
        <w:rPr>
          <w:rStyle w:val="34ffc"/>
        </w:rPr>
        <w:t>7</w:t>
      </w:r>
      <w:r w:rsidRPr="00FE23EF">
        <w:t xml:space="preserve"> </w:t>
      </w:r>
      <w:r>
        <w:t>предназначен для создания списка сокращений, которые содержатся в тексте документа.</w:t>
      </w:r>
    </w:p>
    <w:p w:rsidR="00C820F9" w:rsidRDefault="00C820F9" w:rsidP="00C820F9">
      <w:pPr>
        <w:pStyle w:val="34b"/>
      </w:pPr>
      <w:r>
        <w:t xml:space="preserve">Перед добавлением таблицы в том месте документа, где следует </w:t>
      </w:r>
      <w:r w:rsidRPr="001B7EE2">
        <w:t>создать список сокращений</w:t>
      </w:r>
      <w:r>
        <w:t>,</w:t>
      </w:r>
      <w:r w:rsidRPr="001B7EE2">
        <w:t xml:space="preserve"> добавьте пустой абзац и установите </w:t>
      </w:r>
      <w:r>
        <w:t>в нем курсор</w:t>
      </w:r>
      <w:r w:rsidRPr="001B7EE2">
        <w:t>.</w:t>
      </w:r>
    </w:p>
    <w:p w:rsidR="00C820F9" w:rsidRDefault="00C820F9" w:rsidP="00C820F9">
      <w:pPr>
        <w:pStyle w:val="34fff1"/>
      </w:pPr>
      <w:r>
        <w:t>Макрос выполняет следующие действия:</w:t>
      </w:r>
    </w:p>
    <w:p w:rsidR="00C820F9" w:rsidRPr="00C15BCE" w:rsidRDefault="00C820F9" w:rsidP="002450A9">
      <w:pPr>
        <w:pStyle w:val="341"/>
        <w:keepNext/>
        <w:numPr>
          <w:ilvl w:val="0"/>
          <w:numId w:val="86"/>
        </w:numPr>
      </w:pPr>
      <w:r>
        <w:t xml:space="preserve">Добавляет </w:t>
      </w:r>
      <w:r w:rsidRPr="001B7EE2">
        <w:t>таблиц</w:t>
      </w:r>
      <w:r>
        <w:t>у</w:t>
      </w:r>
      <w:r w:rsidRPr="001B7EE2">
        <w:t xml:space="preserve"> со списком сокращений</w:t>
      </w:r>
      <w:r>
        <w:t xml:space="preserve"> в месте расположения курсора.</w:t>
      </w:r>
    </w:p>
    <w:p w:rsidR="00C820F9" w:rsidRPr="00C15BCE" w:rsidRDefault="00C820F9" w:rsidP="00C820F9">
      <w:pPr>
        <w:pStyle w:val="3423"/>
      </w:pPr>
      <w:r>
        <w:t>Таблица содержит два столбца, которые имеют заголовки «Сокращения» и «Расшифровка».</w:t>
      </w:r>
    </w:p>
    <w:p w:rsidR="00C820F9" w:rsidRPr="00C15BCE" w:rsidRDefault="00C820F9" w:rsidP="00C820F9">
      <w:pPr>
        <w:pStyle w:val="3423"/>
      </w:pPr>
      <w:r>
        <w:t>Сокращения расположены в первом столбце, второй столбец пустой.</w:t>
      </w:r>
    </w:p>
    <w:p w:rsidR="00C820F9" w:rsidRDefault="00C820F9" w:rsidP="00C820F9">
      <w:pPr>
        <w:pStyle w:val="3423"/>
      </w:pPr>
      <w:r>
        <w:t>Ширина первого столбца со списком сокращений устанавливается равной 4,5 см.</w:t>
      </w:r>
    </w:p>
    <w:p w:rsidR="00C820F9" w:rsidRPr="00C15BCE" w:rsidRDefault="00C820F9" w:rsidP="00C820F9">
      <w:pPr>
        <w:pStyle w:val="341"/>
      </w:pPr>
      <w:r>
        <w:t xml:space="preserve">Оформляет </w:t>
      </w:r>
      <w:r w:rsidRPr="00077C5A">
        <w:t xml:space="preserve">ячейки таблицы стилем </w:t>
      </w:r>
      <w:r w:rsidR="004659A2">
        <w:rPr>
          <w:rStyle w:val="34ffc"/>
        </w:rPr>
        <w:t>7</w:t>
      </w:r>
      <w:r w:rsidRPr="00077C5A">
        <w:rPr>
          <w:rStyle w:val="34ffc"/>
        </w:rPr>
        <w:t>_Таблица_Основной</w:t>
      </w:r>
      <w:r>
        <w:t>,</w:t>
      </w:r>
      <w:r w:rsidRPr="00077C5A">
        <w:t xml:space="preserve"> </w:t>
      </w:r>
      <w:r>
        <w:t xml:space="preserve">а </w:t>
      </w:r>
      <w:r w:rsidRPr="00077C5A">
        <w:t>шапк</w:t>
      </w:r>
      <w:r>
        <w:t>у</w:t>
      </w:r>
      <w:r w:rsidRPr="00077C5A">
        <w:t xml:space="preserve"> </w:t>
      </w:r>
      <w:r w:rsidRPr="002E3C0F">
        <w:t>таблицы</w:t>
      </w:r>
      <w:r>
        <w:t xml:space="preserve"> — </w:t>
      </w:r>
      <w:r w:rsidRPr="00077C5A">
        <w:t xml:space="preserve">стилем </w:t>
      </w:r>
      <w:r w:rsidR="004659A2">
        <w:rPr>
          <w:rStyle w:val="34ffc"/>
        </w:rPr>
        <w:t>7</w:t>
      </w:r>
      <w:r w:rsidRPr="00077C5A">
        <w:rPr>
          <w:rStyle w:val="34ffc"/>
        </w:rPr>
        <w:t>_Таблица_Шапка</w:t>
      </w:r>
      <w:r>
        <w:t>.</w:t>
      </w:r>
    </w:p>
    <w:p w:rsidR="00C820F9" w:rsidRPr="00C15BCE" w:rsidRDefault="00C820F9" w:rsidP="00C820F9">
      <w:pPr>
        <w:pStyle w:val="341"/>
      </w:pPr>
      <w:r>
        <w:t xml:space="preserve">Устанавливает для таблицы те же параметры, что и для таблицы, к которой применен макрос </w:t>
      </w:r>
      <w:proofErr w:type="spellStart"/>
      <w:r w:rsidRPr="00364108">
        <w:rPr>
          <w:rStyle w:val="34ffc"/>
          <w:lang w:val="en-US"/>
        </w:rPr>
        <w:t>TableSingle</w:t>
      </w:r>
      <w:proofErr w:type="spellEnd"/>
      <w:r w:rsidRPr="00DF0354">
        <w:rPr>
          <w:rStyle w:val="34ffc"/>
        </w:rPr>
        <w:t>_</w:t>
      </w:r>
      <w:r w:rsidRPr="00364108">
        <w:rPr>
          <w:rStyle w:val="34ffc"/>
          <w:lang w:val="en-US"/>
        </w:rPr>
        <w:t>Format</w:t>
      </w:r>
      <w:r>
        <w:t xml:space="preserve"> (см. раздел </w:t>
      </w:r>
      <w:r>
        <w:fldChar w:fldCharType="begin"/>
      </w:r>
      <w:r>
        <w:instrText xml:space="preserve"> REF _Ref411063700 \r \h </w:instrText>
      </w:r>
      <w:r>
        <w:fldChar w:fldCharType="separate"/>
      </w:r>
      <w:r w:rsidR="0045761D">
        <w:t>6.5.1</w:t>
      </w:r>
      <w:r>
        <w:fldChar w:fldCharType="end"/>
      </w:r>
      <w:r>
        <w:t>).</w:t>
      </w:r>
    </w:p>
    <w:p w:rsidR="00C820F9" w:rsidRDefault="00C820F9" w:rsidP="00C820F9">
      <w:pPr>
        <w:pStyle w:val="341"/>
      </w:pPr>
      <w:r>
        <w:t>Устанавливает для полей ячеек те же параметры, что и для ячеек таблицы, к которой применен макрос</w:t>
      </w:r>
      <w:r w:rsidRPr="00982716">
        <w:rPr>
          <w:rStyle w:val="34ffc"/>
        </w:rPr>
        <w:t xml:space="preserve"> </w:t>
      </w:r>
      <w:proofErr w:type="spellStart"/>
      <w:r w:rsidRPr="00B92C06">
        <w:rPr>
          <w:rStyle w:val="34ffc"/>
          <w:lang w:val="en-US"/>
        </w:rPr>
        <w:t>TableSingle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CellsFormat</w:t>
      </w:r>
      <w:proofErr w:type="spellEnd"/>
      <w:r w:rsidRPr="00B92C06">
        <w:rPr>
          <w:rStyle w:val="34ffc"/>
        </w:rPr>
        <w:t>_</w:t>
      </w:r>
      <w:proofErr w:type="spellStart"/>
      <w:r w:rsidRPr="00B92C06">
        <w:rPr>
          <w:rStyle w:val="34ffc"/>
          <w:lang w:val="en-US"/>
        </w:rPr>
        <w:t>Gost</w:t>
      </w:r>
      <w:proofErr w:type="spellEnd"/>
      <w:r w:rsidR="004659A2">
        <w:rPr>
          <w:rStyle w:val="34ffc"/>
        </w:rPr>
        <w:t>7</w:t>
      </w:r>
      <w:r>
        <w:t xml:space="preserve"> (см. раздел </w:t>
      </w:r>
      <w:r w:rsidR="004659A2">
        <w:fldChar w:fldCharType="begin"/>
      </w:r>
      <w:r w:rsidR="004659A2">
        <w:instrText xml:space="preserve"> REF _Ref7180610 \r \h </w:instrText>
      </w:r>
      <w:r w:rsidR="004659A2">
        <w:fldChar w:fldCharType="separate"/>
      </w:r>
      <w:r w:rsidR="0045761D">
        <w:t>6.5.7</w:t>
      </w:r>
      <w:r w:rsidR="004659A2">
        <w:fldChar w:fldCharType="end"/>
      </w:r>
      <w:r>
        <w:t>).</w:t>
      </w:r>
    </w:p>
    <w:p w:rsidR="00C820F9" w:rsidRDefault="00C820F9" w:rsidP="00C820F9">
      <w:pPr>
        <w:pStyle w:val="34b"/>
      </w:pPr>
      <w:r>
        <w:t xml:space="preserve">Выполнение макроса не зависит от того, подключен ли к документу шаблон </w:t>
      </w:r>
      <w:r w:rsidR="001B115B">
        <w:rPr>
          <w:rStyle w:val="34f0"/>
        </w:rPr>
        <w:t>ГОСТ_</w:t>
      </w:r>
      <w:r w:rsidR="004659A2">
        <w:rPr>
          <w:rStyle w:val="34f0"/>
        </w:rPr>
        <w:t>7</w:t>
      </w:r>
      <w:r w:rsidR="001B115B">
        <w:rPr>
          <w:rStyle w:val="34f0"/>
        </w:rPr>
        <w:t>.dotx</w:t>
      </w:r>
      <w:r>
        <w:t xml:space="preserve">. Макрос добавляет стили </w:t>
      </w:r>
      <w:r w:rsidR="004659A2">
        <w:rPr>
          <w:rStyle w:val="34ffc"/>
        </w:rPr>
        <w:t>7</w:t>
      </w:r>
      <w:r w:rsidRPr="00077C5A">
        <w:rPr>
          <w:rStyle w:val="34ffc"/>
        </w:rPr>
        <w:t>_Таблица_Основной</w:t>
      </w:r>
      <w:r w:rsidRPr="00077C5A">
        <w:t xml:space="preserve"> </w:t>
      </w:r>
      <w:r>
        <w:t xml:space="preserve">и </w:t>
      </w:r>
      <w:r w:rsidR="004659A2">
        <w:rPr>
          <w:rStyle w:val="34ffc"/>
        </w:rPr>
        <w:t>7</w:t>
      </w:r>
      <w:r w:rsidRPr="00077C5A">
        <w:rPr>
          <w:rStyle w:val="34ffc"/>
        </w:rPr>
        <w:t>_Таблица_Шапка</w:t>
      </w:r>
      <w:r>
        <w:t xml:space="preserve"> в документ, если они в нем отсутствуют,</w:t>
      </w:r>
      <w:r w:rsidRPr="009F1587">
        <w:t xml:space="preserve"> </w:t>
      </w:r>
      <w:r>
        <w:t xml:space="preserve">но не устанавливает для них специальные параметры шрифта и абзаца. Поэтому макрос допустимо использовать в любых документах, но параметры шрифта и абзаца в данных стилях будут корректно отображаться только в документах, </w:t>
      </w:r>
      <w:r w:rsidR="00D6314D">
        <w:t xml:space="preserve">в </w:t>
      </w:r>
      <w:r w:rsidR="007648CE">
        <w:t>которых содержатся стили</w:t>
      </w:r>
      <w:r w:rsidR="00D6314D">
        <w:t xml:space="preserve"> шаблона</w:t>
      </w:r>
      <w:r>
        <w:t xml:space="preserve"> </w:t>
      </w:r>
      <w:r w:rsidR="001B115B">
        <w:rPr>
          <w:rStyle w:val="34f0"/>
        </w:rPr>
        <w:t>ГОСТ_</w:t>
      </w:r>
      <w:r w:rsidR="004659A2">
        <w:rPr>
          <w:rStyle w:val="34f0"/>
        </w:rPr>
        <w:t>7</w:t>
      </w:r>
      <w:r w:rsidR="001B115B">
        <w:rPr>
          <w:rStyle w:val="34f0"/>
        </w:rPr>
        <w:t>.dotx</w:t>
      </w:r>
      <w:r>
        <w:t>,</w:t>
      </w:r>
      <w:r w:rsidRPr="00431CA5">
        <w:t xml:space="preserve"> </w:t>
      </w:r>
      <w:r>
        <w:t xml:space="preserve">в других документах параметры будут аналогичны параметрам встроенного стиля </w:t>
      </w:r>
      <w:r w:rsidRPr="007D01D6">
        <w:rPr>
          <w:rStyle w:val="34ffc"/>
        </w:rPr>
        <w:t>Обычный</w:t>
      </w:r>
      <w:r>
        <w:t xml:space="preserve"> шаблона </w:t>
      </w:r>
      <w:r w:rsidRPr="0079744C">
        <w:rPr>
          <w:rStyle w:val="34f0"/>
        </w:rPr>
        <w:t>Normal</w:t>
      </w:r>
      <w:r w:rsidRPr="0035668B">
        <w:rPr>
          <w:rStyle w:val="34f0"/>
        </w:rPr>
        <w:t>.</w:t>
      </w:r>
      <w:r w:rsidRPr="0079744C">
        <w:rPr>
          <w:rStyle w:val="34f0"/>
        </w:rPr>
        <w:t>dot</w:t>
      </w:r>
      <w:r w:rsidRPr="0035668B">
        <w:rPr>
          <w:rStyle w:val="34f0"/>
        </w:rPr>
        <w:t>m</w:t>
      </w:r>
      <w:r>
        <w:t>.</w:t>
      </w:r>
    </w:p>
    <w:p w:rsidR="00C820F9" w:rsidRDefault="004659A2" w:rsidP="00C820F9">
      <w:pPr>
        <w:pStyle w:val="34f1"/>
      </w:pPr>
      <w:r w:rsidRPr="00982716">
        <w:rPr>
          <w:rStyle w:val="34ff0"/>
        </w:rPr>
        <w:lastRenderedPageBreak/>
        <w:t>Внимание!</w:t>
      </w:r>
      <w:r w:rsidRPr="001B7EE2">
        <w:t xml:space="preserve"> Макрос добавляет в список </w:t>
      </w:r>
      <w:r>
        <w:t xml:space="preserve">сокращений </w:t>
      </w:r>
      <w:r w:rsidRPr="001B7EE2">
        <w:t xml:space="preserve">слова из </w:t>
      </w:r>
      <w:r>
        <w:t>прописных</w:t>
      </w:r>
      <w:r w:rsidRPr="001B7EE2">
        <w:t xml:space="preserve"> букв, найденных в документе. </w:t>
      </w:r>
      <w:r>
        <w:t>Примите во внимание, что н</w:t>
      </w:r>
      <w:r w:rsidRPr="001B7EE2">
        <w:t xml:space="preserve">е все слова из </w:t>
      </w:r>
      <w:r>
        <w:t>прописных</w:t>
      </w:r>
      <w:r w:rsidRPr="001B7EE2">
        <w:t xml:space="preserve"> букв являются сокращениями. </w:t>
      </w:r>
      <w:r>
        <w:t>В</w:t>
      </w:r>
      <w:r w:rsidRPr="001B7EE2">
        <w:t xml:space="preserve"> макросе предусмотрен список исключений</w:t>
      </w:r>
      <w:r>
        <w:t xml:space="preserve">, например: римские цифры, выражения «УТВЕРЖДЕН» и «СОГЛАСОВАН», некоторые названия клавиш, полей </w:t>
      </w:r>
      <w:r>
        <w:rPr>
          <w:lang w:val="en-US"/>
        </w:rPr>
        <w:t>Microsoft</w:t>
      </w:r>
      <w:r w:rsidRPr="002433EF">
        <w:t xml:space="preserve"> </w:t>
      </w:r>
      <w:r>
        <w:rPr>
          <w:lang w:val="en-US"/>
        </w:rPr>
        <w:t>Word</w:t>
      </w:r>
      <w:r>
        <w:t xml:space="preserve"> и пр.</w:t>
      </w:r>
      <w:r w:rsidRPr="001B7EE2">
        <w:t xml:space="preserve"> Возможно, </w:t>
      </w:r>
      <w:r>
        <w:t xml:space="preserve">после выполнения макроса </w:t>
      </w:r>
      <w:r w:rsidRPr="001B7EE2">
        <w:t xml:space="preserve">в </w:t>
      </w:r>
      <w:r>
        <w:t>список сокращений будут добавлены</w:t>
      </w:r>
      <w:r w:rsidRPr="001B7EE2">
        <w:t xml:space="preserve"> слова, которые сокращениями не являются</w:t>
      </w:r>
      <w:r>
        <w:t>, но</w:t>
      </w:r>
      <w:r w:rsidRPr="001B7EE2">
        <w:t xml:space="preserve"> не </w:t>
      </w:r>
      <w:r>
        <w:t>включены</w:t>
      </w:r>
      <w:r w:rsidRPr="001B7EE2">
        <w:t xml:space="preserve"> в </w:t>
      </w:r>
      <w:r>
        <w:t>список</w:t>
      </w:r>
      <w:r w:rsidRPr="001B7EE2">
        <w:t xml:space="preserve"> исключений. Проверьте таблицу со списком сокращений и удалите строки </w:t>
      </w:r>
      <w:r>
        <w:t>таблицы, содержащие такие слова.</w:t>
      </w:r>
    </w:p>
    <w:p w:rsidR="00982716" w:rsidRPr="00982716" w:rsidRDefault="00982716" w:rsidP="006672A2">
      <w:pPr>
        <w:pStyle w:val="34b"/>
      </w:pPr>
    </w:p>
    <w:sectPr w:rsidR="00982716" w:rsidRPr="00982716" w:rsidSect="009D32B7">
      <w:headerReference w:type="default" r:id="rId34"/>
      <w:pgSz w:w="11906" w:h="16838"/>
      <w:pgMar w:top="1134" w:right="567" w:bottom="851" w:left="1418" w:header="284" w:footer="34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652" wne:kcmSecondary="0045"/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D1A" w:rsidRDefault="00AE2D1A" w:rsidP="007A3F4D">
      <w:r>
        <w:separator/>
      </w:r>
    </w:p>
  </w:endnote>
  <w:endnote w:type="continuationSeparator" w:id="0">
    <w:p w:rsidR="00AE2D1A" w:rsidRDefault="00AE2D1A" w:rsidP="007A3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D1A" w:rsidRDefault="00AE2D1A" w:rsidP="007A3F4D">
      <w:r>
        <w:separator/>
      </w:r>
    </w:p>
  </w:footnote>
  <w:footnote w:type="continuationSeparator" w:id="0">
    <w:p w:rsidR="00AE2D1A" w:rsidRDefault="00AE2D1A" w:rsidP="007A3F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93063859"/>
      <w:docPartObj>
        <w:docPartGallery w:val="Page Numbers (Top of Page)"/>
        <w:docPartUnique/>
      </w:docPartObj>
    </w:sdtPr>
    <w:sdtEndPr/>
    <w:sdtContent>
      <w:p w:rsidR="004D144C" w:rsidRPr="007A3F4D" w:rsidRDefault="004D144C" w:rsidP="007A3F4D">
        <w:pPr>
          <w:pStyle w:val="34ffff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5408" behindDoc="0" locked="1" layoutInCell="1" allowOverlap="1" wp14:anchorId="0CACA312" wp14:editId="55F8AF72">
                  <wp:simplePos x="0" y="0"/>
                  <wp:positionH relativeFrom="page">
                    <wp:posOffset>900430</wp:posOffset>
                  </wp:positionH>
                  <wp:positionV relativeFrom="page">
                    <wp:posOffset>10297160</wp:posOffset>
                  </wp:positionV>
                  <wp:extent cx="6300000" cy="0"/>
                  <wp:effectExtent l="0" t="0" r="24765" b="19050"/>
                  <wp:wrapNone/>
                  <wp:docPr id="19" name="Прямая соединительная линия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0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79BC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Прямая соединительная линия 19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810.8pt" to="566.95pt,8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" strokecolor="#879bcf" strokeweight="1pt">
                  <w10:wrap anchorx="page" anchory="page"/>
                  <w10:anchorlock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45761D">
          <w:rPr>
            <w:noProof/>
          </w:rPr>
          <w:t>2</w:t>
        </w:r>
        <w:r>
          <w:fldChar w:fldCharType="end"/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9264" behindDoc="0" locked="1" layoutInCell="1" allowOverlap="1" wp14:anchorId="406F9450" wp14:editId="13998A1F">
                  <wp:simplePos x="0" y="0"/>
                  <wp:positionH relativeFrom="page">
                    <wp:posOffset>900430</wp:posOffset>
                  </wp:positionH>
                  <wp:positionV relativeFrom="page">
                    <wp:posOffset>467995</wp:posOffset>
                  </wp:positionV>
                  <wp:extent cx="6300000" cy="0"/>
                  <wp:effectExtent l="0" t="0" r="24765" b="19050"/>
                  <wp:wrapNone/>
                  <wp:docPr id="5" name="Прямая соединительная линия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0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79BC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Прямая соединительная линия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36.85pt" to="566.9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" strokecolor="#879bcf" strokeweight="1pt">
                  <w10:wrap anchorx="page" anchory="page"/>
                  <w10:anchorlock/>
                </v:line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8471001"/>
      <w:docPartObj>
        <w:docPartGallery w:val="Page Numbers (Top of Page)"/>
        <w:docPartUnique/>
      </w:docPartObj>
    </w:sdtPr>
    <w:sdtEndPr/>
    <w:sdtContent>
      <w:p w:rsidR="004D144C" w:rsidRPr="007A3F4D" w:rsidRDefault="004D144C" w:rsidP="007A3F4D">
        <w:pPr>
          <w:pStyle w:val="34ffff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761D">
          <w:rPr>
            <w:noProof/>
          </w:rPr>
          <w:t>16</w:t>
        </w:r>
        <w:r>
          <w:fldChar w:fldCharType="end"/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9504" behindDoc="0" locked="1" layoutInCell="1" allowOverlap="1" wp14:anchorId="149F1DB9" wp14:editId="3744008C">
                  <wp:simplePos x="0" y="0"/>
                  <wp:positionH relativeFrom="page">
                    <wp:posOffset>900430</wp:posOffset>
                  </wp:positionH>
                  <wp:positionV relativeFrom="page">
                    <wp:posOffset>7164705</wp:posOffset>
                  </wp:positionV>
                  <wp:extent cx="9432000" cy="0"/>
                  <wp:effectExtent l="0" t="0" r="17145" b="19050"/>
                  <wp:wrapNone/>
                  <wp:docPr id="21" name="Прямая соединительная линия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9432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79BC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Прямая соединительная линия 2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564.15pt" to="813.6pt,5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" strokecolor="#879bcf" strokeweight="1pt">
                  <w10:wrap anchorx="page" anchory="page"/>
                  <w10:anchorlock/>
                </v:line>
              </w:pict>
            </mc:Fallback>
          </mc:AlternateContent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1312" behindDoc="0" locked="1" layoutInCell="1" allowOverlap="1" wp14:anchorId="46D5D97E" wp14:editId="1505A06D">
                  <wp:simplePos x="0" y="0"/>
                  <wp:positionH relativeFrom="page">
                    <wp:posOffset>900430</wp:posOffset>
                  </wp:positionH>
                  <wp:positionV relativeFrom="page">
                    <wp:posOffset>467995</wp:posOffset>
                  </wp:positionV>
                  <wp:extent cx="9432000" cy="0"/>
                  <wp:effectExtent l="0" t="0" r="17145" b="19050"/>
                  <wp:wrapNone/>
                  <wp:docPr id="16" name="Прямая соединительная линия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9432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79BC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Прямая соединительная линия 1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36.85pt" to="813.6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" strokecolor="#879bcf" strokeweight="1pt">
                  <w10:wrap anchorx="page" anchory="page"/>
                  <w10:anchorlock/>
                </v:line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36725602"/>
      <w:docPartObj>
        <w:docPartGallery w:val="Page Numbers (Top of Page)"/>
        <w:docPartUnique/>
      </w:docPartObj>
    </w:sdtPr>
    <w:sdtEndPr/>
    <w:sdtContent>
      <w:p w:rsidR="004D144C" w:rsidRPr="007A3F4D" w:rsidRDefault="004D144C" w:rsidP="007A3F4D">
        <w:pPr>
          <w:pStyle w:val="34ffff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761D">
          <w:rPr>
            <w:noProof/>
          </w:rPr>
          <w:t>68</w:t>
        </w:r>
        <w:r>
          <w:fldChar w:fldCharType="end"/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7456" behindDoc="0" locked="1" layoutInCell="1" allowOverlap="1" wp14:anchorId="444308CC" wp14:editId="5AB55E83">
                  <wp:simplePos x="0" y="0"/>
                  <wp:positionH relativeFrom="page">
                    <wp:posOffset>900430</wp:posOffset>
                  </wp:positionH>
                  <wp:positionV relativeFrom="page">
                    <wp:posOffset>10297160</wp:posOffset>
                  </wp:positionV>
                  <wp:extent cx="6300000" cy="0"/>
                  <wp:effectExtent l="0" t="0" r="24765" b="19050"/>
                  <wp:wrapNone/>
                  <wp:docPr id="20" name="Прямая соединительная линия 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0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79BC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Прямая соединительная линия 20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810.8pt" to="566.95pt,8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" strokecolor="#879bcf" strokeweight="1pt">
                  <w10:wrap anchorx="page" anchory="page"/>
                  <w10:anchorlock/>
                </v:line>
              </w:pict>
            </mc:Fallback>
          </mc:AlternateContent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3360" behindDoc="0" locked="1" layoutInCell="1" allowOverlap="1" wp14:anchorId="7AF7B0B6" wp14:editId="0B433041">
                  <wp:simplePos x="0" y="0"/>
                  <wp:positionH relativeFrom="page">
                    <wp:posOffset>900430</wp:posOffset>
                  </wp:positionH>
                  <wp:positionV relativeFrom="page">
                    <wp:posOffset>467995</wp:posOffset>
                  </wp:positionV>
                  <wp:extent cx="6300000" cy="0"/>
                  <wp:effectExtent l="0" t="0" r="24765" b="19050"/>
                  <wp:wrapNone/>
                  <wp:docPr id="17" name="Прямая соединительная линия 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0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79BC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Прямая соединительная линия 1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36.85pt" to="566.9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" strokecolor="#879bcf" strokeweight="1pt">
                  <w10:wrap anchorx="page" anchory="page"/>
                  <w10:anchorlock/>
                </v:line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4A4D1FE2"/>
    <w:multiLevelType w:val="multilevel"/>
    <w:tmpl w:val="57FCE5CE"/>
    <w:name w:val="7_NumList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>
    <w:nsid w:val="4B2E619E"/>
    <w:multiLevelType w:val="multilevel"/>
    <w:tmpl w:val="7EE6C2C0"/>
    <w:name w:val="7_ProcedureList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5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8"/>
  </w:num>
  <w:num w:numId="5">
    <w:abstractNumId w:val="3"/>
  </w:num>
  <w:num w:numId="6">
    <w:abstractNumId w:val="10"/>
  </w:num>
  <w:num w:numId="7">
    <w:abstractNumId w:val="7"/>
  </w:num>
  <w:num w:numId="8">
    <w:abstractNumId w:val="8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13"/>
  </w:num>
  <w:num w:numId="13">
    <w:abstractNumId w:val="0"/>
  </w:num>
  <w:num w:numId="14">
    <w:abstractNumId w:val="4"/>
  </w:num>
  <w:num w:numId="15">
    <w:abstractNumId w:val="19"/>
  </w:num>
  <w:num w:numId="16">
    <w:abstractNumId w:val="19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19"/>
    <w:lvlOverride w:ilvl="0">
      <w:startOverride w:val="1"/>
    </w:lvlOverride>
  </w:num>
  <w:num w:numId="22">
    <w:abstractNumId w:val="19"/>
    <w:lvlOverride w:ilvl="0">
      <w:startOverride w:val="1"/>
    </w:lvlOverride>
  </w:num>
  <w:num w:numId="23">
    <w:abstractNumId w:val="19"/>
    <w:lvlOverride w:ilvl="0">
      <w:startOverride w:val="1"/>
    </w:lvlOverride>
  </w:num>
  <w:num w:numId="24">
    <w:abstractNumId w:val="19"/>
    <w:lvlOverride w:ilvl="0">
      <w:startOverride w:val="1"/>
    </w:lvlOverride>
  </w:num>
  <w:num w:numId="25">
    <w:abstractNumId w:val="19"/>
    <w:lvlOverride w:ilvl="0">
      <w:startOverride w:val="1"/>
    </w:lvlOverride>
  </w:num>
  <w:num w:numId="26">
    <w:abstractNumId w:val="19"/>
    <w:lvlOverride w:ilvl="0">
      <w:startOverride w:val="1"/>
    </w:lvlOverride>
  </w:num>
  <w:num w:numId="27">
    <w:abstractNumId w:val="19"/>
    <w:lvlOverride w:ilvl="0">
      <w:startOverride w:val="1"/>
    </w:lvlOverride>
  </w:num>
  <w:num w:numId="28">
    <w:abstractNumId w:val="19"/>
    <w:lvlOverride w:ilvl="0">
      <w:startOverride w:val="1"/>
    </w:lvlOverride>
  </w:num>
  <w:num w:numId="29">
    <w:abstractNumId w:val="19"/>
    <w:lvlOverride w:ilvl="0">
      <w:startOverride w:val="1"/>
    </w:lvlOverride>
  </w:num>
  <w:num w:numId="30">
    <w:abstractNumId w:val="19"/>
    <w:lvlOverride w:ilvl="0">
      <w:startOverride w:val="1"/>
    </w:lvlOverride>
  </w:num>
  <w:num w:numId="31">
    <w:abstractNumId w:val="19"/>
    <w:lvlOverride w:ilvl="0">
      <w:startOverride w:val="1"/>
    </w:lvlOverride>
  </w:num>
  <w:num w:numId="32">
    <w:abstractNumId w:val="19"/>
    <w:lvlOverride w:ilvl="0">
      <w:startOverride w:val="1"/>
    </w:lvlOverride>
  </w:num>
  <w:num w:numId="33">
    <w:abstractNumId w:val="19"/>
    <w:lvlOverride w:ilvl="0">
      <w:startOverride w:val="1"/>
    </w:lvlOverride>
  </w:num>
  <w:num w:numId="34">
    <w:abstractNumId w:val="19"/>
    <w:lvlOverride w:ilvl="0">
      <w:startOverride w:val="1"/>
    </w:lvlOverride>
  </w:num>
  <w:num w:numId="35">
    <w:abstractNumId w:val="19"/>
    <w:lvlOverride w:ilvl="0">
      <w:startOverride w:val="1"/>
    </w:lvlOverride>
  </w:num>
  <w:num w:numId="36">
    <w:abstractNumId w:val="19"/>
    <w:lvlOverride w:ilvl="0">
      <w:startOverride w:val="1"/>
    </w:lvlOverride>
  </w:num>
  <w:num w:numId="37">
    <w:abstractNumId w:val="19"/>
    <w:lvlOverride w:ilvl="0">
      <w:startOverride w:val="1"/>
    </w:lvlOverride>
  </w:num>
  <w:num w:numId="38">
    <w:abstractNumId w:val="19"/>
    <w:lvlOverride w:ilvl="0">
      <w:startOverride w:val="1"/>
    </w:lvlOverride>
  </w:num>
  <w:num w:numId="39">
    <w:abstractNumId w:val="19"/>
    <w:lvlOverride w:ilvl="0">
      <w:startOverride w:val="1"/>
    </w:lvlOverride>
  </w:num>
  <w:num w:numId="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8"/>
  </w:num>
  <w:num w:numId="54">
    <w:abstractNumId w:val="2"/>
  </w:num>
  <w:num w:numId="55">
    <w:abstractNumId w:val="17"/>
  </w:num>
  <w:num w:numId="56">
    <w:abstractNumId w:val="9"/>
  </w:num>
  <w:num w:numId="57">
    <w:abstractNumId w:val="6"/>
  </w:num>
  <w:num w:numId="58">
    <w:abstractNumId w:val="5"/>
  </w:num>
  <w:num w:numId="59">
    <w:abstractNumId w:val="11"/>
  </w:num>
  <w:num w:numId="60">
    <w:abstractNumId w:val="19"/>
    <w:lvlOverride w:ilvl="0">
      <w:startOverride w:val="1"/>
    </w:lvlOverride>
  </w:num>
  <w:num w:numId="61">
    <w:abstractNumId w:val="19"/>
    <w:lvlOverride w:ilvl="0">
      <w:startOverride w:val="1"/>
    </w:lvlOverride>
  </w:num>
  <w:num w:numId="62">
    <w:abstractNumId w:val="19"/>
    <w:lvlOverride w:ilvl="0">
      <w:startOverride w:val="1"/>
    </w:lvlOverride>
  </w:num>
  <w:num w:numId="63">
    <w:abstractNumId w:val="19"/>
    <w:lvlOverride w:ilvl="0">
      <w:startOverride w:val="1"/>
    </w:lvlOverride>
  </w:num>
  <w:num w:numId="64">
    <w:abstractNumId w:val="19"/>
    <w:lvlOverride w:ilvl="0">
      <w:startOverride w:val="1"/>
    </w:lvlOverride>
  </w:num>
  <w:num w:numId="65">
    <w:abstractNumId w:val="19"/>
    <w:lvlOverride w:ilvl="0">
      <w:startOverride w:val="1"/>
    </w:lvlOverride>
  </w:num>
  <w:num w:numId="66">
    <w:abstractNumId w:val="19"/>
    <w:lvlOverride w:ilvl="0">
      <w:startOverride w:val="1"/>
    </w:lvlOverride>
  </w:num>
  <w:num w:numId="67">
    <w:abstractNumId w:val="19"/>
    <w:lvlOverride w:ilvl="0">
      <w:startOverride w:val="1"/>
    </w:lvlOverride>
  </w:num>
  <w:num w:numId="68">
    <w:abstractNumId w:val="19"/>
    <w:lvlOverride w:ilvl="0">
      <w:startOverride w:val="1"/>
    </w:lvlOverride>
  </w:num>
  <w:num w:numId="69">
    <w:abstractNumId w:val="19"/>
    <w:lvlOverride w:ilvl="0">
      <w:startOverride w:val="1"/>
    </w:lvlOverride>
  </w:num>
  <w:num w:numId="70">
    <w:abstractNumId w:val="19"/>
    <w:lvlOverride w:ilvl="0">
      <w:startOverride w:val="1"/>
    </w:lvlOverride>
  </w:num>
  <w:num w:numId="71">
    <w:abstractNumId w:val="19"/>
    <w:lvlOverride w:ilvl="0">
      <w:startOverride w:val="1"/>
    </w:lvlOverride>
  </w:num>
  <w:num w:numId="72">
    <w:abstractNumId w:val="19"/>
    <w:lvlOverride w:ilvl="0">
      <w:startOverride w:val="1"/>
    </w:lvlOverride>
  </w:num>
  <w:num w:numId="73">
    <w:abstractNumId w:val="19"/>
    <w:lvlOverride w:ilvl="0">
      <w:startOverride w:val="1"/>
    </w:lvlOverride>
  </w:num>
  <w:num w:numId="74">
    <w:abstractNumId w:val="19"/>
    <w:lvlOverride w:ilvl="0">
      <w:startOverride w:val="1"/>
    </w:lvlOverride>
  </w:num>
  <w:num w:numId="75">
    <w:abstractNumId w:val="19"/>
    <w:lvlOverride w:ilvl="0">
      <w:startOverride w:val="1"/>
    </w:lvlOverride>
  </w:num>
  <w:num w:numId="76">
    <w:abstractNumId w:val="19"/>
    <w:lvlOverride w:ilvl="0">
      <w:startOverride w:val="1"/>
    </w:lvlOverride>
  </w:num>
  <w:num w:numId="77">
    <w:abstractNumId w:val="19"/>
    <w:lvlOverride w:ilvl="0">
      <w:startOverride w:val="1"/>
    </w:lvlOverride>
  </w:num>
  <w:num w:numId="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8"/>
    <w:lvlOverride w:ilvl="0">
      <w:startOverride w:val="1"/>
    </w:lvlOverride>
  </w:num>
  <w:num w:numId="83">
    <w:abstractNumId w:val="8"/>
    <w:lvlOverride w:ilvl="0">
      <w:startOverride w:val="1"/>
    </w:lvlOverride>
  </w:num>
  <w:num w:numId="84">
    <w:abstractNumId w:val="8"/>
    <w:lvlOverride w:ilvl="0">
      <w:startOverride w:val="1"/>
    </w:lvlOverride>
  </w:num>
  <w:num w:numId="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linkStyle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77A"/>
    <w:rsid w:val="000019EB"/>
    <w:rsid w:val="00003646"/>
    <w:rsid w:val="0000393F"/>
    <w:rsid w:val="0000409A"/>
    <w:rsid w:val="00004CF6"/>
    <w:rsid w:val="0000503B"/>
    <w:rsid w:val="000064CB"/>
    <w:rsid w:val="000067B0"/>
    <w:rsid w:val="00006E2D"/>
    <w:rsid w:val="000109CA"/>
    <w:rsid w:val="00010B1E"/>
    <w:rsid w:val="00012646"/>
    <w:rsid w:val="0001265C"/>
    <w:rsid w:val="0001470F"/>
    <w:rsid w:val="0001542F"/>
    <w:rsid w:val="00020405"/>
    <w:rsid w:val="000253FD"/>
    <w:rsid w:val="0003001A"/>
    <w:rsid w:val="00031630"/>
    <w:rsid w:val="000327B0"/>
    <w:rsid w:val="000327D2"/>
    <w:rsid w:val="000358F4"/>
    <w:rsid w:val="000362E0"/>
    <w:rsid w:val="0003706B"/>
    <w:rsid w:val="00037451"/>
    <w:rsid w:val="00037D4E"/>
    <w:rsid w:val="000402AC"/>
    <w:rsid w:val="00041A8D"/>
    <w:rsid w:val="00042D5D"/>
    <w:rsid w:val="00042FE4"/>
    <w:rsid w:val="000448A2"/>
    <w:rsid w:val="00046729"/>
    <w:rsid w:val="00046ABC"/>
    <w:rsid w:val="00046F81"/>
    <w:rsid w:val="00047928"/>
    <w:rsid w:val="00047DBC"/>
    <w:rsid w:val="000507DA"/>
    <w:rsid w:val="00050D93"/>
    <w:rsid w:val="000515C8"/>
    <w:rsid w:val="0005198D"/>
    <w:rsid w:val="00052C15"/>
    <w:rsid w:val="00056EE5"/>
    <w:rsid w:val="00057373"/>
    <w:rsid w:val="0005757D"/>
    <w:rsid w:val="00061A79"/>
    <w:rsid w:val="00062A4B"/>
    <w:rsid w:val="00070ED5"/>
    <w:rsid w:val="000722BD"/>
    <w:rsid w:val="000728BD"/>
    <w:rsid w:val="00072CE8"/>
    <w:rsid w:val="00072E00"/>
    <w:rsid w:val="000753F2"/>
    <w:rsid w:val="00076261"/>
    <w:rsid w:val="00076C6C"/>
    <w:rsid w:val="00076DA1"/>
    <w:rsid w:val="00077A23"/>
    <w:rsid w:val="00077C5A"/>
    <w:rsid w:val="000805FC"/>
    <w:rsid w:val="000818EB"/>
    <w:rsid w:val="0008311B"/>
    <w:rsid w:val="0008417E"/>
    <w:rsid w:val="000841AF"/>
    <w:rsid w:val="00084510"/>
    <w:rsid w:val="00084F4D"/>
    <w:rsid w:val="00087DEB"/>
    <w:rsid w:val="00091971"/>
    <w:rsid w:val="00092D91"/>
    <w:rsid w:val="00093FCF"/>
    <w:rsid w:val="00094E99"/>
    <w:rsid w:val="000A1085"/>
    <w:rsid w:val="000A12BB"/>
    <w:rsid w:val="000A56B1"/>
    <w:rsid w:val="000A7CEA"/>
    <w:rsid w:val="000B15F5"/>
    <w:rsid w:val="000B38B9"/>
    <w:rsid w:val="000B49B0"/>
    <w:rsid w:val="000C117E"/>
    <w:rsid w:val="000C3BF5"/>
    <w:rsid w:val="000C70F3"/>
    <w:rsid w:val="000C77CB"/>
    <w:rsid w:val="000C7E2D"/>
    <w:rsid w:val="000D14B0"/>
    <w:rsid w:val="000D2662"/>
    <w:rsid w:val="000D2C9B"/>
    <w:rsid w:val="000D3926"/>
    <w:rsid w:val="000E0EF1"/>
    <w:rsid w:val="000E0F75"/>
    <w:rsid w:val="000E243D"/>
    <w:rsid w:val="000E5F52"/>
    <w:rsid w:val="000E6817"/>
    <w:rsid w:val="000E6B61"/>
    <w:rsid w:val="000E740A"/>
    <w:rsid w:val="000F14CB"/>
    <w:rsid w:val="000F1A7F"/>
    <w:rsid w:val="000F1AE3"/>
    <w:rsid w:val="000F240C"/>
    <w:rsid w:val="000F294C"/>
    <w:rsid w:val="000F2CAC"/>
    <w:rsid w:val="000F2EF5"/>
    <w:rsid w:val="000F5462"/>
    <w:rsid w:val="000F5A23"/>
    <w:rsid w:val="000F6C27"/>
    <w:rsid w:val="000F77B9"/>
    <w:rsid w:val="00100649"/>
    <w:rsid w:val="001009F5"/>
    <w:rsid w:val="00100A97"/>
    <w:rsid w:val="0010144E"/>
    <w:rsid w:val="0010185F"/>
    <w:rsid w:val="00101C0E"/>
    <w:rsid w:val="00101EA3"/>
    <w:rsid w:val="00102529"/>
    <w:rsid w:val="00102C51"/>
    <w:rsid w:val="00103373"/>
    <w:rsid w:val="00104BF3"/>
    <w:rsid w:val="0010580A"/>
    <w:rsid w:val="00110373"/>
    <w:rsid w:val="00111105"/>
    <w:rsid w:val="00111D4D"/>
    <w:rsid w:val="00115803"/>
    <w:rsid w:val="0011600F"/>
    <w:rsid w:val="00116729"/>
    <w:rsid w:val="001176C8"/>
    <w:rsid w:val="00120E6F"/>
    <w:rsid w:val="00122599"/>
    <w:rsid w:val="0012330F"/>
    <w:rsid w:val="00123521"/>
    <w:rsid w:val="00124B45"/>
    <w:rsid w:val="00124DAA"/>
    <w:rsid w:val="0012741D"/>
    <w:rsid w:val="00130530"/>
    <w:rsid w:val="0013150D"/>
    <w:rsid w:val="00132BA1"/>
    <w:rsid w:val="00134614"/>
    <w:rsid w:val="001357EA"/>
    <w:rsid w:val="001366A9"/>
    <w:rsid w:val="00141E5F"/>
    <w:rsid w:val="0014246E"/>
    <w:rsid w:val="00142498"/>
    <w:rsid w:val="001441C2"/>
    <w:rsid w:val="00144C54"/>
    <w:rsid w:val="00144ED7"/>
    <w:rsid w:val="00147500"/>
    <w:rsid w:val="0015069E"/>
    <w:rsid w:val="00151FB6"/>
    <w:rsid w:val="00151FF5"/>
    <w:rsid w:val="0015212C"/>
    <w:rsid w:val="00153BD2"/>
    <w:rsid w:val="00153EDC"/>
    <w:rsid w:val="00154C3F"/>
    <w:rsid w:val="00154D76"/>
    <w:rsid w:val="00155126"/>
    <w:rsid w:val="001552A8"/>
    <w:rsid w:val="00156058"/>
    <w:rsid w:val="00157A14"/>
    <w:rsid w:val="001602B3"/>
    <w:rsid w:val="00162FD2"/>
    <w:rsid w:val="00163A2D"/>
    <w:rsid w:val="00163FF5"/>
    <w:rsid w:val="0016545D"/>
    <w:rsid w:val="00167119"/>
    <w:rsid w:val="001703C3"/>
    <w:rsid w:val="00172373"/>
    <w:rsid w:val="00172A9E"/>
    <w:rsid w:val="00174915"/>
    <w:rsid w:val="001764CD"/>
    <w:rsid w:val="001773A7"/>
    <w:rsid w:val="00181FA3"/>
    <w:rsid w:val="0018258D"/>
    <w:rsid w:val="00182ED7"/>
    <w:rsid w:val="001849A6"/>
    <w:rsid w:val="00190462"/>
    <w:rsid w:val="001907C3"/>
    <w:rsid w:val="00191F5C"/>
    <w:rsid w:val="0019322E"/>
    <w:rsid w:val="001966C6"/>
    <w:rsid w:val="001A09C4"/>
    <w:rsid w:val="001B115B"/>
    <w:rsid w:val="001B21F3"/>
    <w:rsid w:val="001B2A0A"/>
    <w:rsid w:val="001B2D4D"/>
    <w:rsid w:val="001B4176"/>
    <w:rsid w:val="001B4531"/>
    <w:rsid w:val="001B7030"/>
    <w:rsid w:val="001B7EE2"/>
    <w:rsid w:val="001C1EF2"/>
    <w:rsid w:val="001C24F0"/>
    <w:rsid w:val="001C36E0"/>
    <w:rsid w:val="001C42D4"/>
    <w:rsid w:val="001C5170"/>
    <w:rsid w:val="001C5356"/>
    <w:rsid w:val="001C5CE9"/>
    <w:rsid w:val="001C6140"/>
    <w:rsid w:val="001C68AF"/>
    <w:rsid w:val="001D540C"/>
    <w:rsid w:val="001D5909"/>
    <w:rsid w:val="001D686A"/>
    <w:rsid w:val="001D70E8"/>
    <w:rsid w:val="001E2263"/>
    <w:rsid w:val="001E2283"/>
    <w:rsid w:val="001E361F"/>
    <w:rsid w:val="001E59A7"/>
    <w:rsid w:val="001E6EFE"/>
    <w:rsid w:val="001F2E9A"/>
    <w:rsid w:val="001F2FA0"/>
    <w:rsid w:val="001F37FC"/>
    <w:rsid w:val="001F3B52"/>
    <w:rsid w:val="001F3C67"/>
    <w:rsid w:val="001F4C47"/>
    <w:rsid w:val="001F4C6C"/>
    <w:rsid w:val="001F62AC"/>
    <w:rsid w:val="001F731D"/>
    <w:rsid w:val="001F7F0E"/>
    <w:rsid w:val="00200399"/>
    <w:rsid w:val="0020185A"/>
    <w:rsid w:val="0020387E"/>
    <w:rsid w:val="002044F7"/>
    <w:rsid w:val="00204E90"/>
    <w:rsid w:val="00205F57"/>
    <w:rsid w:val="00207FBD"/>
    <w:rsid w:val="002102FE"/>
    <w:rsid w:val="00211C92"/>
    <w:rsid w:val="002150FD"/>
    <w:rsid w:val="002162F1"/>
    <w:rsid w:val="0021797E"/>
    <w:rsid w:val="00221CF7"/>
    <w:rsid w:val="002229AC"/>
    <w:rsid w:val="002235A7"/>
    <w:rsid w:val="002235B7"/>
    <w:rsid w:val="002240DD"/>
    <w:rsid w:val="00224F2F"/>
    <w:rsid w:val="00225CE8"/>
    <w:rsid w:val="00225E50"/>
    <w:rsid w:val="00225FC9"/>
    <w:rsid w:val="00226BE6"/>
    <w:rsid w:val="00227DAF"/>
    <w:rsid w:val="0023537F"/>
    <w:rsid w:val="00241000"/>
    <w:rsid w:val="002433EF"/>
    <w:rsid w:val="00243FCB"/>
    <w:rsid w:val="00244DF0"/>
    <w:rsid w:val="002450A9"/>
    <w:rsid w:val="002474A4"/>
    <w:rsid w:val="0024759C"/>
    <w:rsid w:val="002479FD"/>
    <w:rsid w:val="00250184"/>
    <w:rsid w:val="00253C4D"/>
    <w:rsid w:val="00257DDD"/>
    <w:rsid w:val="0026050D"/>
    <w:rsid w:val="002618B2"/>
    <w:rsid w:val="0026239F"/>
    <w:rsid w:val="002651FB"/>
    <w:rsid w:val="0026596A"/>
    <w:rsid w:val="00266D2E"/>
    <w:rsid w:val="00271108"/>
    <w:rsid w:val="00273130"/>
    <w:rsid w:val="0027582E"/>
    <w:rsid w:val="00276712"/>
    <w:rsid w:val="00276C7A"/>
    <w:rsid w:val="00276E8B"/>
    <w:rsid w:val="002818D0"/>
    <w:rsid w:val="0028199C"/>
    <w:rsid w:val="00283A31"/>
    <w:rsid w:val="00285A9E"/>
    <w:rsid w:val="0028631D"/>
    <w:rsid w:val="00287F45"/>
    <w:rsid w:val="00290634"/>
    <w:rsid w:val="0029220B"/>
    <w:rsid w:val="002938B7"/>
    <w:rsid w:val="00294CC8"/>
    <w:rsid w:val="0029697A"/>
    <w:rsid w:val="00297176"/>
    <w:rsid w:val="002A01DD"/>
    <w:rsid w:val="002A1634"/>
    <w:rsid w:val="002A1C10"/>
    <w:rsid w:val="002A3E01"/>
    <w:rsid w:val="002A47F5"/>
    <w:rsid w:val="002A5157"/>
    <w:rsid w:val="002A63F6"/>
    <w:rsid w:val="002A71C8"/>
    <w:rsid w:val="002B0515"/>
    <w:rsid w:val="002B1076"/>
    <w:rsid w:val="002B1360"/>
    <w:rsid w:val="002B1937"/>
    <w:rsid w:val="002B309F"/>
    <w:rsid w:val="002B3EEA"/>
    <w:rsid w:val="002B4F67"/>
    <w:rsid w:val="002B5024"/>
    <w:rsid w:val="002B660F"/>
    <w:rsid w:val="002B687B"/>
    <w:rsid w:val="002B76A2"/>
    <w:rsid w:val="002C002A"/>
    <w:rsid w:val="002C3A48"/>
    <w:rsid w:val="002C59B3"/>
    <w:rsid w:val="002C6698"/>
    <w:rsid w:val="002C7BDA"/>
    <w:rsid w:val="002D1447"/>
    <w:rsid w:val="002D1F50"/>
    <w:rsid w:val="002D234A"/>
    <w:rsid w:val="002D37DC"/>
    <w:rsid w:val="002D57DF"/>
    <w:rsid w:val="002D58F7"/>
    <w:rsid w:val="002D6503"/>
    <w:rsid w:val="002D6F03"/>
    <w:rsid w:val="002E360B"/>
    <w:rsid w:val="002E3C0F"/>
    <w:rsid w:val="002E497F"/>
    <w:rsid w:val="002E5E2C"/>
    <w:rsid w:val="002E77AD"/>
    <w:rsid w:val="002F071D"/>
    <w:rsid w:val="002F522C"/>
    <w:rsid w:val="002F7ABC"/>
    <w:rsid w:val="00300EE6"/>
    <w:rsid w:val="003037DB"/>
    <w:rsid w:val="00304571"/>
    <w:rsid w:val="00305401"/>
    <w:rsid w:val="00307EAE"/>
    <w:rsid w:val="00311906"/>
    <w:rsid w:val="00311DAB"/>
    <w:rsid w:val="003128E3"/>
    <w:rsid w:val="00314B3D"/>
    <w:rsid w:val="0032104C"/>
    <w:rsid w:val="0032268D"/>
    <w:rsid w:val="003230E1"/>
    <w:rsid w:val="00324BBE"/>
    <w:rsid w:val="00324E53"/>
    <w:rsid w:val="00327062"/>
    <w:rsid w:val="00330A04"/>
    <w:rsid w:val="00330BC4"/>
    <w:rsid w:val="00331101"/>
    <w:rsid w:val="00331B48"/>
    <w:rsid w:val="00334175"/>
    <w:rsid w:val="00335126"/>
    <w:rsid w:val="00340357"/>
    <w:rsid w:val="00341C39"/>
    <w:rsid w:val="0034294F"/>
    <w:rsid w:val="00342D62"/>
    <w:rsid w:val="0034540D"/>
    <w:rsid w:val="0035037E"/>
    <w:rsid w:val="003521D8"/>
    <w:rsid w:val="00355DC3"/>
    <w:rsid w:val="003566FC"/>
    <w:rsid w:val="00357D7B"/>
    <w:rsid w:val="003608D9"/>
    <w:rsid w:val="00364108"/>
    <w:rsid w:val="00365447"/>
    <w:rsid w:val="003676A9"/>
    <w:rsid w:val="00370086"/>
    <w:rsid w:val="00370765"/>
    <w:rsid w:val="00370AE3"/>
    <w:rsid w:val="003712D2"/>
    <w:rsid w:val="0037147C"/>
    <w:rsid w:val="00374167"/>
    <w:rsid w:val="00374749"/>
    <w:rsid w:val="00375542"/>
    <w:rsid w:val="00377F03"/>
    <w:rsid w:val="003817CE"/>
    <w:rsid w:val="00381ED6"/>
    <w:rsid w:val="003854C9"/>
    <w:rsid w:val="003859FC"/>
    <w:rsid w:val="00387923"/>
    <w:rsid w:val="00391CEC"/>
    <w:rsid w:val="00394416"/>
    <w:rsid w:val="003956E4"/>
    <w:rsid w:val="00395833"/>
    <w:rsid w:val="00396A8B"/>
    <w:rsid w:val="003A0977"/>
    <w:rsid w:val="003A1A90"/>
    <w:rsid w:val="003A2134"/>
    <w:rsid w:val="003A2261"/>
    <w:rsid w:val="003A453A"/>
    <w:rsid w:val="003B0AF4"/>
    <w:rsid w:val="003B17A2"/>
    <w:rsid w:val="003B2C4C"/>
    <w:rsid w:val="003B7BD3"/>
    <w:rsid w:val="003C381A"/>
    <w:rsid w:val="003C4281"/>
    <w:rsid w:val="003C48CF"/>
    <w:rsid w:val="003C5125"/>
    <w:rsid w:val="003C5477"/>
    <w:rsid w:val="003C5EAE"/>
    <w:rsid w:val="003D3300"/>
    <w:rsid w:val="003D3F25"/>
    <w:rsid w:val="003D5200"/>
    <w:rsid w:val="003E0ADD"/>
    <w:rsid w:val="003E11A4"/>
    <w:rsid w:val="003E12A0"/>
    <w:rsid w:val="003E22B3"/>
    <w:rsid w:val="003E2370"/>
    <w:rsid w:val="003E4C08"/>
    <w:rsid w:val="003E626F"/>
    <w:rsid w:val="003E68F1"/>
    <w:rsid w:val="003E7260"/>
    <w:rsid w:val="003F19A1"/>
    <w:rsid w:val="003F291B"/>
    <w:rsid w:val="003F4917"/>
    <w:rsid w:val="003F4C3C"/>
    <w:rsid w:val="003F6CBE"/>
    <w:rsid w:val="00400D15"/>
    <w:rsid w:val="00401EC0"/>
    <w:rsid w:val="00402132"/>
    <w:rsid w:val="0040560B"/>
    <w:rsid w:val="00406C41"/>
    <w:rsid w:val="00412142"/>
    <w:rsid w:val="00412EE4"/>
    <w:rsid w:val="004135A4"/>
    <w:rsid w:val="00413C42"/>
    <w:rsid w:val="00413EDC"/>
    <w:rsid w:val="00414278"/>
    <w:rsid w:val="004143AD"/>
    <w:rsid w:val="004156CF"/>
    <w:rsid w:val="00415A90"/>
    <w:rsid w:val="004201F3"/>
    <w:rsid w:val="00420702"/>
    <w:rsid w:val="00422474"/>
    <w:rsid w:val="00424693"/>
    <w:rsid w:val="00424AC1"/>
    <w:rsid w:val="00425E2E"/>
    <w:rsid w:val="00426B76"/>
    <w:rsid w:val="004308F8"/>
    <w:rsid w:val="00431956"/>
    <w:rsid w:val="00431CA5"/>
    <w:rsid w:val="004339FE"/>
    <w:rsid w:val="00436A16"/>
    <w:rsid w:val="00436F33"/>
    <w:rsid w:val="004422CD"/>
    <w:rsid w:val="00442604"/>
    <w:rsid w:val="004438D0"/>
    <w:rsid w:val="00447664"/>
    <w:rsid w:val="00447A62"/>
    <w:rsid w:val="004526C9"/>
    <w:rsid w:val="00452FA5"/>
    <w:rsid w:val="00453591"/>
    <w:rsid w:val="00453D5A"/>
    <w:rsid w:val="00454802"/>
    <w:rsid w:val="00455F1F"/>
    <w:rsid w:val="0045761D"/>
    <w:rsid w:val="004603A3"/>
    <w:rsid w:val="004607D4"/>
    <w:rsid w:val="00462A10"/>
    <w:rsid w:val="00462D14"/>
    <w:rsid w:val="00462F5C"/>
    <w:rsid w:val="00465341"/>
    <w:rsid w:val="004655F1"/>
    <w:rsid w:val="004659A2"/>
    <w:rsid w:val="0046631B"/>
    <w:rsid w:val="00466D52"/>
    <w:rsid w:val="00466F06"/>
    <w:rsid w:val="00473379"/>
    <w:rsid w:val="004751EA"/>
    <w:rsid w:val="00475808"/>
    <w:rsid w:val="004776CA"/>
    <w:rsid w:val="004776EF"/>
    <w:rsid w:val="00477DF0"/>
    <w:rsid w:val="004807B4"/>
    <w:rsid w:val="0048170C"/>
    <w:rsid w:val="0049077F"/>
    <w:rsid w:val="004907F2"/>
    <w:rsid w:val="004909B8"/>
    <w:rsid w:val="00490C75"/>
    <w:rsid w:val="004914C5"/>
    <w:rsid w:val="0049223D"/>
    <w:rsid w:val="00494F8D"/>
    <w:rsid w:val="00495F60"/>
    <w:rsid w:val="0049640B"/>
    <w:rsid w:val="00497B63"/>
    <w:rsid w:val="004A0200"/>
    <w:rsid w:val="004A1068"/>
    <w:rsid w:val="004A17F6"/>
    <w:rsid w:val="004A18CC"/>
    <w:rsid w:val="004A2DA3"/>
    <w:rsid w:val="004A377E"/>
    <w:rsid w:val="004A3C08"/>
    <w:rsid w:val="004A41FB"/>
    <w:rsid w:val="004A6443"/>
    <w:rsid w:val="004A6580"/>
    <w:rsid w:val="004A65D3"/>
    <w:rsid w:val="004A6736"/>
    <w:rsid w:val="004A7D32"/>
    <w:rsid w:val="004B0C42"/>
    <w:rsid w:val="004B2BEE"/>
    <w:rsid w:val="004B2DAD"/>
    <w:rsid w:val="004B4200"/>
    <w:rsid w:val="004B5338"/>
    <w:rsid w:val="004B5F02"/>
    <w:rsid w:val="004B6429"/>
    <w:rsid w:val="004B6805"/>
    <w:rsid w:val="004B7FC4"/>
    <w:rsid w:val="004C2533"/>
    <w:rsid w:val="004C5A40"/>
    <w:rsid w:val="004D00C9"/>
    <w:rsid w:val="004D027D"/>
    <w:rsid w:val="004D144C"/>
    <w:rsid w:val="004D2877"/>
    <w:rsid w:val="004D2995"/>
    <w:rsid w:val="004D3163"/>
    <w:rsid w:val="004D32EC"/>
    <w:rsid w:val="004D4CBA"/>
    <w:rsid w:val="004D793A"/>
    <w:rsid w:val="004E0E3C"/>
    <w:rsid w:val="004E2EBB"/>
    <w:rsid w:val="004E3AD6"/>
    <w:rsid w:val="004E3BA1"/>
    <w:rsid w:val="004E57EA"/>
    <w:rsid w:val="004F2B47"/>
    <w:rsid w:val="004F40BF"/>
    <w:rsid w:val="004F55B8"/>
    <w:rsid w:val="00502253"/>
    <w:rsid w:val="00503822"/>
    <w:rsid w:val="00504B7F"/>
    <w:rsid w:val="00505CF1"/>
    <w:rsid w:val="0050659B"/>
    <w:rsid w:val="005069B3"/>
    <w:rsid w:val="00506C36"/>
    <w:rsid w:val="00506C78"/>
    <w:rsid w:val="005105A9"/>
    <w:rsid w:val="0051103A"/>
    <w:rsid w:val="005124D0"/>
    <w:rsid w:val="00513699"/>
    <w:rsid w:val="00514865"/>
    <w:rsid w:val="00514D06"/>
    <w:rsid w:val="00514F91"/>
    <w:rsid w:val="005160B5"/>
    <w:rsid w:val="00516FCF"/>
    <w:rsid w:val="00527160"/>
    <w:rsid w:val="00527EFA"/>
    <w:rsid w:val="0053321F"/>
    <w:rsid w:val="00534C84"/>
    <w:rsid w:val="00534DCF"/>
    <w:rsid w:val="00540371"/>
    <w:rsid w:val="005414ED"/>
    <w:rsid w:val="00541532"/>
    <w:rsid w:val="00541A14"/>
    <w:rsid w:val="00542A35"/>
    <w:rsid w:val="00543A91"/>
    <w:rsid w:val="00543F42"/>
    <w:rsid w:val="00546142"/>
    <w:rsid w:val="00551454"/>
    <w:rsid w:val="005514AA"/>
    <w:rsid w:val="005549B6"/>
    <w:rsid w:val="0055568E"/>
    <w:rsid w:val="00556166"/>
    <w:rsid w:val="00562421"/>
    <w:rsid w:val="00563277"/>
    <w:rsid w:val="0056344C"/>
    <w:rsid w:val="005639F1"/>
    <w:rsid w:val="00570AE7"/>
    <w:rsid w:val="00573037"/>
    <w:rsid w:val="00573F09"/>
    <w:rsid w:val="0057485D"/>
    <w:rsid w:val="00576342"/>
    <w:rsid w:val="005772F9"/>
    <w:rsid w:val="00583000"/>
    <w:rsid w:val="005832AB"/>
    <w:rsid w:val="00585D3D"/>
    <w:rsid w:val="00586638"/>
    <w:rsid w:val="00590130"/>
    <w:rsid w:val="00593451"/>
    <w:rsid w:val="00594553"/>
    <w:rsid w:val="00594C01"/>
    <w:rsid w:val="005971DD"/>
    <w:rsid w:val="005978E1"/>
    <w:rsid w:val="005A18D5"/>
    <w:rsid w:val="005A2040"/>
    <w:rsid w:val="005A368B"/>
    <w:rsid w:val="005A482A"/>
    <w:rsid w:val="005B1E0F"/>
    <w:rsid w:val="005B2F7C"/>
    <w:rsid w:val="005B425F"/>
    <w:rsid w:val="005B42F8"/>
    <w:rsid w:val="005B6597"/>
    <w:rsid w:val="005B6DF2"/>
    <w:rsid w:val="005C100F"/>
    <w:rsid w:val="005C1A4F"/>
    <w:rsid w:val="005C1E28"/>
    <w:rsid w:val="005C20FB"/>
    <w:rsid w:val="005C246A"/>
    <w:rsid w:val="005C3649"/>
    <w:rsid w:val="005C5351"/>
    <w:rsid w:val="005C5753"/>
    <w:rsid w:val="005C5C5B"/>
    <w:rsid w:val="005C70B3"/>
    <w:rsid w:val="005C775A"/>
    <w:rsid w:val="005D1C6E"/>
    <w:rsid w:val="005D28B1"/>
    <w:rsid w:val="005D2CF6"/>
    <w:rsid w:val="005D3243"/>
    <w:rsid w:val="005D325A"/>
    <w:rsid w:val="005D39AC"/>
    <w:rsid w:val="005D3E6A"/>
    <w:rsid w:val="005D4049"/>
    <w:rsid w:val="005D4ADC"/>
    <w:rsid w:val="005D4F38"/>
    <w:rsid w:val="005D552D"/>
    <w:rsid w:val="005E0E6F"/>
    <w:rsid w:val="005E76DC"/>
    <w:rsid w:val="005E7EDD"/>
    <w:rsid w:val="005F0A59"/>
    <w:rsid w:val="005F1817"/>
    <w:rsid w:val="005F2DB3"/>
    <w:rsid w:val="005F3B27"/>
    <w:rsid w:val="005F45D7"/>
    <w:rsid w:val="005F4E2D"/>
    <w:rsid w:val="005F521B"/>
    <w:rsid w:val="005F5A81"/>
    <w:rsid w:val="005F76A7"/>
    <w:rsid w:val="006007AB"/>
    <w:rsid w:val="006012CB"/>
    <w:rsid w:val="00601732"/>
    <w:rsid w:val="006033C8"/>
    <w:rsid w:val="00603A5B"/>
    <w:rsid w:val="00605303"/>
    <w:rsid w:val="00610556"/>
    <w:rsid w:val="00611CDC"/>
    <w:rsid w:val="00612D7B"/>
    <w:rsid w:val="006147F5"/>
    <w:rsid w:val="006157C1"/>
    <w:rsid w:val="00615847"/>
    <w:rsid w:val="006169A2"/>
    <w:rsid w:val="00617EC5"/>
    <w:rsid w:val="006213E8"/>
    <w:rsid w:val="00622CEE"/>
    <w:rsid w:val="0062443E"/>
    <w:rsid w:val="00624753"/>
    <w:rsid w:val="00624BF9"/>
    <w:rsid w:val="00625E34"/>
    <w:rsid w:val="006264E3"/>
    <w:rsid w:val="00630CC0"/>
    <w:rsid w:val="00632455"/>
    <w:rsid w:val="006331DA"/>
    <w:rsid w:val="00634911"/>
    <w:rsid w:val="00641D7D"/>
    <w:rsid w:val="00643F62"/>
    <w:rsid w:val="0064400F"/>
    <w:rsid w:val="006457E5"/>
    <w:rsid w:val="00647D19"/>
    <w:rsid w:val="0065027A"/>
    <w:rsid w:val="00652962"/>
    <w:rsid w:val="00654886"/>
    <w:rsid w:val="00656C86"/>
    <w:rsid w:val="00661D8C"/>
    <w:rsid w:val="006650A1"/>
    <w:rsid w:val="006672A2"/>
    <w:rsid w:val="00667908"/>
    <w:rsid w:val="0067048C"/>
    <w:rsid w:val="006729D5"/>
    <w:rsid w:val="0067604B"/>
    <w:rsid w:val="00676AD2"/>
    <w:rsid w:val="00676D14"/>
    <w:rsid w:val="006779D2"/>
    <w:rsid w:val="00683694"/>
    <w:rsid w:val="00684340"/>
    <w:rsid w:val="006845B0"/>
    <w:rsid w:val="00686EE1"/>
    <w:rsid w:val="006876EB"/>
    <w:rsid w:val="0069165E"/>
    <w:rsid w:val="006923F3"/>
    <w:rsid w:val="0069330D"/>
    <w:rsid w:val="006945B6"/>
    <w:rsid w:val="006952B8"/>
    <w:rsid w:val="00695898"/>
    <w:rsid w:val="00695A3D"/>
    <w:rsid w:val="00696003"/>
    <w:rsid w:val="0069624F"/>
    <w:rsid w:val="0069679A"/>
    <w:rsid w:val="00697346"/>
    <w:rsid w:val="00697821"/>
    <w:rsid w:val="006A016E"/>
    <w:rsid w:val="006A0261"/>
    <w:rsid w:val="006A0ABC"/>
    <w:rsid w:val="006A0EB8"/>
    <w:rsid w:val="006A2346"/>
    <w:rsid w:val="006A2E99"/>
    <w:rsid w:val="006A30F7"/>
    <w:rsid w:val="006A344E"/>
    <w:rsid w:val="006A439E"/>
    <w:rsid w:val="006A489E"/>
    <w:rsid w:val="006A5DF3"/>
    <w:rsid w:val="006A63B8"/>
    <w:rsid w:val="006A6FFB"/>
    <w:rsid w:val="006A7C67"/>
    <w:rsid w:val="006B05C1"/>
    <w:rsid w:val="006B2816"/>
    <w:rsid w:val="006B2987"/>
    <w:rsid w:val="006B4675"/>
    <w:rsid w:val="006B7C5E"/>
    <w:rsid w:val="006C1D5B"/>
    <w:rsid w:val="006C2905"/>
    <w:rsid w:val="006C2B60"/>
    <w:rsid w:val="006C2C66"/>
    <w:rsid w:val="006C594A"/>
    <w:rsid w:val="006C703E"/>
    <w:rsid w:val="006C7134"/>
    <w:rsid w:val="006C7707"/>
    <w:rsid w:val="006D0277"/>
    <w:rsid w:val="006D1978"/>
    <w:rsid w:val="006D1E02"/>
    <w:rsid w:val="006D2F1F"/>
    <w:rsid w:val="006D5B74"/>
    <w:rsid w:val="006F1F62"/>
    <w:rsid w:val="006F2FD1"/>
    <w:rsid w:val="006F3BD0"/>
    <w:rsid w:val="006F460F"/>
    <w:rsid w:val="0070170C"/>
    <w:rsid w:val="00702CFB"/>
    <w:rsid w:val="00703787"/>
    <w:rsid w:val="007041EC"/>
    <w:rsid w:val="00706E2A"/>
    <w:rsid w:val="007071DA"/>
    <w:rsid w:val="00707439"/>
    <w:rsid w:val="007074CA"/>
    <w:rsid w:val="00713E00"/>
    <w:rsid w:val="00715E2D"/>
    <w:rsid w:val="007166E1"/>
    <w:rsid w:val="007178B7"/>
    <w:rsid w:val="007207E4"/>
    <w:rsid w:val="00720C26"/>
    <w:rsid w:val="007217E4"/>
    <w:rsid w:val="007247D7"/>
    <w:rsid w:val="0072658B"/>
    <w:rsid w:val="00727B72"/>
    <w:rsid w:val="00727DC3"/>
    <w:rsid w:val="00730AF2"/>
    <w:rsid w:val="00730D98"/>
    <w:rsid w:val="00731BA7"/>
    <w:rsid w:val="00734988"/>
    <w:rsid w:val="00735127"/>
    <w:rsid w:val="00737811"/>
    <w:rsid w:val="00741C32"/>
    <w:rsid w:val="0074232F"/>
    <w:rsid w:val="00742F71"/>
    <w:rsid w:val="00743463"/>
    <w:rsid w:val="00743DAC"/>
    <w:rsid w:val="0074506B"/>
    <w:rsid w:val="00746080"/>
    <w:rsid w:val="00750E0B"/>
    <w:rsid w:val="007518F6"/>
    <w:rsid w:val="0075315A"/>
    <w:rsid w:val="00753B06"/>
    <w:rsid w:val="00757673"/>
    <w:rsid w:val="00757B5C"/>
    <w:rsid w:val="00760699"/>
    <w:rsid w:val="00761405"/>
    <w:rsid w:val="007624AB"/>
    <w:rsid w:val="00762B4E"/>
    <w:rsid w:val="007632EE"/>
    <w:rsid w:val="00763661"/>
    <w:rsid w:val="0076481F"/>
    <w:rsid w:val="007648CE"/>
    <w:rsid w:val="007679D3"/>
    <w:rsid w:val="00771D7E"/>
    <w:rsid w:val="00771EF3"/>
    <w:rsid w:val="007731C0"/>
    <w:rsid w:val="007741CC"/>
    <w:rsid w:val="00774704"/>
    <w:rsid w:val="00777451"/>
    <w:rsid w:val="0078014F"/>
    <w:rsid w:val="00781E05"/>
    <w:rsid w:val="007821BD"/>
    <w:rsid w:val="00783F51"/>
    <w:rsid w:val="00784A1B"/>
    <w:rsid w:val="0078500C"/>
    <w:rsid w:val="00785047"/>
    <w:rsid w:val="00790B72"/>
    <w:rsid w:val="00791746"/>
    <w:rsid w:val="007927EA"/>
    <w:rsid w:val="007949FB"/>
    <w:rsid w:val="00795B37"/>
    <w:rsid w:val="00795B83"/>
    <w:rsid w:val="00797255"/>
    <w:rsid w:val="0079744C"/>
    <w:rsid w:val="00797AE5"/>
    <w:rsid w:val="007A3F4D"/>
    <w:rsid w:val="007A4382"/>
    <w:rsid w:val="007B0E09"/>
    <w:rsid w:val="007B11D7"/>
    <w:rsid w:val="007B1F4D"/>
    <w:rsid w:val="007B20C9"/>
    <w:rsid w:val="007B2CA0"/>
    <w:rsid w:val="007B4539"/>
    <w:rsid w:val="007B47EC"/>
    <w:rsid w:val="007B5506"/>
    <w:rsid w:val="007B5CA2"/>
    <w:rsid w:val="007B6155"/>
    <w:rsid w:val="007B6348"/>
    <w:rsid w:val="007B757A"/>
    <w:rsid w:val="007C006B"/>
    <w:rsid w:val="007C124E"/>
    <w:rsid w:val="007C1E2D"/>
    <w:rsid w:val="007C2480"/>
    <w:rsid w:val="007C354A"/>
    <w:rsid w:val="007C51BF"/>
    <w:rsid w:val="007C781C"/>
    <w:rsid w:val="007D01D6"/>
    <w:rsid w:val="007D2F05"/>
    <w:rsid w:val="007D304B"/>
    <w:rsid w:val="007D43E7"/>
    <w:rsid w:val="007D4F30"/>
    <w:rsid w:val="007D52DB"/>
    <w:rsid w:val="007E1D97"/>
    <w:rsid w:val="007E20DE"/>
    <w:rsid w:val="007E370F"/>
    <w:rsid w:val="007E388E"/>
    <w:rsid w:val="007E3BAE"/>
    <w:rsid w:val="007E4F6E"/>
    <w:rsid w:val="007E5833"/>
    <w:rsid w:val="007E63FE"/>
    <w:rsid w:val="007E7C62"/>
    <w:rsid w:val="007F0CD7"/>
    <w:rsid w:val="007F31E7"/>
    <w:rsid w:val="007F3C4A"/>
    <w:rsid w:val="007F4CD2"/>
    <w:rsid w:val="007F5183"/>
    <w:rsid w:val="007F59F3"/>
    <w:rsid w:val="007F6798"/>
    <w:rsid w:val="007F7B62"/>
    <w:rsid w:val="00801703"/>
    <w:rsid w:val="00804A64"/>
    <w:rsid w:val="008051C0"/>
    <w:rsid w:val="008056E0"/>
    <w:rsid w:val="00807245"/>
    <w:rsid w:val="00807BA4"/>
    <w:rsid w:val="0081093C"/>
    <w:rsid w:val="0081288F"/>
    <w:rsid w:val="00812E6D"/>
    <w:rsid w:val="00813A73"/>
    <w:rsid w:val="00813A74"/>
    <w:rsid w:val="00815F0C"/>
    <w:rsid w:val="008167BC"/>
    <w:rsid w:val="008167F3"/>
    <w:rsid w:val="0082015B"/>
    <w:rsid w:val="00820244"/>
    <w:rsid w:val="00820F20"/>
    <w:rsid w:val="008225B3"/>
    <w:rsid w:val="00822704"/>
    <w:rsid w:val="00824DC1"/>
    <w:rsid w:val="00824E52"/>
    <w:rsid w:val="008306C9"/>
    <w:rsid w:val="00831317"/>
    <w:rsid w:val="00833B51"/>
    <w:rsid w:val="00837315"/>
    <w:rsid w:val="008402DC"/>
    <w:rsid w:val="008404A6"/>
    <w:rsid w:val="008410E7"/>
    <w:rsid w:val="00844C7B"/>
    <w:rsid w:val="00844CBD"/>
    <w:rsid w:val="0084731B"/>
    <w:rsid w:val="00850942"/>
    <w:rsid w:val="008521EC"/>
    <w:rsid w:val="00852FAA"/>
    <w:rsid w:val="00853C4C"/>
    <w:rsid w:val="00854500"/>
    <w:rsid w:val="008545C6"/>
    <w:rsid w:val="00855BD4"/>
    <w:rsid w:val="00855CE8"/>
    <w:rsid w:val="0085651F"/>
    <w:rsid w:val="008572CA"/>
    <w:rsid w:val="00860969"/>
    <w:rsid w:val="00860A14"/>
    <w:rsid w:val="00862ED4"/>
    <w:rsid w:val="00863FA5"/>
    <w:rsid w:val="008644A7"/>
    <w:rsid w:val="008723A2"/>
    <w:rsid w:val="0087247E"/>
    <w:rsid w:val="0087463C"/>
    <w:rsid w:val="008762BA"/>
    <w:rsid w:val="00876737"/>
    <w:rsid w:val="00876BB8"/>
    <w:rsid w:val="00881D8A"/>
    <w:rsid w:val="0088283A"/>
    <w:rsid w:val="008847BD"/>
    <w:rsid w:val="00885C02"/>
    <w:rsid w:val="0088623B"/>
    <w:rsid w:val="0089075B"/>
    <w:rsid w:val="00890DC3"/>
    <w:rsid w:val="00894B5D"/>
    <w:rsid w:val="008957E3"/>
    <w:rsid w:val="00896147"/>
    <w:rsid w:val="008A219E"/>
    <w:rsid w:val="008A2C2D"/>
    <w:rsid w:val="008A34B9"/>
    <w:rsid w:val="008A3FCD"/>
    <w:rsid w:val="008A4A78"/>
    <w:rsid w:val="008A6EBC"/>
    <w:rsid w:val="008B0D1C"/>
    <w:rsid w:val="008B10A4"/>
    <w:rsid w:val="008B143C"/>
    <w:rsid w:val="008B1C09"/>
    <w:rsid w:val="008B34B7"/>
    <w:rsid w:val="008B6249"/>
    <w:rsid w:val="008C1BD7"/>
    <w:rsid w:val="008C2162"/>
    <w:rsid w:val="008C23EE"/>
    <w:rsid w:val="008C31E6"/>
    <w:rsid w:val="008C5AE9"/>
    <w:rsid w:val="008C6433"/>
    <w:rsid w:val="008C765E"/>
    <w:rsid w:val="008D0A6A"/>
    <w:rsid w:val="008D2537"/>
    <w:rsid w:val="008D581C"/>
    <w:rsid w:val="008E2E84"/>
    <w:rsid w:val="008E3CFC"/>
    <w:rsid w:val="008E41BB"/>
    <w:rsid w:val="008E5A6D"/>
    <w:rsid w:val="008F00AE"/>
    <w:rsid w:val="008F012F"/>
    <w:rsid w:val="008F02BF"/>
    <w:rsid w:val="008F05B4"/>
    <w:rsid w:val="008F0E57"/>
    <w:rsid w:val="008F21BB"/>
    <w:rsid w:val="008F2E2E"/>
    <w:rsid w:val="008F3A55"/>
    <w:rsid w:val="008F3BFB"/>
    <w:rsid w:val="008F60BF"/>
    <w:rsid w:val="008F67A7"/>
    <w:rsid w:val="009005C9"/>
    <w:rsid w:val="00902E42"/>
    <w:rsid w:val="00904CF0"/>
    <w:rsid w:val="009057E1"/>
    <w:rsid w:val="0090583C"/>
    <w:rsid w:val="009063CA"/>
    <w:rsid w:val="00906437"/>
    <w:rsid w:val="00906D8E"/>
    <w:rsid w:val="00907349"/>
    <w:rsid w:val="00907C86"/>
    <w:rsid w:val="009137AB"/>
    <w:rsid w:val="00915189"/>
    <w:rsid w:val="00917001"/>
    <w:rsid w:val="00922EA4"/>
    <w:rsid w:val="00924F86"/>
    <w:rsid w:val="00925FB5"/>
    <w:rsid w:val="0092728E"/>
    <w:rsid w:val="00927682"/>
    <w:rsid w:val="00933533"/>
    <w:rsid w:val="00935B5A"/>
    <w:rsid w:val="00937234"/>
    <w:rsid w:val="00937F7A"/>
    <w:rsid w:val="00940820"/>
    <w:rsid w:val="009413C4"/>
    <w:rsid w:val="009422F3"/>
    <w:rsid w:val="00942307"/>
    <w:rsid w:val="00942744"/>
    <w:rsid w:val="00943C80"/>
    <w:rsid w:val="00943D4C"/>
    <w:rsid w:val="009448A2"/>
    <w:rsid w:val="009471C3"/>
    <w:rsid w:val="00947E27"/>
    <w:rsid w:val="00950337"/>
    <w:rsid w:val="0095087C"/>
    <w:rsid w:val="00952BCC"/>
    <w:rsid w:val="009530B1"/>
    <w:rsid w:val="009536EC"/>
    <w:rsid w:val="00953DB3"/>
    <w:rsid w:val="0095661F"/>
    <w:rsid w:val="00956FE6"/>
    <w:rsid w:val="00957694"/>
    <w:rsid w:val="00957988"/>
    <w:rsid w:val="0096052C"/>
    <w:rsid w:val="00960A53"/>
    <w:rsid w:val="00961A1B"/>
    <w:rsid w:val="009629BB"/>
    <w:rsid w:val="00963121"/>
    <w:rsid w:val="00964142"/>
    <w:rsid w:val="00964AF4"/>
    <w:rsid w:val="00964CE3"/>
    <w:rsid w:val="0096507C"/>
    <w:rsid w:val="00965823"/>
    <w:rsid w:val="00965917"/>
    <w:rsid w:val="00967A72"/>
    <w:rsid w:val="0097177C"/>
    <w:rsid w:val="0097218C"/>
    <w:rsid w:val="0097416B"/>
    <w:rsid w:val="00974912"/>
    <w:rsid w:val="0097643D"/>
    <w:rsid w:val="00977DE6"/>
    <w:rsid w:val="00980FE1"/>
    <w:rsid w:val="00982716"/>
    <w:rsid w:val="00982BFB"/>
    <w:rsid w:val="00986038"/>
    <w:rsid w:val="0098685D"/>
    <w:rsid w:val="00987DFF"/>
    <w:rsid w:val="009906DE"/>
    <w:rsid w:val="00990926"/>
    <w:rsid w:val="00991300"/>
    <w:rsid w:val="00991F32"/>
    <w:rsid w:val="00992193"/>
    <w:rsid w:val="009937D1"/>
    <w:rsid w:val="00995515"/>
    <w:rsid w:val="00997677"/>
    <w:rsid w:val="009A0B45"/>
    <w:rsid w:val="009A19AA"/>
    <w:rsid w:val="009A1C5B"/>
    <w:rsid w:val="009A1ED0"/>
    <w:rsid w:val="009A2400"/>
    <w:rsid w:val="009A25DD"/>
    <w:rsid w:val="009A2FDB"/>
    <w:rsid w:val="009A5803"/>
    <w:rsid w:val="009A5812"/>
    <w:rsid w:val="009A7C69"/>
    <w:rsid w:val="009B0944"/>
    <w:rsid w:val="009B7DFB"/>
    <w:rsid w:val="009C0A09"/>
    <w:rsid w:val="009C16FD"/>
    <w:rsid w:val="009C52DA"/>
    <w:rsid w:val="009C6E4A"/>
    <w:rsid w:val="009D0158"/>
    <w:rsid w:val="009D32B7"/>
    <w:rsid w:val="009D433F"/>
    <w:rsid w:val="009D5910"/>
    <w:rsid w:val="009E023F"/>
    <w:rsid w:val="009E0FF1"/>
    <w:rsid w:val="009E1CE1"/>
    <w:rsid w:val="009E3683"/>
    <w:rsid w:val="009E37A9"/>
    <w:rsid w:val="009E4070"/>
    <w:rsid w:val="009E5C72"/>
    <w:rsid w:val="009E62CC"/>
    <w:rsid w:val="009E7B87"/>
    <w:rsid w:val="009F0356"/>
    <w:rsid w:val="009F0538"/>
    <w:rsid w:val="009F1587"/>
    <w:rsid w:val="009F4386"/>
    <w:rsid w:val="009F4A3B"/>
    <w:rsid w:val="009F68D4"/>
    <w:rsid w:val="009F6AE7"/>
    <w:rsid w:val="009F6C63"/>
    <w:rsid w:val="009F7FFE"/>
    <w:rsid w:val="00A02975"/>
    <w:rsid w:val="00A03927"/>
    <w:rsid w:val="00A0630F"/>
    <w:rsid w:val="00A10EA0"/>
    <w:rsid w:val="00A11664"/>
    <w:rsid w:val="00A11947"/>
    <w:rsid w:val="00A1323A"/>
    <w:rsid w:val="00A14206"/>
    <w:rsid w:val="00A16030"/>
    <w:rsid w:val="00A1690A"/>
    <w:rsid w:val="00A16C03"/>
    <w:rsid w:val="00A17C1D"/>
    <w:rsid w:val="00A229C9"/>
    <w:rsid w:val="00A22DD2"/>
    <w:rsid w:val="00A23E80"/>
    <w:rsid w:val="00A26CE9"/>
    <w:rsid w:val="00A301B4"/>
    <w:rsid w:val="00A32E8A"/>
    <w:rsid w:val="00A3571E"/>
    <w:rsid w:val="00A363E4"/>
    <w:rsid w:val="00A3656B"/>
    <w:rsid w:val="00A376A7"/>
    <w:rsid w:val="00A37D63"/>
    <w:rsid w:val="00A40B5F"/>
    <w:rsid w:val="00A4452B"/>
    <w:rsid w:val="00A44D79"/>
    <w:rsid w:val="00A44EBE"/>
    <w:rsid w:val="00A47EEF"/>
    <w:rsid w:val="00A5098B"/>
    <w:rsid w:val="00A5446F"/>
    <w:rsid w:val="00A55855"/>
    <w:rsid w:val="00A56039"/>
    <w:rsid w:val="00A56952"/>
    <w:rsid w:val="00A57496"/>
    <w:rsid w:val="00A63448"/>
    <w:rsid w:val="00A639CB"/>
    <w:rsid w:val="00A6527E"/>
    <w:rsid w:val="00A663F7"/>
    <w:rsid w:val="00A70617"/>
    <w:rsid w:val="00A71C02"/>
    <w:rsid w:val="00A74577"/>
    <w:rsid w:val="00A80D60"/>
    <w:rsid w:val="00A81A06"/>
    <w:rsid w:val="00A81CFF"/>
    <w:rsid w:val="00A81F33"/>
    <w:rsid w:val="00A84DD5"/>
    <w:rsid w:val="00A86750"/>
    <w:rsid w:val="00A87767"/>
    <w:rsid w:val="00A87CED"/>
    <w:rsid w:val="00A9049D"/>
    <w:rsid w:val="00A9276B"/>
    <w:rsid w:val="00A92D0B"/>
    <w:rsid w:val="00A936F5"/>
    <w:rsid w:val="00A95F27"/>
    <w:rsid w:val="00A979CA"/>
    <w:rsid w:val="00AA07EC"/>
    <w:rsid w:val="00AA089F"/>
    <w:rsid w:val="00AA15DD"/>
    <w:rsid w:val="00AA22D8"/>
    <w:rsid w:val="00AA30F4"/>
    <w:rsid w:val="00AA3D83"/>
    <w:rsid w:val="00AA5767"/>
    <w:rsid w:val="00AA60F7"/>
    <w:rsid w:val="00AB1433"/>
    <w:rsid w:val="00AB2A28"/>
    <w:rsid w:val="00AB2E09"/>
    <w:rsid w:val="00AB447E"/>
    <w:rsid w:val="00AB4B35"/>
    <w:rsid w:val="00AB4C05"/>
    <w:rsid w:val="00AB4EB3"/>
    <w:rsid w:val="00AB5F33"/>
    <w:rsid w:val="00AB7FEE"/>
    <w:rsid w:val="00AC2BE7"/>
    <w:rsid w:val="00AD26E7"/>
    <w:rsid w:val="00AD2F10"/>
    <w:rsid w:val="00AE19A4"/>
    <w:rsid w:val="00AE273A"/>
    <w:rsid w:val="00AE2D1A"/>
    <w:rsid w:val="00AE30FA"/>
    <w:rsid w:val="00AE3E5C"/>
    <w:rsid w:val="00AE535D"/>
    <w:rsid w:val="00AE67CC"/>
    <w:rsid w:val="00AF0A6F"/>
    <w:rsid w:val="00AF0E00"/>
    <w:rsid w:val="00AF1DE5"/>
    <w:rsid w:val="00AF36AB"/>
    <w:rsid w:val="00AF3B71"/>
    <w:rsid w:val="00AF5F4A"/>
    <w:rsid w:val="00AF646C"/>
    <w:rsid w:val="00B00B93"/>
    <w:rsid w:val="00B01CD4"/>
    <w:rsid w:val="00B03CFE"/>
    <w:rsid w:val="00B04266"/>
    <w:rsid w:val="00B130AF"/>
    <w:rsid w:val="00B132B9"/>
    <w:rsid w:val="00B1725B"/>
    <w:rsid w:val="00B20CF6"/>
    <w:rsid w:val="00B219FE"/>
    <w:rsid w:val="00B21EF5"/>
    <w:rsid w:val="00B23592"/>
    <w:rsid w:val="00B259B3"/>
    <w:rsid w:val="00B25A74"/>
    <w:rsid w:val="00B30156"/>
    <w:rsid w:val="00B3168F"/>
    <w:rsid w:val="00B3426A"/>
    <w:rsid w:val="00B40EB5"/>
    <w:rsid w:val="00B453E4"/>
    <w:rsid w:val="00B45C1F"/>
    <w:rsid w:val="00B506C9"/>
    <w:rsid w:val="00B5228A"/>
    <w:rsid w:val="00B53C92"/>
    <w:rsid w:val="00B54BFB"/>
    <w:rsid w:val="00B561D8"/>
    <w:rsid w:val="00B60335"/>
    <w:rsid w:val="00B60F44"/>
    <w:rsid w:val="00B61AF0"/>
    <w:rsid w:val="00B63686"/>
    <w:rsid w:val="00B63ADE"/>
    <w:rsid w:val="00B64A20"/>
    <w:rsid w:val="00B666DD"/>
    <w:rsid w:val="00B66C28"/>
    <w:rsid w:val="00B66EAA"/>
    <w:rsid w:val="00B6744C"/>
    <w:rsid w:val="00B71BFB"/>
    <w:rsid w:val="00B72282"/>
    <w:rsid w:val="00B72B5D"/>
    <w:rsid w:val="00B733CE"/>
    <w:rsid w:val="00B74278"/>
    <w:rsid w:val="00B75152"/>
    <w:rsid w:val="00B76E67"/>
    <w:rsid w:val="00B8794D"/>
    <w:rsid w:val="00B928D8"/>
    <w:rsid w:val="00B92C06"/>
    <w:rsid w:val="00B93EB7"/>
    <w:rsid w:val="00B949ED"/>
    <w:rsid w:val="00BA019C"/>
    <w:rsid w:val="00BA10A3"/>
    <w:rsid w:val="00BA17A7"/>
    <w:rsid w:val="00BA2E84"/>
    <w:rsid w:val="00BA76CD"/>
    <w:rsid w:val="00BA7729"/>
    <w:rsid w:val="00BB00B1"/>
    <w:rsid w:val="00BB0208"/>
    <w:rsid w:val="00BB152C"/>
    <w:rsid w:val="00BB1B69"/>
    <w:rsid w:val="00BB437C"/>
    <w:rsid w:val="00BB73D6"/>
    <w:rsid w:val="00BB764A"/>
    <w:rsid w:val="00BB7EBA"/>
    <w:rsid w:val="00BC2525"/>
    <w:rsid w:val="00BC3A8A"/>
    <w:rsid w:val="00BC4A71"/>
    <w:rsid w:val="00BC6454"/>
    <w:rsid w:val="00BD0104"/>
    <w:rsid w:val="00BD0328"/>
    <w:rsid w:val="00BD57BC"/>
    <w:rsid w:val="00BE0AF0"/>
    <w:rsid w:val="00BE6040"/>
    <w:rsid w:val="00BE6F76"/>
    <w:rsid w:val="00BF16AE"/>
    <w:rsid w:val="00BF1A0E"/>
    <w:rsid w:val="00BF30DE"/>
    <w:rsid w:val="00BF7C8B"/>
    <w:rsid w:val="00BF7DAA"/>
    <w:rsid w:val="00C000DE"/>
    <w:rsid w:val="00C002A7"/>
    <w:rsid w:val="00C003BC"/>
    <w:rsid w:val="00C006FD"/>
    <w:rsid w:val="00C00CD0"/>
    <w:rsid w:val="00C00DC2"/>
    <w:rsid w:val="00C01408"/>
    <w:rsid w:val="00C041DC"/>
    <w:rsid w:val="00C05727"/>
    <w:rsid w:val="00C06019"/>
    <w:rsid w:val="00C07914"/>
    <w:rsid w:val="00C11AF9"/>
    <w:rsid w:val="00C13F18"/>
    <w:rsid w:val="00C152AC"/>
    <w:rsid w:val="00C158B4"/>
    <w:rsid w:val="00C15BCE"/>
    <w:rsid w:val="00C15EFD"/>
    <w:rsid w:val="00C17EF2"/>
    <w:rsid w:val="00C20C21"/>
    <w:rsid w:val="00C21124"/>
    <w:rsid w:val="00C212D7"/>
    <w:rsid w:val="00C2301A"/>
    <w:rsid w:val="00C24A8B"/>
    <w:rsid w:val="00C25367"/>
    <w:rsid w:val="00C27A6E"/>
    <w:rsid w:val="00C30C28"/>
    <w:rsid w:val="00C3275E"/>
    <w:rsid w:val="00C32E92"/>
    <w:rsid w:val="00C334F8"/>
    <w:rsid w:val="00C33872"/>
    <w:rsid w:val="00C3470A"/>
    <w:rsid w:val="00C348C3"/>
    <w:rsid w:val="00C356F8"/>
    <w:rsid w:val="00C35BCF"/>
    <w:rsid w:val="00C36C53"/>
    <w:rsid w:val="00C37E0A"/>
    <w:rsid w:val="00C40D2F"/>
    <w:rsid w:val="00C4127B"/>
    <w:rsid w:val="00C438F9"/>
    <w:rsid w:val="00C448FC"/>
    <w:rsid w:val="00C44DFF"/>
    <w:rsid w:val="00C51A91"/>
    <w:rsid w:val="00C51C93"/>
    <w:rsid w:val="00C52D78"/>
    <w:rsid w:val="00C54197"/>
    <w:rsid w:val="00C563F0"/>
    <w:rsid w:val="00C60038"/>
    <w:rsid w:val="00C60A9E"/>
    <w:rsid w:val="00C62DDE"/>
    <w:rsid w:val="00C64F6C"/>
    <w:rsid w:val="00C66140"/>
    <w:rsid w:val="00C70626"/>
    <w:rsid w:val="00C726A0"/>
    <w:rsid w:val="00C72822"/>
    <w:rsid w:val="00C7291D"/>
    <w:rsid w:val="00C74219"/>
    <w:rsid w:val="00C7572D"/>
    <w:rsid w:val="00C77B4E"/>
    <w:rsid w:val="00C820F9"/>
    <w:rsid w:val="00C856B5"/>
    <w:rsid w:val="00C86327"/>
    <w:rsid w:val="00C8646A"/>
    <w:rsid w:val="00C87A56"/>
    <w:rsid w:val="00C87FCD"/>
    <w:rsid w:val="00C90496"/>
    <w:rsid w:val="00C91B7C"/>
    <w:rsid w:val="00C93C89"/>
    <w:rsid w:val="00C974D6"/>
    <w:rsid w:val="00C9799A"/>
    <w:rsid w:val="00CA167F"/>
    <w:rsid w:val="00CA1A17"/>
    <w:rsid w:val="00CA1D40"/>
    <w:rsid w:val="00CA2675"/>
    <w:rsid w:val="00CA4F02"/>
    <w:rsid w:val="00CB096A"/>
    <w:rsid w:val="00CB3AC6"/>
    <w:rsid w:val="00CB40B7"/>
    <w:rsid w:val="00CB45F3"/>
    <w:rsid w:val="00CB6DB5"/>
    <w:rsid w:val="00CC4618"/>
    <w:rsid w:val="00CC5B1F"/>
    <w:rsid w:val="00CC630F"/>
    <w:rsid w:val="00CC63D9"/>
    <w:rsid w:val="00CC726C"/>
    <w:rsid w:val="00CC7417"/>
    <w:rsid w:val="00CC7740"/>
    <w:rsid w:val="00CC7FBE"/>
    <w:rsid w:val="00CD0E73"/>
    <w:rsid w:val="00CD1919"/>
    <w:rsid w:val="00CD2D5E"/>
    <w:rsid w:val="00CD55C2"/>
    <w:rsid w:val="00CD6C31"/>
    <w:rsid w:val="00CD6D87"/>
    <w:rsid w:val="00CD7146"/>
    <w:rsid w:val="00CD735B"/>
    <w:rsid w:val="00CD7649"/>
    <w:rsid w:val="00CD7F53"/>
    <w:rsid w:val="00CE0756"/>
    <w:rsid w:val="00CE49CE"/>
    <w:rsid w:val="00CE5F9B"/>
    <w:rsid w:val="00CE6532"/>
    <w:rsid w:val="00CF03EC"/>
    <w:rsid w:val="00CF0FE8"/>
    <w:rsid w:val="00CF5474"/>
    <w:rsid w:val="00CF6329"/>
    <w:rsid w:val="00CF79A3"/>
    <w:rsid w:val="00D01A9D"/>
    <w:rsid w:val="00D01F24"/>
    <w:rsid w:val="00D02D6B"/>
    <w:rsid w:val="00D03D23"/>
    <w:rsid w:val="00D05216"/>
    <w:rsid w:val="00D0659A"/>
    <w:rsid w:val="00D06CA5"/>
    <w:rsid w:val="00D12B8D"/>
    <w:rsid w:val="00D13653"/>
    <w:rsid w:val="00D15162"/>
    <w:rsid w:val="00D161F7"/>
    <w:rsid w:val="00D16A61"/>
    <w:rsid w:val="00D16C93"/>
    <w:rsid w:val="00D17866"/>
    <w:rsid w:val="00D21589"/>
    <w:rsid w:val="00D24CBB"/>
    <w:rsid w:val="00D26653"/>
    <w:rsid w:val="00D27B39"/>
    <w:rsid w:val="00D30066"/>
    <w:rsid w:val="00D33370"/>
    <w:rsid w:val="00D33DEC"/>
    <w:rsid w:val="00D35587"/>
    <w:rsid w:val="00D35843"/>
    <w:rsid w:val="00D36757"/>
    <w:rsid w:val="00D376F4"/>
    <w:rsid w:val="00D4065F"/>
    <w:rsid w:val="00D419D2"/>
    <w:rsid w:val="00D43A31"/>
    <w:rsid w:val="00D43B7A"/>
    <w:rsid w:val="00D441CA"/>
    <w:rsid w:val="00D443A9"/>
    <w:rsid w:val="00D44628"/>
    <w:rsid w:val="00D4711E"/>
    <w:rsid w:val="00D47713"/>
    <w:rsid w:val="00D47CD7"/>
    <w:rsid w:val="00D5029B"/>
    <w:rsid w:val="00D50BC9"/>
    <w:rsid w:val="00D512DC"/>
    <w:rsid w:val="00D518B8"/>
    <w:rsid w:val="00D527B3"/>
    <w:rsid w:val="00D5377A"/>
    <w:rsid w:val="00D55B98"/>
    <w:rsid w:val="00D56824"/>
    <w:rsid w:val="00D6314D"/>
    <w:rsid w:val="00D6344E"/>
    <w:rsid w:val="00D66754"/>
    <w:rsid w:val="00D667E2"/>
    <w:rsid w:val="00D67458"/>
    <w:rsid w:val="00D71D0D"/>
    <w:rsid w:val="00D732F9"/>
    <w:rsid w:val="00D74194"/>
    <w:rsid w:val="00D743D9"/>
    <w:rsid w:val="00D7763B"/>
    <w:rsid w:val="00D80BCD"/>
    <w:rsid w:val="00D8479A"/>
    <w:rsid w:val="00D865AB"/>
    <w:rsid w:val="00D8699A"/>
    <w:rsid w:val="00D86F9D"/>
    <w:rsid w:val="00D90AA2"/>
    <w:rsid w:val="00D9138B"/>
    <w:rsid w:val="00D91701"/>
    <w:rsid w:val="00D926AE"/>
    <w:rsid w:val="00D92C09"/>
    <w:rsid w:val="00D92E10"/>
    <w:rsid w:val="00D92EE8"/>
    <w:rsid w:val="00D93090"/>
    <w:rsid w:val="00D937F8"/>
    <w:rsid w:val="00D94036"/>
    <w:rsid w:val="00D9542D"/>
    <w:rsid w:val="00D95584"/>
    <w:rsid w:val="00D9559F"/>
    <w:rsid w:val="00D9586E"/>
    <w:rsid w:val="00D97E7F"/>
    <w:rsid w:val="00DA0049"/>
    <w:rsid w:val="00DA02FA"/>
    <w:rsid w:val="00DA03EA"/>
    <w:rsid w:val="00DA0E5E"/>
    <w:rsid w:val="00DA259A"/>
    <w:rsid w:val="00DA2E44"/>
    <w:rsid w:val="00DA38D1"/>
    <w:rsid w:val="00DA5E2B"/>
    <w:rsid w:val="00DA5E9A"/>
    <w:rsid w:val="00DA653A"/>
    <w:rsid w:val="00DA74FF"/>
    <w:rsid w:val="00DA7769"/>
    <w:rsid w:val="00DB119E"/>
    <w:rsid w:val="00DB52B5"/>
    <w:rsid w:val="00DC0490"/>
    <w:rsid w:val="00DC1E73"/>
    <w:rsid w:val="00DC2AD1"/>
    <w:rsid w:val="00DC7076"/>
    <w:rsid w:val="00DD2AE2"/>
    <w:rsid w:val="00DD426F"/>
    <w:rsid w:val="00DD6BEE"/>
    <w:rsid w:val="00DD7A05"/>
    <w:rsid w:val="00DD7A08"/>
    <w:rsid w:val="00DD7A3F"/>
    <w:rsid w:val="00DE2353"/>
    <w:rsid w:val="00DE3FA6"/>
    <w:rsid w:val="00DE4341"/>
    <w:rsid w:val="00DE5B7E"/>
    <w:rsid w:val="00DE6876"/>
    <w:rsid w:val="00DE775D"/>
    <w:rsid w:val="00DE7858"/>
    <w:rsid w:val="00DF0354"/>
    <w:rsid w:val="00DF0A5D"/>
    <w:rsid w:val="00DF141B"/>
    <w:rsid w:val="00DF41ED"/>
    <w:rsid w:val="00DF49B4"/>
    <w:rsid w:val="00DF63B2"/>
    <w:rsid w:val="00DF717A"/>
    <w:rsid w:val="00DF76C9"/>
    <w:rsid w:val="00DF7757"/>
    <w:rsid w:val="00DF779F"/>
    <w:rsid w:val="00E002CC"/>
    <w:rsid w:val="00E008CF"/>
    <w:rsid w:val="00E0315E"/>
    <w:rsid w:val="00E047DF"/>
    <w:rsid w:val="00E048DB"/>
    <w:rsid w:val="00E100B6"/>
    <w:rsid w:val="00E10564"/>
    <w:rsid w:val="00E13520"/>
    <w:rsid w:val="00E143DE"/>
    <w:rsid w:val="00E14748"/>
    <w:rsid w:val="00E14934"/>
    <w:rsid w:val="00E16225"/>
    <w:rsid w:val="00E16E28"/>
    <w:rsid w:val="00E213BF"/>
    <w:rsid w:val="00E22059"/>
    <w:rsid w:val="00E236B2"/>
    <w:rsid w:val="00E23AB2"/>
    <w:rsid w:val="00E24546"/>
    <w:rsid w:val="00E2708D"/>
    <w:rsid w:val="00E302BB"/>
    <w:rsid w:val="00E305DA"/>
    <w:rsid w:val="00E32F2F"/>
    <w:rsid w:val="00E332E7"/>
    <w:rsid w:val="00E33373"/>
    <w:rsid w:val="00E3429E"/>
    <w:rsid w:val="00E34689"/>
    <w:rsid w:val="00E34A37"/>
    <w:rsid w:val="00E3646E"/>
    <w:rsid w:val="00E37718"/>
    <w:rsid w:val="00E41055"/>
    <w:rsid w:val="00E4318A"/>
    <w:rsid w:val="00E443A4"/>
    <w:rsid w:val="00E50968"/>
    <w:rsid w:val="00E51296"/>
    <w:rsid w:val="00E5201B"/>
    <w:rsid w:val="00E5289E"/>
    <w:rsid w:val="00E532A0"/>
    <w:rsid w:val="00E53515"/>
    <w:rsid w:val="00E54123"/>
    <w:rsid w:val="00E560C6"/>
    <w:rsid w:val="00E603CC"/>
    <w:rsid w:val="00E61886"/>
    <w:rsid w:val="00E6193E"/>
    <w:rsid w:val="00E6350A"/>
    <w:rsid w:val="00E64CBF"/>
    <w:rsid w:val="00E65DFF"/>
    <w:rsid w:val="00E6643A"/>
    <w:rsid w:val="00E668C4"/>
    <w:rsid w:val="00E673D4"/>
    <w:rsid w:val="00E67705"/>
    <w:rsid w:val="00E70147"/>
    <w:rsid w:val="00E7027D"/>
    <w:rsid w:val="00E714B1"/>
    <w:rsid w:val="00E718F9"/>
    <w:rsid w:val="00E729FE"/>
    <w:rsid w:val="00E73716"/>
    <w:rsid w:val="00E767B1"/>
    <w:rsid w:val="00E77D97"/>
    <w:rsid w:val="00E82FCE"/>
    <w:rsid w:val="00E84251"/>
    <w:rsid w:val="00E90A15"/>
    <w:rsid w:val="00E91151"/>
    <w:rsid w:val="00E92129"/>
    <w:rsid w:val="00E92C04"/>
    <w:rsid w:val="00E937FB"/>
    <w:rsid w:val="00E94D19"/>
    <w:rsid w:val="00E95096"/>
    <w:rsid w:val="00E961C4"/>
    <w:rsid w:val="00E979E0"/>
    <w:rsid w:val="00EA3A77"/>
    <w:rsid w:val="00EA657F"/>
    <w:rsid w:val="00EB3F59"/>
    <w:rsid w:val="00EB46CF"/>
    <w:rsid w:val="00EB5DA0"/>
    <w:rsid w:val="00EC0058"/>
    <w:rsid w:val="00EC0206"/>
    <w:rsid w:val="00EC054E"/>
    <w:rsid w:val="00EC24B1"/>
    <w:rsid w:val="00EC58CB"/>
    <w:rsid w:val="00ED1450"/>
    <w:rsid w:val="00ED296F"/>
    <w:rsid w:val="00ED2C6E"/>
    <w:rsid w:val="00ED4957"/>
    <w:rsid w:val="00ED52BE"/>
    <w:rsid w:val="00ED63B3"/>
    <w:rsid w:val="00ED7E55"/>
    <w:rsid w:val="00EE022E"/>
    <w:rsid w:val="00EE3663"/>
    <w:rsid w:val="00EE3E1C"/>
    <w:rsid w:val="00EE4A54"/>
    <w:rsid w:val="00EE4CE6"/>
    <w:rsid w:val="00EF1923"/>
    <w:rsid w:val="00EF1F7C"/>
    <w:rsid w:val="00EF2A6A"/>
    <w:rsid w:val="00EF4482"/>
    <w:rsid w:val="00EF46E9"/>
    <w:rsid w:val="00F0146E"/>
    <w:rsid w:val="00F016AB"/>
    <w:rsid w:val="00F04969"/>
    <w:rsid w:val="00F04FCF"/>
    <w:rsid w:val="00F05C78"/>
    <w:rsid w:val="00F10D71"/>
    <w:rsid w:val="00F10DD2"/>
    <w:rsid w:val="00F13F2E"/>
    <w:rsid w:val="00F141D2"/>
    <w:rsid w:val="00F147B1"/>
    <w:rsid w:val="00F1508A"/>
    <w:rsid w:val="00F1524B"/>
    <w:rsid w:val="00F16117"/>
    <w:rsid w:val="00F162EB"/>
    <w:rsid w:val="00F21480"/>
    <w:rsid w:val="00F22801"/>
    <w:rsid w:val="00F24888"/>
    <w:rsid w:val="00F2520D"/>
    <w:rsid w:val="00F26850"/>
    <w:rsid w:val="00F26AD7"/>
    <w:rsid w:val="00F27B0F"/>
    <w:rsid w:val="00F27BC5"/>
    <w:rsid w:val="00F30041"/>
    <w:rsid w:val="00F343F4"/>
    <w:rsid w:val="00F343F9"/>
    <w:rsid w:val="00F351BF"/>
    <w:rsid w:val="00F36729"/>
    <w:rsid w:val="00F36D5B"/>
    <w:rsid w:val="00F36F7E"/>
    <w:rsid w:val="00F43C37"/>
    <w:rsid w:val="00F4477E"/>
    <w:rsid w:val="00F44AE4"/>
    <w:rsid w:val="00F44C3A"/>
    <w:rsid w:val="00F45174"/>
    <w:rsid w:val="00F45283"/>
    <w:rsid w:val="00F45663"/>
    <w:rsid w:val="00F468DE"/>
    <w:rsid w:val="00F47632"/>
    <w:rsid w:val="00F50B6E"/>
    <w:rsid w:val="00F52A45"/>
    <w:rsid w:val="00F54794"/>
    <w:rsid w:val="00F575C2"/>
    <w:rsid w:val="00F57E24"/>
    <w:rsid w:val="00F601E3"/>
    <w:rsid w:val="00F60420"/>
    <w:rsid w:val="00F6214E"/>
    <w:rsid w:val="00F650D2"/>
    <w:rsid w:val="00F661F0"/>
    <w:rsid w:val="00F676D1"/>
    <w:rsid w:val="00F67F2A"/>
    <w:rsid w:val="00F70BBB"/>
    <w:rsid w:val="00F7154B"/>
    <w:rsid w:val="00F71F4F"/>
    <w:rsid w:val="00F75012"/>
    <w:rsid w:val="00F7512A"/>
    <w:rsid w:val="00F76258"/>
    <w:rsid w:val="00F77270"/>
    <w:rsid w:val="00F8093D"/>
    <w:rsid w:val="00F845DB"/>
    <w:rsid w:val="00F87033"/>
    <w:rsid w:val="00F90447"/>
    <w:rsid w:val="00F9100F"/>
    <w:rsid w:val="00F92645"/>
    <w:rsid w:val="00F93761"/>
    <w:rsid w:val="00F949EC"/>
    <w:rsid w:val="00F95071"/>
    <w:rsid w:val="00F95629"/>
    <w:rsid w:val="00F95F94"/>
    <w:rsid w:val="00F96E83"/>
    <w:rsid w:val="00F9791F"/>
    <w:rsid w:val="00FA1425"/>
    <w:rsid w:val="00FA16BA"/>
    <w:rsid w:val="00FA2677"/>
    <w:rsid w:val="00FA3032"/>
    <w:rsid w:val="00FA57DB"/>
    <w:rsid w:val="00FA5969"/>
    <w:rsid w:val="00FA6E99"/>
    <w:rsid w:val="00FB023B"/>
    <w:rsid w:val="00FB5214"/>
    <w:rsid w:val="00FB66E9"/>
    <w:rsid w:val="00FB6EAC"/>
    <w:rsid w:val="00FC10D4"/>
    <w:rsid w:val="00FC1826"/>
    <w:rsid w:val="00FC2134"/>
    <w:rsid w:val="00FC44FB"/>
    <w:rsid w:val="00FC4606"/>
    <w:rsid w:val="00FC765C"/>
    <w:rsid w:val="00FD123D"/>
    <w:rsid w:val="00FD1433"/>
    <w:rsid w:val="00FD1A14"/>
    <w:rsid w:val="00FD1D82"/>
    <w:rsid w:val="00FD28A6"/>
    <w:rsid w:val="00FD48F2"/>
    <w:rsid w:val="00FE23EF"/>
    <w:rsid w:val="00FE2450"/>
    <w:rsid w:val="00FE2DF3"/>
    <w:rsid w:val="00FE5451"/>
    <w:rsid w:val="00FE5F2A"/>
    <w:rsid w:val="00FE7419"/>
    <w:rsid w:val="00FE7551"/>
    <w:rsid w:val="00FF0563"/>
    <w:rsid w:val="00FF25B4"/>
    <w:rsid w:val="00FF388D"/>
    <w:rsid w:val="00FF40DC"/>
    <w:rsid w:val="00FF41B5"/>
    <w:rsid w:val="00FF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annotation reference" w:uiPriority="0"/>
    <w:lsdException w:name="page number" w:uiPriority="0"/>
    <w:lsdException w:name="Title" w:uiPriority="10" w:unhideWhenUsed="0"/>
    <w:lsdException w:name="Default Paragraph Font" w:uiPriority="1"/>
    <w:lsdException w:name="Body Text" w:uiPriority="0"/>
    <w:lsdException w:name="Subtitle" w:uiPriority="11" w:unhideWhenUsed="0"/>
    <w:lsdException w:name="FollowedHyperlink" w:uiPriority="0"/>
    <w:lsdException w:name="Strong" w:uiPriority="22" w:unhideWhenUsed="0"/>
    <w:lsdException w:name="Emphasis" w:uiPriority="20" w:unhideWhenUsed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576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next w:val="34b"/>
    <w:link w:val="10"/>
    <w:qFormat/>
    <w:rsid w:val="0045761D"/>
    <w:pPr>
      <w:keepNext/>
      <w:keepLines/>
      <w:pageBreakBefore/>
      <w:numPr>
        <w:numId w:val="59"/>
      </w:numPr>
      <w:spacing w:after="240" w:line="360" w:lineRule="auto"/>
      <w:jc w:val="both"/>
      <w:outlineLvl w:val="0"/>
    </w:pPr>
    <w:rPr>
      <w:rFonts w:ascii="Times New Roman" w:eastAsia="Times New Roman" w:hAnsi="Times New Roman" w:cs="Times New Roman"/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45761D"/>
    <w:pPr>
      <w:keepNext/>
      <w:keepLines/>
      <w:numPr>
        <w:ilvl w:val="1"/>
        <w:numId w:val="59"/>
      </w:numPr>
      <w:spacing w:before="480" w:after="240" w:line="360" w:lineRule="auto"/>
      <w:jc w:val="both"/>
      <w:outlineLvl w:val="1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3">
    <w:name w:val="heading 3"/>
    <w:next w:val="34b"/>
    <w:link w:val="30"/>
    <w:qFormat/>
    <w:rsid w:val="0045761D"/>
    <w:pPr>
      <w:keepNext/>
      <w:keepLines/>
      <w:numPr>
        <w:ilvl w:val="2"/>
        <w:numId w:val="59"/>
      </w:numPr>
      <w:spacing w:before="480" w:after="240" w:line="36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4">
    <w:name w:val="heading 4"/>
    <w:next w:val="34b"/>
    <w:link w:val="40"/>
    <w:qFormat/>
    <w:rsid w:val="0045761D"/>
    <w:pPr>
      <w:keepNext/>
      <w:keepLines/>
      <w:numPr>
        <w:ilvl w:val="3"/>
        <w:numId w:val="59"/>
      </w:numPr>
      <w:spacing w:before="480" w:after="240" w:line="36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5">
    <w:name w:val="heading 5"/>
    <w:next w:val="34b"/>
    <w:link w:val="50"/>
    <w:qFormat/>
    <w:rsid w:val="0045761D"/>
    <w:pPr>
      <w:keepNext/>
      <w:numPr>
        <w:ilvl w:val="4"/>
        <w:numId w:val="59"/>
      </w:numPr>
      <w:spacing w:before="480" w:after="240" w:line="360" w:lineRule="auto"/>
      <w:jc w:val="both"/>
      <w:outlineLvl w:val="4"/>
    </w:pPr>
    <w:rPr>
      <w:rFonts w:ascii="Times New Roman" w:eastAsia="Times New Roman" w:hAnsi="Times New Roman" w:cs="Times New Roman"/>
      <w:bCs/>
      <w:i/>
      <w:iCs/>
      <w:szCs w:val="26"/>
      <w:lang w:eastAsia="ru-RU"/>
    </w:rPr>
  </w:style>
  <w:style w:type="paragraph" w:styleId="6">
    <w:name w:val="heading 6"/>
    <w:next w:val="34b"/>
    <w:link w:val="60"/>
    <w:qFormat/>
    <w:rsid w:val="0045761D"/>
    <w:pPr>
      <w:keepNext/>
      <w:numPr>
        <w:ilvl w:val="5"/>
        <w:numId w:val="59"/>
      </w:numPr>
      <w:spacing w:before="480" w:after="240" w:line="360" w:lineRule="auto"/>
      <w:jc w:val="both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7">
    <w:name w:val="heading 7"/>
    <w:basedOn w:val="a0"/>
    <w:next w:val="a0"/>
    <w:link w:val="70"/>
    <w:qFormat/>
    <w:rsid w:val="0045761D"/>
    <w:pPr>
      <w:keepNext/>
      <w:numPr>
        <w:ilvl w:val="6"/>
        <w:numId w:val="5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qFormat/>
    <w:rsid w:val="0045761D"/>
    <w:pPr>
      <w:keepNext/>
      <w:numPr>
        <w:ilvl w:val="7"/>
        <w:numId w:val="59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qFormat/>
    <w:rsid w:val="0045761D"/>
    <w:pPr>
      <w:keepNext/>
      <w:numPr>
        <w:ilvl w:val="8"/>
        <w:numId w:val="59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45761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45761D"/>
  </w:style>
  <w:style w:type="character" w:customStyle="1" w:styleId="10">
    <w:name w:val="Заголовок 1 Знак"/>
    <w:link w:val="1"/>
    <w:rsid w:val="0045761D"/>
    <w:rPr>
      <w:rFonts w:ascii="Times New Roman" w:eastAsia="Times New Roman" w:hAnsi="Times New Roman" w:cs="Times New Roman"/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45761D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30">
    <w:name w:val="Заголовок 3 Знак"/>
    <w:link w:val="3"/>
    <w:rsid w:val="0045761D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40">
    <w:name w:val="Заголовок 4 Знак"/>
    <w:link w:val="4"/>
    <w:rsid w:val="004576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50">
    <w:name w:val="Заголовок 5 Знак"/>
    <w:link w:val="5"/>
    <w:rsid w:val="0045761D"/>
    <w:rPr>
      <w:rFonts w:ascii="Times New Roman" w:eastAsia="Times New Roman" w:hAnsi="Times New Roman" w:cs="Times New Roman"/>
      <w:bCs/>
      <w:i/>
      <w:iCs/>
      <w:szCs w:val="26"/>
      <w:lang w:eastAsia="ru-RU"/>
    </w:rPr>
  </w:style>
  <w:style w:type="character" w:customStyle="1" w:styleId="60">
    <w:name w:val="Заголовок 6 Знак"/>
    <w:link w:val="6"/>
    <w:rsid w:val="0045761D"/>
    <w:rPr>
      <w:rFonts w:ascii="Times New Roman" w:eastAsia="Times New Roman" w:hAnsi="Times New Roman" w:cs="Times New Roman"/>
      <w:i/>
      <w:szCs w:val="20"/>
    </w:rPr>
  </w:style>
  <w:style w:type="character" w:customStyle="1" w:styleId="70">
    <w:name w:val="Заголовок 7 Знак"/>
    <w:link w:val="7"/>
    <w:rsid w:val="0045761D"/>
    <w:rPr>
      <w:rFonts w:ascii="Times New Roman" w:eastAsia="Times New Roman" w:hAnsi="Times New Roman" w:cs="Times New Roman"/>
      <w:i/>
      <w:sz w:val="24"/>
      <w:szCs w:val="20"/>
    </w:rPr>
  </w:style>
  <w:style w:type="character" w:customStyle="1" w:styleId="80">
    <w:name w:val="Заголовок 8 Знак"/>
    <w:link w:val="8"/>
    <w:rsid w:val="0045761D"/>
    <w:rPr>
      <w:rFonts w:ascii="Times New Roman" w:eastAsia="Times New Roman" w:hAnsi="Times New Roman" w:cs="Times New Roman"/>
      <w:sz w:val="24"/>
      <w:szCs w:val="20"/>
    </w:rPr>
  </w:style>
  <w:style w:type="character" w:customStyle="1" w:styleId="90">
    <w:name w:val="Заголовок 9 Знак"/>
    <w:link w:val="9"/>
    <w:rsid w:val="0045761D"/>
    <w:rPr>
      <w:rFonts w:ascii="Times New Roman" w:eastAsia="Times New Roman" w:hAnsi="Times New Roman" w:cs="Times New Roman"/>
      <w:sz w:val="24"/>
      <w:szCs w:val="20"/>
    </w:rPr>
  </w:style>
  <w:style w:type="character" w:styleId="a4">
    <w:name w:val="Hyperlink"/>
    <w:uiPriority w:val="99"/>
    <w:rsid w:val="0045761D"/>
    <w:rPr>
      <w:color w:val="0000FF"/>
      <w:u w:val="single"/>
    </w:rPr>
  </w:style>
  <w:style w:type="paragraph" w:styleId="11">
    <w:name w:val="toc 1"/>
    <w:basedOn w:val="34b"/>
    <w:next w:val="34b"/>
    <w:autoRedefine/>
    <w:uiPriority w:val="39"/>
    <w:rsid w:val="0045761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paragraph" w:styleId="21">
    <w:name w:val="toc 2"/>
    <w:basedOn w:val="34b"/>
    <w:next w:val="34b"/>
    <w:autoRedefine/>
    <w:uiPriority w:val="39"/>
    <w:rsid w:val="0045761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customStyle="1" w:styleId="34b">
    <w:name w:val="34_Абзац_Обычный"/>
    <w:link w:val="34c"/>
    <w:qFormat/>
    <w:rsid w:val="0045761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c">
    <w:name w:val="34_Абзац_Обычный Знак"/>
    <w:link w:val="34b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d">
    <w:name w:val="34_Знак_Элемент_интерфейса"/>
    <w:qFormat/>
    <w:rsid w:val="0045761D"/>
    <w:rPr>
      <w:b/>
    </w:rPr>
  </w:style>
  <w:style w:type="character" w:customStyle="1" w:styleId="3415">
    <w:name w:val="34_Заголовок_1_Не_включенный_в_оглавление Знак"/>
    <w:basedOn w:val="3416"/>
    <w:link w:val="3417"/>
    <w:rsid w:val="00B53C92"/>
    <w:rPr>
      <w:rFonts w:ascii="Times New Roman" w:eastAsia="Times New Roman" w:hAnsi="Times New Roman" w:cs="Times New Roman"/>
      <w:b/>
      <w:sz w:val="36"/>
      <w:szCs w:val="28"/>
      <w:lang w:val="x-none" w:eastAsia="x-none"/>
    </w:rPr>
  </w:style>
  <w:style w:type="paragraph" w:customStyle="1" w:styleId="34e">
    <w:name w:val="34_Рисунок_Изображение"/>
    <w:basedOn w:val="34b"/>
    <w:next w:val="34f"/>
    <w:qFormat/>
    <w:rsid w:val="0045761D"/>
    <w:pPr>
      <w:keepNext/>
      <w:spacing w:before="360"/>
      <w:ind w:firstLine="0"/>
      <w:jc w:val="center"/>
    </w:pPr>
  </w:style>
  <w:style w:type="paragraph" w:customStyle="1" w:styleId="34f">
    <w:name w:val="34_Рисунок_Название"/>
    <w:basedOn w:val="34b"/>
    <w:next w:val="34b"/>
    <w:qFormat/>
    <w:rsid w:val="0045761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0">
    <w:name w:val="34_Знак_Название_файла"/>
    <w:qFormat/>
    <w:rsid w:val="0045761D"/>
    <w:rPr>
      <w:rFonts w:ascii="Calibri" w:hAnsi="Calibri"/>
    </w:rPr>
  </w:style>
  <w:style w:type="character" w:customStyle="1" w:styleId="3424">
    <w:name w:val="34_Список_Марк_2 Знак"/>
    <w:link w:val="3423"/>
    <w:rsid w:val="00AA60F7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23">
    <w:name w:val="34_Список_Марк_2"/>
    <w:basedOn w:val="34b"/>
    <w:link w:val="3424"/>
    <w:qFormat/>
    <w:rsid w:val="0045761D"/>
    <w:pPr>
      <w:numPr>
        <w:ilvl w:val="1"/>
        <w:numId w:val="55"/>
      </w:numPr>
    </w:pPr>
  </w:style>
  <w:style w:type="paragraph" w:customStyle="1" w:styleId="34f1">
    <w:name w:val="34_Врезка_Примечание"/>
    <w:basedOn w:val="34b"/>
    <w:next w:val="34b"/>
    <w:qFormat/>
    <w:rsid w:val="0045761D"/>
    <w:pPr>
      <w:keepLines/>
      <w:spacing w:before="360" w:after="360"/>
      <w:ind w:left="709" w:firstLine="0"/>
    </w:pPr>
    <w:rPr>
      <w:sz w:val="22"/>
    </w:rPr>
  </w:style>
  <w:style w:type="paragraph" w:customStyle="1" w:styleId="3413">
    <w:name w:val="34_Список_Марк_1"/>
    <w:basedOn w:val="34b"/>
    <w:link w:val="3418"/>
    <w:qFormat/>
    <w:rsid w:val="0045761D"/>
    <w:pPr>
      <w:numPr>
        <w:numId w:val="55"/>
      </w:numPr>
    </w:pPr>
  </w:style>
  <w:style w:type="character" w:customStyle="1" w:styleId="3418">
    <w:name w:val="34_Список_Марк_1 Знак"/>
    <w:link w:val="3413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f2">
    <w:name w:val="34_Таблица_Заголовок"/>
    <w:basedOn w:val="34b"/>
    <w:next w:val="a0"/>
    <w:qFormat/>
    <w:rsid w:val="0045761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3">
    <w:name w:val="34_ТЛ_Основной"/>
    <w:basedOn w:val="34b"/>
    <w:rsid w:val="0045761D"/>
    <w:pPr>
      <w:ind w:firstLine="0"/>
      <w:jc w:val="center"/>
    </w:pPr>
  </w:style>
  <w:style w:type="paragraph" w:customStyle="1" w:styleId="34f4">
    <w:name w:val="34_ТЛ_Название_документа_Полное"/>
    <w:basedOn w:val="34f3"/>
    <w:next w:val="34f5"/>
    <w:rsid w:val="0045761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17">
    <w:name w:val="34_Заголовок_1_Не_включенный_в_оглавление"/>
    <w:basedOn w:val="1"/>
    <w:next w:val="34b"/>
    <w:link w:val="3415"/>
    <w:qFormat/>
    <w:rsid w:val="0045761D"/>
    <w:pPr>
      <w:numPr>
        <w:numId w:val="0"/>
      </w:numPr>
      <w:jc w:val="center"/>
    </w:pPr>
  </w:style>
  <w:style w:type="paragraph" w:customStyle="1" w:styleId="34f6">
    <w:name w:val="34_Процедура_Примечание"/>
    <w:basedOn w:val="34b"/>
    <w:link w:val="34f7"/>
    <w:qFormat/>
    <w:rsid w:val="0045761D"/>
    <w:pPr>
      <w:keepLines/>
      <w:spacing w:before="360" w:after="360"/>
      <w:ind w:left="1191" w:firstLine="0"/>
    </w:pPr>
  </w:style>
  <w:style w:type="paragraph" w:customStyle="1" w:styleId="34f8">
    <w:name w:val="34_ТЛ_Тип_документа"/>
    <w:basedOn w:val="34f3"/>
    <w:next w:val="34f9"/>
    <w:rsid w:val="0045761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a">
    <w:name w:val="34_Отбивка_после_раздела"/>
    <w:basedOn w:val="34b"/>
    <w:qFormat/>
    <w:rsid w:val="0045761D"/>
  </w:style>
  <w:style w:type="paragraph" w:customStyle="1" w:styleId="34fb">
    <w:name w:val="34_Список_Марк_Вводная_фраза"/>
    <w:basedOn w:val="34b"/>
    <w:next w:val="3413"/>
    <w:link w:val="34fc"/>
    <w:qFormat/>
    <w:rsid w:val="0045761D"/>
    <w:pPr>
      <w:keepNext/>
    </w:pPr>
  </w:style>
  <w:style w:type="character" w:customStyle="1" w:styleId="34fc">
    <w:name w:val="34_Список_Марк_Вводная_фраза Знак"/>
    <w:basedOn w:val="34c"/>
    <w:link w:val="34fb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f7">
    <w:name w:val="34_Процедура_Примечание Знак"/>
    <w:basedOn w:val="34c"/>
    <w:link w:val="34f6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0">
    <w:name w:val="34_Процедура_Шаг"/>
    <w:basedOn w:val="34b"/>
    <w:link w:val="34fd"/>
    <w:qFormat/>
    <w:rsid w:val="0045761D"/>
    <w:pPr>
      <w:numPr>
        <w:numId w:val="14"/>
      </w:numPr>
    </w:pPr>
  </w:style>
  <w:style w:type="paragraph" w:customStyle="1" w:styleId="344">
    <w:name w:val="34_Процедура_Подшаг"/>
    <w:basedOn w:val="34b"/>
    <w:link w:val="34fe"/>
    <w:qFormat/>
    <w:rsid w:val="0045761D"/>
    <w:pPr>
      <w:numPr>
        <w:ilvl w:val="1"/>
        <w:numId w:val="14"/>
      </w:numPr>
    </w:pPr>
  </w:style>
  <w:style w:type="character" w:customStyle="1" w:styleId="34fd">
    <w:name w:val="34_Процедура_Шаг Знак"/>
    <w:basedOn w:val="34c"/>
    <w:link w:val="340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ff">
    <w:name w:val="34_Процедура_Вводная_фраза"/>
    <w:basedOn w:val="34b"/>
    <w:next w:val="340"/>
    <w:qFormat/>
    <w:rsid w:val="0045761D"/>
    <w:pPr>
      <w:keepNext/>
    </w:pPr>
  </w:style>
  <w:style w:type="character" w:customStyle="1" w:styleId="34fe">
    <w:name w:val="34_Процедура_Подшаг Знак"/>
    <w:basedOn w:val="34c"/>
    <w:link w:val="344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ff0">
    <w:name w:val="34_Знак_Примечание_Подпись"/>
    <w:qFormat/>
    <w:rsid w:val="0045761D"/>
    <w:rPr>
      <w:b/>
    </w:rPr>
  </w:style>
  <w:style w:type="character" w:customStyle="1" w:styleId="34ff1">
    <w:name w:val="34_Знак_Значение"/>
    <w:qFormat/>
    <w:rsid w:val="0045761D"/>
    <w:rPr>
      <w:rFonts w:ascii="Calibri" w:hAnsi="Calibri"/>
    </w:rPr>
  </w:style>
  <w:style w:type="table" w:styleId="a5">
    <w:name w:val="Table Grid"/>
    <w:basedOn w:val="a2"/>
    <w:rsid w:val="004576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0"/>
    <w:link w:val="12"/>
    <w:semiHidden/>
    <w:rsid w:val="0045761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semiHidden/>
    <w:rsid w:val="0045761D"/>
    <w:rPr>
      <w:rFonts w:ascii="Tahoma" w:hAnsi="Tahoma" w:cs="Tahoma"/>
      <w:sz w:val="16"/>
      <w:szCs w:val="16"/>
    </w:rPr>
  </w:style>
  <w:style w:type="character" w:customStyle="1" w:styleId="34ff2">
    <w:name w:val="34_Знак_Сообщение_системы"/>
    <w:rsid w:val="0045761D"/>
    <w:rPr>
      <w:rFonts w:ascii="Calibri" w:hAnsi="Calibri"/>
    </w:rPr>
  </w:style>
  <w:style w:type="paragraph" w:customStyle="1" w:styleId="3412">
    <w:name w:val="34_Заголовок_1_Приложение"/>
    <w:basedOn w:val="1"/>
    <w:next w:val="34ff3"/>
    <w:qFormat/>
    <w:rsid w:val="0045761D"/>
    <w:pPr>
      <w:numPr>
        <w:numId w:val="57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45761D"/>
    <w:pPr>
      <w:numPr>
        <w:numId w:val="57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45761D"/>
    <w:pPr>
      <w:numPr>
        <w:numId w:val="57"/>
      </w:numPr>
    </w:pPr>
    <w:rPr>
      <w:szCs w:val="22"/>
    </w:rPr>
  </w:style>
  <w:style w:type="character" w:customStyle="1" w:styleId="34ff4">
    <w:name w:val="34_Знак_Подчеркнутый"/>
    <w:rsid w:val="0045761D"/>
    <w:rPr>
      <w:u w:val="single"/>
    </w:rPr>
  </w:style>
  <w:style w:type="paragraph" w:customStyle="1" w:styleId="349">
    <w:name w:val="34_Список_Библиография"/>
    <w:basedOn w:val="34b"/>
    <w:rsid w:val="0045761D"/>
    <w:pPr>
      <w:numPr>
        <w:numId w:val="1"/>
      </w:numPr>
    </w:pPr>
    <w:rPr>
      <w:rFonts w:cs="Arial"/>
      <w:bCs/>
      <w:szCs w:val="28"/>
    </w:rPr>
  </w:style>
  <w:style w:type="character" w:customStyle="1" w:styleId="34ff5">
    <w:name w:val="34_Рамка_Основной Знак"/>
    <w:basedOn w:val="34c"/>
    <w:link w:val="34ff6"/>
    <w:rsid w:val="00B53C92"/>
    <w:rPr>
      <w:rFonts w:ascii="Times New Roman" w:eastAsia="Times New Roman" w:hAnsi="Times New Roman" w:cs="Times New Roman"/>
      <w:sz w:val="18"/>
      <w:szCs w:val="20"/>
      <w:lang w:eastAsia="x-none"/>
    </w:rPr>
  </w:style>
  <w:style w:type="character" w:customStyle="1" w:styleId="34ff7">
    <w:name w:val="34_Рамка_Подписи Знак"/>
    <w:basedOn w:val="a1"/>
    <w:link w:val="34ff8"/>
    <w:rsid w:val="0045761D"/>
    <w:rPr>
      <w:i/>
      <w:sz w:val="18"/>
      <w:szCs w:val="18"/>
      <w:lang w:val="x-none" w:eastAsia="x-none"/>
    </w:rPr>
  </w:style>
  <w:style w:type="paragraph" w:customStyle="1" w:styleId="34ff9">
    <w:name w:val="34_ЛУ_Название"/>
    <w:basedOn w:val="34f3"/>
    <w:next w:val="34f3"/>
    <w:rsid w:val="0045761D"/>
    <w:pPr>
      <w:spacing w:before="20" w:after="120"/>
    </w:pPr>
    <w:rPr>
      <w:b/>
      <w:sz w:val="36"/>
    </w:rPr>
  </w:style>
  <w:style w:type="paragraph" w:customStyle="1" w:styleId="34ffa">
    <w:name w:val="34_ЛУ_Подпись"/>
    <w:basedOn w:val="34b"/>
    <w:rsid w:val="0045761D"/>
    <w:pPr>
      <w:spacing w:before="20" w:after="120" w:line="240" w:lineRule="auto"/>
      <w:ind w:firstLine="0"/>
      <w:jc w:val="left"/>
    </w:pPr>
  </w:style>
  <w:style w:type="paragraph" w:customStyle="1" w:styleId="3419">
    <w:name w:val="34_Заголовок_1_Дополнительный"/>
    <w:basedOn w:val="1"/>
    <w:next w:val="34b"/>
    <w:link w:val="3416"/>
    <w:qFormat/>
    <w:rsid w:val="0045761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c"/>
    <w:link w:val="3419"/>
    <w:rsid w:val="00B53C92"/>
    <w:rPr>
      <w:rFonts w:ascii="Times New Roman" w:eastAsia="Times New Roman" w:hAnsi="Times New Roman" w:cs="Times New Roman"/>
      <w:b/>
      <w:sz w:val="36"/>
      <w:szCs w:val="28"/>
      <w:lang w:val="x-none" w:eastAsia="x-none"/>
    </w:rPr>
  </w:style>
  <w:style w:type="paragraph" w:customStyle="1" w:styleId="34ffb">
    <w:name w:val="34_Пример"/>
    <w:basedOn w:val="34b"/>
    <w:rsid w:val="0045761D"/>
    <w:pPr>
      <w:spacing w:before="360" w:after="360"/>
      <w:ind w:left="709" w:firstLine="0"/>
      <w:contextualSpacing/>
    </w:pPr>
    <w:rPr>
      <w:i/>
      <w:sz w:val="22"/>
    </w:rPr>
  </w:style>
  <w:style w:type="character" w:customStyle="1" w:styleId="34ffc">
    <w:name w:val="34_Знак_Курсив"/>
    <w:rsid w:val="0045761D"/>
    <w:rPr>
      <w:b w:val="0"/>
      <w:i/>
    </w:rPr>
  </w:style>
  <w:style w:type="character" w:customStyle="1" w:styleId="34ffd">
    <w:name w:val="34_Знак_Термин"/>
    <w:rsid w:val="0045761D"/>
    <w:rPr>
      <w:i/>
    </w:rPr>
  </w:style>
  <w:style w:type="character" w:customStyle="1" w:styleId="34ffe">
    <w:name w:val="34_Знак_Полужирный"/>
    <w:rsid w:val="0045761D"/>
    <w:rPr>
      <w:b/>
    </w:rPr>
  </w:style>
  <w:style w:type="character" w:customStyle="1" w:styleId="34fff">
    <w:name w:val="34_Знак_Верхний_индекс"/>
    <w:rsid w:val="0045761D"/>
    <w:rPr>
      <w:vertAlign w:val="superscript"/>
    </w:rPr>
  </w:style>
  <w:style w:type="paragraph" w:customStyle="1" w:styleId="34fff0">
    <w:name w:val="34_Таблица_Заголовок_Продолжение"/>
    <w:basedOn w:val="34f2"/>
    <w:next w:val="a0"/>
    <w:rsid w:val="0045761D"/>
    <w:pPr>
      <w:pageBreakBefore/>
      <w:spacing w:before="0"/>
    </w:pPr>
    <w:rPr>
      <w:i/>
    </w:rPr>
  </w:style>
  <w:style w:type="paragraph" w:styleId="a8">
    <w:name w:val="footnote text"/>
    <w:basedOn w:val="34b"/>
    <w:link w:val="a9"/>
    <w:rsid w:val="0045761D"/>
    <w:pPr>
      <w:spacing w:after="60" w:line="240" w:lineRule="auto"/>
    </w:pPr>
    <w:rPr>
      <w:sz w:val="18"/>
    </w:rPr>
  </w:style>
  <w:style w:type="character" w:customStyle="1" w:styleId="a9">
    <w:name w:val="Текст сноски Знак"/>
    <w:basedOn w:val="a1"/>
    <w:link w:val="a8"/>
    <w:rsid w:val="0045761D"/>
    <w:rPr>
      <w:rFonts w:ascii="Times New Roman" w:eastAsia="Times New Roman" w:hAnsi="Times New Roman" w:cs="Times New Roman"/>
      <w:sz w:val="18"/>
      <w:szCs w:val="20"/>
      <w:lang w:eastAsia="x-none"/>
    </w:rPr>
  </w:style>
  <w:style w:type="paragraph" w:customStyle="1" w:styleId="341">
    <w:name w:val="34_Список_Нум_1"/>
    <w:basedOn w:val="34b"/>
    <w:link w:val="341a"/>
    <w:qFormat/>
    <w:rsid w:val="0045761D"/>
    <w:pPr>
      <w:numPr>
        <w:numId w:val="13"/>
      </w:numPr>
    </w:pPr>
  </w:style>
  <w:style w:type="character" w:customStyle="1" w:styleId="341a">
    <w:name w:val="34_Список_Нум_1 Знак"/>
    <w:link w:val="341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2">
    <w:name w:val="34_Список_Нум_2"/>
    <w:basedOn w:val="34b"/>
    <w:link w:val="3425"/>
    <w:qFormat/>
    <w:rsid w:val="0045761D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fff1">
    <w:name w:val="34_Список_Нум_Вводная_фраза"/>
    <w:basedOn w:val="34b"/>
    <w:next w:val="341"/>
    <w:link w:val="34fff2"/>
    <w:qFormat/>
    <w:rsid w:val="0045761D"/>
    <w:pPr>
      <w:keepNext/>
    </w:pPr>
  </w:style>
  <w:style w:type="paragraph" w:customStyle="1" w:styleId="34ff6">
    <w:name w:val="34_Рамка_Основной"/>
    <w:basedOn w:val="34b"/>
    <w:link w:val="34ff5"/>
    <w:rsid w:val="0045761D"/>
    <w:pPr>
      <w:spacing w:line="240" w:lineRule="auto"/>
      <w:ind w:firstLine="0"/>
      <w:jc w:val="center"/>
    </w:pPr>
    <w:rPr>
      <w:sz w:val="18"/>
    </w:rPr>
  </w:style>
  <w:style w:type="paragraph" w:customStyle="1" w:styleId="34ff8">
    <w:name w:val="34_Рамка_Подписи"/>
    <w:basedOn w:val="34ff6"/>
    <w:link w:val="34ff7"/>
    <w:rsid w:val="0045761D"/>
    <w:pPr>
      <w:tabs>
        <w:tab w:val="left" w:pos="284"/>
      </w:tabs>
    </w:pPr>
    <w:rPr>
      <w:rFonts w:asciiTheme="minorHAnsi" w:eastAsiaTheme="minorHAnsi" w:hAnsiTheme="minorHAnsi" w:cstheme="minorBidi"/>
      <w:i/>
      <w:szCs w:val="18"/>
      <w:lang w:val="x-none"/>
    </w:rPr>
  </w:style>
  <w:style w:type="paragraph" w:customStyle="1" w:styleId="34fff3">
    <w:name w:val="34_Таблица_Число_в_ячейке"/>
    <w:basedOn w:val="34fff4"/>
    <w:link w:val="34fff5"/>
    <w:rsid w:val="0045761D"/>
    <w:pPr>
      <w:jc w:val="right"/>
    </w:pPr>
    <w:rPr>
      <w:rFonts w:cs="Arial"/>
      <w:bCs/>
      <w:lang w:val="x-none"/>
    </w:rPr>
  </w:style>
  <w:style w:type="paragraph" w:customStyle="1" w:styleId="34fff4">
    <w:name w:val="34_Таблица_Основной"/>
    <w:basedOn w:val="34b"/>
    <w:qFormat/>
    <w:rsid w:val="0045761D"/>
    <w:pPr>
      <w:spacing w:line="240" w:lineRule="auto"/>
      <w:ind w:firstLine="0"/>
      <w:jc w:val="left"/>
    </w:pPr>
    <w:rPr>
      <w:sz w:val="20"/>
    </w:rPr>
  </w:style>
  <w:style w:type="paragraph" w:customStyle="1" w:styleId="34fff6">
    <w:name w:val="34_Таблица_Шапка"/>
    <w:basedOn w:val="34fff4"/>
    <w:link w:val="34fff7"/>
    <w:qFormat/>
    <w:rsid w:val="0045761D"/>
    <w:pPr>
      <w:keepNext/>
      <w:keepLines/>
      <w:spacing w:before="60" w:after="60"/>
      <w:jc w:val="center"/>
    </w:pPr>
    <w:rPr>
      <w:b/>
    </w:rPr>
  </w:style>
  <w:style w:type="paragraph" w:customStyle="1" w:styleId="34f9">
    <w:name w:val="34_ТЛ_Обозначение_документа"/>
    <w:basedOn w:val="34f3"/>
    <w:next w:val="34f3"/>
    <w:rsid w:val="0045761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f8">
    <w:name w:val="34_ТЛ_Количество_листов"/>
    <w:basedOn w:val="34f3"/>
    <w:next w:val="34f3"/>
    <w:rsid w:val="0045761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5">
    <w:name w:val="34_ТЛ_Название_документа_Сокращенное"/>
    <w:basedOn w:val="34f3"/>
    <w:next w:val="34f8"/>
    <w:rsid w:val="0045761D"/>
    <w:pPr>
      <w:spacing w:after="120"/>
    </w:pPr>
    <w:rPr>
      <w:rFonts w:cs="Arial"/>
      <w:b/>
      <w:sz w:val="28"/>
      <w:szCs w:val="28"/>
      <w:lang w:eastAsia="en-US"/>
    </w:rPr>
  </w:style>
  <w:style w:type="paragraph" w:styleId="31">
    <w:name w:val="toc 3"/>
    <w:basedOn w:val="34b"/>
    <w:next w:val="34b"/>
    <w:autoRedefine/>
    <w:uiPriority w:val="39"/>
    <w:rsid w:val="0045761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f9">
    <w:name w:val="34_Подзаголовок"/>
    <w:basedOn w:val="34b"/>
    <w:next w:val="34b"/>
    <w:rsid w:val="0045761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45761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45761D"/>
    <w:pPr>
      <w:keepLines/>
      <w:numPr>
        <w:numId w:val="57"/>
      </w:numPr>
    </w:pPr>
  </w:style>
  <w:style w:type="character" w:customStyle="1" w:styleId="3433">
    <w:name w:val="34_Список_Нум_3 Знак"/>
    <w:basedOn w:val="a1"/>
    <w:link w:val="343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3">
    <w:name w:val="34_Список_Нум_3"/>
    <w:basedOn w:val="34b"/>
    <w:link w:val="3433"/>
    <w:qFormat/>
    <w:rsid w:val="0045761D"/>
    <w:pPr>
      <w:numPr>
        <w:ilvl w:val="2"/>
        <w:numId w:val="13"/>
      </w:numPr>
    </w:pPr>
  </w:style>
  <w:style w:type="paragraph" w:customStyle="1" w:styleId="34fffa">
    <w:name w:val="34_Определения"/>
    <w:basedOn w:val="34b"/>
    <w:rsid w:val="0045761D"/>
    <w:pPr>
      <w:ind w:firstLine="0"/>
      <w:jc w:val="left"/>
    </w:pPr>
  </w:style>
  <w:style w:type="paragraph" w:customStyle="1" w:styleId="34fffb">
    <w:name w:val="34_ЛУ_Подпись_Шапка"/>
    <w:basedOn w:val="34b"/>
    <w:next w:val="34ffa"/>
    <w:rsid w:val="0045761D"/>
    <w:pPr>
      <w:ind w:firstLine="0"/>
      <w:jc w:val="left"/>
    </w:pPr>
    <w:rPr>
      <w:caps/>
      <w:szCs w:val="24"/>
    </w:rPr>
  </w:style>
  <w:style w:type="paragraph" w:customStyle="1" w:styleId="34ff3">
    <w:name w:val="34_Заголовок_Приложение_Тип"/>
    <w:basedOn w:val="34b"/>
    <w:next w:val="341b"/>
    <w:qFormat/>
    <w:rsid w:val="0045761D"/>
    <w:pPr>
      <w:keepNext/>
      <w:keepLines/>
      <w:spacing w:after="240"/>
      <w:ind w:firstLine="0"/>
      <w:jc w:val="center"/>
    </w:pPr>
    <w:rPr>
      <w:sz w:val="32"/>
    </w:rPr>
  </w:style>
  <w:style w:type="paragraph" w:customStyle="1" w:styleId="34fffc">
    <w:name w:val="34_Листинг"/>
    <w:basedOn w:val="34b"/>
    <w:rsid w:val="0045761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d">
    <w:name w:val="34_Таблица_Боковик"/>
    <w:basedOn w:val="34fff4"/>
    <w:rsid w:val="0045761D"/>
    <w:rPr>
      <w:b/>
    </w:rPr>
  </w:style>
  <w:style w:type="paragraph" w:customStyle="1" w:styleId="3440">
    <w:name w:val="34_Заголовок_4_Приложение"/>
    <w:basedOn w:val="4"/>
    <w:next w:val="34b"/>
    <w:rsid w:val="0045761D"/>
    <w:pPr>
      <w:numPr>
        <w:numId w:val="57"/>
      </w:numPr>
    </w:pPr>
  </w:style>
  <w:style w:type="paragraph" w:customStyle="1" w:styleId="3410">
    <w:name w:val="34_Таблица_Список_Марк_1"/>
    <w:basedOn w:val="34fff4"/>
    <w:link w:val="341c"/>
    <w:rsid w:val="0045761D"/>
    <w:pPr>
      <w:numPr>
        <w:numId w:val="54"/>
      </w:numPr>
    </w:pPr>
    <w:rPr>
      <w:lang w:val="x-none"/>
    </w:rPr>
  </w:style>
  <w:style w:type="character" w:customStyle="1" w:styleId="34fffe">
    <w:name w:val="34_Знак_Гиперссылка"/>
    <w:rsid w:val="0045761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45761D"/>
    <w:pPr>
      <w:numPr>
        <w:ilvl w:val="2"/>
        <w:numId w:val="55"/>
      </w:numPr>
    </w:pPr>
  </w:style>
  <w:style w:type="paragraph" w:customStyle="1" w:styleId="3422">
    <w:name w:val="34_Таблица_Список_Нум_2"/>
    <w:basedOn w:val="34fff4"/>
    <w:rsid w:val="0045761D"/>
    <w:pPr>
      <w:numPr>
        <w:numId w:val="2"/>
      </w:numPr>
    </w:pPr>
    <w:rPr>
      <w:lang w:val="x-none"/>
    </w:rPr>
  </w:style>
  <w:style w:type="paragraph" w:customStyle="1" w:styleId="3421">
    <w:name w:val="34_Таблица_Список_Марк_2"/>
    <w:basedOn w:val="34fff4"/>
    <w:link w:val="3426"/>
    <w:rsid w:val="0045761D"/>
    <w:pPr>
      <w:numPr>
        <w:numId w:val="56"/>
      </w:numPr>
    </w:pPr>
    <w:rPr>
      <w:lang w:val="x-none"/>
    </w:rPr>
  </w:style>
  <w:style w:type="paragraph" w:customStyle="1" w:styleId="3430">
    <w:name w:val="34_Таблица_Список_Нум_3"/>
    <w:basedOn w:val="34fff4"/>
    <w:rsid w:val="0045761D"/>
    <w:pPr>
      <w:numPr>
        <w:numId w:val="3"/>
      </w:numPr>
    </w:pPr>
    <w:rPr>
      <w:lang w:val="x-none"/>
    </w:rPr>
  </w:style>
  <w:style w:type="paragraph" w:customStyle="1" w:styleId="34ffff">
    <w:name w:val="34_Колонтитул_Номер_страницы"/>
    <w:basedOn w:val="34b"/>
    <w:rsid w:val="0045761D"/>
    <w:pPr>
      <w:spacing w:before="120"/>
      <w:ind w:firstLine="0"/>
      <w:jc w:val="center"/>
    </w:pPr>
    <w:rPr>
      <w:sz w:val="22"/>
    </w:rPr>
  </w:style>
  <w:style w:type="paragraph" w:customStyle="1" w:styleId="34ffff0">
    <w:name w:val="34_Таблица_Сноска"/>
    <w:basedOn w:val="34b"/>
    <w:rsid w:val="0045761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45761D"/>
    <w:pPr>
      <w:numPr>
        <w:numId w:val="4"/>
      </w:numPr>
      <w:spacing w:after="360"/>
      <w:contextualSpacing/>
    </w:pPr>
  </w:style>
  <w:style w:type="paragraph" w:customStyle="1" w:styleId="34ffff1">
    <w:name w:val="34_Отбивка_после_таблицы"/>
    <w:basedOn w:val="34b"/>
    <w:next w:val="34b"/>
    <w:qFormat/>
    <w:rsid w:val="0045761D"/>
    <w:pPr>
      <w:spacing w:after="240"/>
    </w:pPr>
  </w:style>
  <w:style w:type="paragraph" w:customStyle="1" w:styleId="34ffff2">
    <w:name w:val="34_Врезка_Примечание_Заголовок"/>
    <w:basedOn w:val="34f1"/>
    <w:next w:val="347"/>
    <w:rsid w:val="0045761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45761D"/>
    <w:pPr>
      <w:numPr>
        <w:numId w:val="5"/>
      </w:numPr>
      <w:spacing w:line="240" w:lineRule="auto"/>
      <w:jc w:val="left"/>
    </w:pPr>
    <w:rPr>
      <w:sz w:val="18"/>
    </w:rPr>
  </w:style>
  <w:style w:type="paragraph" w:customStyle="1" w:styleId="3414">
    <w:name w:val="34_Таблица_Список_Нум_1"/>
    <w:basedOn w:val="34fff4"/>
    <w:link w:val="341d"/>
    <w:rsid w:val="0045761D"/>
    <w:pPr>
      <w:numPr>
        <w:numId w:val="15"/>
      </w:numPr>
    </w:pPr>
    <w:rPr>
      <w:lang w:val="x-none"/>
    </w:rPr>
  </w:style>
  <w:style w:type="paragraph" w:styleId="aa">
    <w:name w:val="Revision"/>
    <w:hidden/>
    <w:uiPriority w:val="99"/>
    <w:semiHidden/>
    <w:rsid w:val="004576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4ffff3">
    <w:name w:val="34_Пример_Заголовок"/>
    <w:basedOn w:val="34ffb"/>
    <w:next w:val="34ffb"/>
    <w:rsid w:val="0045761D"/>
    <w:pPr>
      <w:keepNext/>
      <w:spacing w:after="120"/>
    </w:pPr>
    <w:rPr>
      <w:b/>
      <w:lang w:eastAsia="ru-RU"/>
    </w:rPr>
  </w:style>
  <w:style w:type="character" w:styleId="ab">
    <w:name w:val="FollowedHyperlink"/>
    <w:rsid w:val="0045761D"/>
    <w:rPr>
      <w:color w:val="auto"/>
    </w:rPr>
  </w:style>
  <w:style w:type="character" w:customStyle="1" w:styleId="34ffff4">
    <w:name w:val="34_Знак_Нижний_индекс"/>
    <w:rsid w:val="0045761D"/>
    <w:rPr>
      <w:vertAlign w:val="subscript"/>
    </w:rPr>
  </w:style>
  <w:style w:type="character" w:styleId="ac">
    <w:name w:val="footnote reference"/>
    <w:basedOn w:val="a1"/>
    <w:rsid w:val="0045761D"/>
    <w:rPr>
      <w:vertAlign w:val="superscript"/>
    </w:rPr>
  </w:style>
  <w:style w:type="paragraph" w:styleId="ad">
    <w:name w:val="header"/>
    <w:basedOn w:val="34b"/>
    <w:link w:val="ae"/>
    <w:rsid w:val="0045761D"/>
    <w:pPr>
      <w:spacing w:line="240" w:lineRule="auto"/>
      <w:ind w:firstLine="0"/>
      <w:jc w:val="center"/>
    </w:pPr>
    <w:rPr>
      <w:sz w:val="20"/>
    </w:rPr>
  </w:style>
  <w:style w:type="character" w:customStyle="1" w:styleId="ae">
    <w:name w:val="Верхний колонтитул Знак"/>
    <w:basedOn w:val="a1"/>
    <w:link w:val="ad"/>
    <w:rsid w:val="0045761D"/>
    <w:rPr>
      <w:rFonts w:ascii="Times New Roman" w:eastAsia="Times New Roman" w:hAnsi="Times New Roman" w:cs="Times New Roman"/>
      <w:sz w:val="20"/>
      <w:szCs w:val="20"/>
      <w:lang w:eastAsia="x-none"/>
    </w:rPr>
  </w:style>
  <w:style w:type="paragraph" w:styleId="af">
    <w:name w:val="footer"/>
    <w:basedOn w:val="34b"/>
    <w:link w:val="af0"/>
    <w:rsid w:val="0045761D"/>
    <w:pPr>
      <w:spacing w:before="20" w:after="120"/>
      <w:ind w:firstLine="0"/>
      <w:jc w:val="center"/>
    </w:pPr>
    <w:rPr>
      <w:sz w:val="20"/>
    </w:rPr>
  </w:style>
  <w:style w:type="character" w:customStyle="1" w:styleId="af0">
    <w:name w:val="Нижний колонтитул Знак"/>
    <w:basedOn w:val="a1"/>
    <w:link w:val="af"/>
    <w:rsid w:val="0045761D"/>
    <w:rPr>
      <w:rFonts w:ascii="Times New Roman" w:eastAsia="Times New Roman" w:hAnsi="Times New Roman" w:cs="Times New Roman"/>
      <w:sz w:val="20"/>
      <w:szCs w:val="20"/>
      <w:lang w:eastAsia="x-none"/>
    </w:rPr>
  </w:style>
  <w:style w:type="numbering" w:customStyle="1" w:styleId="a">
    <w:name w:val="Приложение"/>
    <w:uiPriority w:val="99"/>
    <w:rsid w:val="0045761D"/>
    <w:pPr>
      <w:numPr>
        <w:numId w:val="6"/>
      </w:numPr>
    </w:pPr>
  </w:style>
  <w:style w:type="character" w:customStyle="1" w:styleId="3434">
    <w:name w:val="34_Список_Марк_3 Знак"/>
    <w:basedOn w:val="34c"/>
    <w:link w:val="3432"/>
    <w:rsid w:val="00AA60F7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fff2">
    <w:name w:val="34_Список_Нум_Вводная_фраза Знак"/>
    <w:basedOn w:val="34c"/>
    <w:link w:val="34fff1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53C92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53C92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53C92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34ffff5">
    <w:name w:val="34_Знак_Клавиши"/>
    <w:rsid w:val="0045761D"/>
    <w:rPr>
      <w:rFonts w:ascii="Calibri" w:hAnsi="Calibri"/>
      <w:caps/>
      <w:smallCaps w:val="0"/>
      <w:lang w:val="en-US"/>
    </w:rPr>
  </w:style>
  <w:style w:type="character" w:customStyle="1" w:styleId="34ffff6">
    <w:name w:val="34_Знак_Программный_код"/>
    <w:rsid w:val="0045761D"/>
    <w:rPr>
      <w:rFonts w:ascii="Courier New" w:hAnsi="Courier New"/>
    </w:rPr>
  </w:style>
  <w:style w:type="paragraph" w:customStyle="1" w:styleId="34ffff7">
    <w:name w:val="34_Отбивка_после_примера"/>
    <w:basedOn w:val="34b"/>
    <w:next w:val="34b"/>
    <w:rsid w:val="0045761D"/>
  </w:style>
  <w:style w:type="paragraph" w:styleId="af1">
    <w:name w:val="caption"/>
    <w:basedOn w:val="34b"/>
    <w:next w:val="34b"/>
    <w:rsid w:val="0024100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fb"/>
    <w:rsid w:val="0045761D"/>
    <w:pPr>
      <w:numPr>
        <w:numId w:val="7"/>
      </w:numPr>
      <w:spacing w:before="0"/>
    </w:pPr>
  </w:style>
  <w:style w:type="paragraph" w:customStyle="1" w:styleId="34ffff8">
    <w:name w:val="34_Листинг_Заголовок"/>
    <w:basedOn w:val="34b"/>
    <w:next w:val="34fffc"/>
    <w:rsid w:val="0045761D"/>
    <w:pPr>
      <w:keepNext/>
      <w:keepLines/>
      <w:spacing w:before="360" w:after="120"/>
    </w:pPr>
  </w:style>
  <w:style w:type="character" w:customStyle="1" w:styleId="af2">
    <w:name w:val="Основной текст Знак"/>
    <w:semiHidden/>
    <w:rsid w:val="0045761D"/>
    <w:rPr>
      <w:rFonts w:ascii="Arial" w:hAnsi="Arial"/>
      <w:sz w:val="24"/>
    </w:rPr>
  </w:style>
  <w:style w:type="character" w:customStyle="1" w:styleId="af3">
    <w:name w:val="Текст примечания Знак"/>
    <w:semiHidden/>
    <w:rsid w:val="0045761D"/>
    <w:rPr>
      <w:rFonts w:ascii="Arial" w:hAnsi="Arial"/>
    </w:rPr>
  </w:style>
  <w:style w:type="character" w:customStyle="1" w:styleId="af4">
    <w:name w:val="Тема примечания Знак"/>
    <w:semiHidden/>
    <w:rsid w:val="0045761D"/>
    <w:rPr>
      <w:rFonts w:ascii="Arial" w:hAnsi="Arial"/>
      <w:b/>
      <w:bCs/>
    </w:rPr>
  </w:style>
  <w:style w:type="paragraph" w:styleId="af5">
    <w:name w:val="annotation text"/>
    <w:basedOn w:val="a0"/>
    <w:link w:val="13"/>
    <w:semiHidden/>
    <w:rsid w:val="0045761D"/>
    <w:rPr>
      <w:sz w:val="20"/>
    </w:rPr>
  </w:style>
  <w:style w:type="character" w:customStyle="1" w:styleId="13">
    <w:name w:val="Текст примечания Знак1"/>
    <w:basedOn w:val="a1"/>
    <w:link w:val="af5"/>
    <w:semiHidden/>
    <w:rsid w:val="0045761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annotation reference"/>
    <w:semiHidden/>
    <w:rsid w:val="0045761D"/>
    <w:rPr>
      <w:sz w:val="16"/>
      <w:szCs w:val="16"/>
    </w:rPr>
  </w:style>
  <w:style w:type="character" w:styleId="af7">
    <w:name w:val="page number"/>
    <w:rsid w:val="0045761D"/>
  </w:style>
  <w:style w:type="paragraph" w:styleId="af8">
    <w:name w:val="Body Text"/>
    <w:basedOn w:val="a0"/>
    <w:link w:val="14"/>
    <w:semiHidden/>
    <w:unhideWhenUsed/>
    <w:rsid w:val="0045761D"/>
    <w:pPr>
      <w:spacing w:after="120"/>
    </w:pPr>
  </w:style>
  <w:style w:type="character" w:customStyle="1" w:styleId="14">
    <w:name w:val="Основной текст Знак1"/>
    <w:basedOn w:val="a1"/>
    <w:link w:val="af8"/>
    <w:semiHidden/>
    <w:rsid w:val="0045761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9">
    <w:name w:val="annotation subject"/>
    <w:basedOn w:val="af5"/>
    <w:next w:val="af5"/>
    <w:link w:val="15"/>
    <w:semiHidden/>
    <w:rsid w:val="0045761D"/>
    <w:rPr>
      <w:b/>
      <w:bCs/>
    </w:rPr>
  </w:style>
  <w:style w:type="character" w:customStyle="1" w:styleId="15">
    <w:name w:val="Тема примечания Знак1"/>
    <w:basedOn w:val="13"/>
    <w:link w:val="af9"/>
    <w:semiHidden/>
    <w:rsid w:val="0045761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2">
    <w:name w:val="Текст выноски Знак1"/>
    <w:basedOn w:val="a1"/>
    <w:link w:val="a6"/>
    <w:semiHidden/>
    <w:rsid w:val="0045761D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34ffff9">
    <w:name w:val="34_ТЛ_Подпись_Шапка"/>
    <w:basedOn w:val="34fffb"/>
    <w:next w:val="34ffffa"/>
    <w:rsid w:val="0045761D"/>
  </w:style>
  <w:style w:type="paragraph" w:customStyle="1" w:styleId="34ffffb">
    <w:name w:val="34_ТЛ_Подпись_скрытый"/>
    <w:basedOn w:val="34ffffa"/>
    <w:rsid w:val="0045761D"/>
    <w:rPr>
      <w:vanish/>
    </w:rPr>
  </w:style>
  <w:style w:type="paragraph" w:customStyle="1" w:styleId="34ffffa">
    <w:name w:val="34_ТЛ_Подпись"/>
    <w:basedOn w:val="34ffa"/>
    <w:rsid w:val="0045761D"/>
  </w:style>
  <w:style w:type="paragraph" w:customStyle="1" w:styleId="34a0">
    <w:name w:val="34_Комментaрий_из_ГОСТ"/>
    <w:basedOn w:val="34b"/>
    <w:rsid w:val="0045761D"/>
    <w:rPr>
      <w:rFonts w:ascii="Arial Narrow" w:hAnsi="Arial Narrow"/>
      <w:vanish/>
    </w:rPr>
  </w:style>
  <w:style w:type="paragraph" w:customStyle="1" w:styleId="34ffffc">
    <w:name w:val="34_Комментарий_Философта"/>
    <w:basedOn w:val="34b"/>
    <w:rsid w:val="0045761D"/>
    <w:rPr>
      <w:rFonts w:ascii="Arial Narrow" w:hAnsi="Arial Narrow"/>
      <w:vanish/>
      <w:color w:val="0000FF"/>
    </w:rPr>
  </w:style>
  <w:style w:type="paragraph" w:customStyle="1" w:styleId="34ffffd">
    <w:name w:val="34_ТЛ_Организация"/>
    <w:basedOn w:val="34f3"/>
    <w:next w:val="34f3"/>
    <w:rsid w:val="0045761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fe">
    <w:name w:val="34_Таблица_Сноска_Линия"/>
    <w:basedOn w:val="34ffff0"/>
    <w:next w:val="34ffff0"/>
    <w:rsid w:val="0045761D"/>
    <w:pPr>
      <w:keepNext/>
    </w:pPr>
  </w:style>
  <w:style w:type="paragraph" w:customStyle="1" w:styleId="34fffff">
    <w:name w:val="34_Таблица_Примечание"/>
    <w:basedOn w:val="34ffff0"/>
    <w:rsid w:val="0045761D"/>
  </w:style>
  <w:style w:type="character" w:customStyle="1" w:styleId="34fff7">
    <w:name w:val="34_Таблица_Шапка Знак"/>
    <w:basedOn w:val="a1"/>
    <w:link w:val="34fff6"/>
    <w:rsid w:val="0045761D"/>
    <w:rPr>
      <w:rFonts w:ascii="Times New Roman" w:eastAsia="Times New Roman" w:hAnsi="Times New Roman" w:cs="Times New Roman"/>
      <w:b/>
      <w:sz w:val="20"/>
      <w:szCs w:val="20"/>
      <w:lang w:eastAsia="x-none"/>
    </w:rPr>
  </w:style>
  <w:style w:type="paragraph" w:customStyle="1" w:styleId="34fffff0">
    <w:name w:val="34_Рисунок_Подпись"/>
    <w:basedOn w:val="34b"/>
    <w:rsid w:val="0045761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45761D"/>
    <w:pPr>
      <w:spacing w:before="2320"/>
    </w:pPr>
  </w:style>
  <w:style w:type="paragraph" w:customStyle="1" w:styleId="34a">
    <w:name w:val="34_Процедура_Шаг_Единичный"/>
    <w:basedOn w:val="34b"/>
    <w:qFormat/>
    <w:rsid w:val="0045761D"/>
    <w:pPr>
      <w:numPr>
        <w:numId w:val="53"/>
      </w:numPr>
    </w:pPr>
  </w:style>
  <w:style w:type="paragraph" w:customStyle="1" w:styleId="34fffff1">
    <w:name w:val="34_Процедура_Заголовок"/>
    <w:basedOn w:val="34b"/>
    <w:next w:val="34ff"/>
    <w:rsid w:val="0045761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45761D"/>
    <w:pPr>
      <w:spacing w:before="1860"/>
    </w:pPr>
  </w:style>
  <w:style w:type="paragraph" w:customStyle="1" w:styleId="3427">
    <w:name w:val="34_Процедура_Примечание_2"/>
    <w:basedOn w:val="34f6"/>
    <w:qFormat/>
    <w:rsid w:val="00D56824"/>
    <w:pPr>
      <w:ind w:left="1888"/>
    </w:pPr>
  </w:style>
  <w:style w:type="paragraph" w:customStyle="1" w:styleId="3428">
    <w:name w:val="34_ТЛ_Название_документа_2"/>
    <w:basedOn w:val="34f4"/>
    <w:qFormat/>
    <w:rsid w:val="0003706B"/>
  </w:style>
  <w:style w:type="paragraph" w:customStyle="1" w:styleId="3435">
    <w:name w:val="34_ТЛ_Название_документа_3"/>
    <w:basedOn w:val="34f5"/>
    <w:qFormat/>
    <w:rsid w:val="0003706B"/>
  </w:style>
  <w:style w:type="character" w:customStyle="1" w:styleId="3429">
    <w:name w:val="34_Список_Абзац_2 Знак"/>
    <w:basedOn w:val="341f0"/>
    <w:link w:val="342a"/>
    <w:rsid w:val="0045761D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customStyle="1" w:styleId="34fffff2">
    <w:name w:val="34_Процедура_Абзац_Подшага"/>
    <w:basedOn w:val="34fffff3"/>
    <w:rsid w:val="0045761D"/>
    <w:pPr>
      <w:ind w:left="1673"/>
    </w:pPr>
  </w:style>
  <w:style w:type="character" w:customStyle="1" w:styleId="34fff5">
    <w:name w:val="34_Таблица_Число_в_ячейке Знак"/>
    <w:basedOn w:val="a1"/>
    <w:link w:val="34fff3"/>
    <w:rsid w:val="0045761D"/>
    <w:rPr>
      <w:rFonts w:ascii="Times New Roman" w:eastAsia="Times New Roman" w:hAnsi="Times New Roman" w:cs="Arial"/>
      <w:bCs/>
      <w:sz w:val="20"/>
      <w:szCs w:val="20"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45761D"/>
    <w:pPr>
      <w:ind w:left="1191" w:firstLine="0"/>
    </w:pPr>
  </w:style>
  <w:style w:type="character" w:customStyle="1" w:styleId="341f0">
    <w:name w:val="34_Список_Абзац_1 Знак"/>
    <w:basedOn w:val="34c"/>
    <w:link w:val="341f1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fffff3">
    <w:name w:val="34_Процедура_Абзац_Шага"/>
    <w:basedOn w:val="34b"/>
    <w:rsid w:val="0045761D"/>
    <w:pPr>
      <w:ind w:left="1191" w:firstLine="0"/>
    </w:pPr>
  </w:style>
  <w:style w:type="paragraph" w:customStyle="1" w:styleId="342a">
    <w:name w:val="34_Список_Абзац_2"/>
    <w:basedOn w:val="341f1"/>
    <w:link w:val="3429"/>
    <w:rsid w:val="0045761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45761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45761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45761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45761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45761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45761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241000"/>
    <w:pPr>
      <w:numPr>
        <w:numId w:val="12"/>
      </w:numPr>
    </w:pPr>
  </w:style>
  <w:style w:type="paragraph" w:customStyle="1" w:styleId="34fffff4">
    <w:name w:val="34_Таблица_Подзаголовок"/>
    <w:basedOn w:val="34fff4"/>
    <w:link w:val="34fffff5"/>
    <w:rsid w:val="0045761D"/>
    <w:pPr>
      <w:keepNext/>
      <w:jc w:val="center"/>
    </w:pPr>
    <w:rPr>
      <w:b/>
      <w:lang w:val="x-none"/>
    </w:rPr>
  </w:style>
  <w:style w:type="character" w:customStyle="1" w:styleId="34fffff5">
    <w:name w:val="34_Таблица_Подзаголовок Знак"/>
    <w:basedOn w:val="a1"/>
    <w:link w:val="34fffff4"/>
    <w:rsid w:val="0045761D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paragraph" w:customStyle="1" w:styleId="34fffff6">
    <w:name w:val="34_Таблица_По_центру"/>
    <w:basedOn w:val="34fff4"/>
    <w:rsid w:val="0045761D"/>
    <w:pPr>
      <w:jc w:val="center"/>
    </w:pPr>
  </w:style>
  <w:style w:type="paragraph" w:customStyle="1" w:styleId="3411">
    <w:name w:val="34_Таблица_Список_Марк_1_без_отступа"/>
    <w:basedOn w:val="34fff4"/>
    <w:rsid w:val="0045761D"/>
    <w:pPr>
      <w:numPr>
        <w:numId w:val="58"/>
      </w:numPr>
    </w:pPr>
  </w:style>
  <w:style w:type="paragraph" w:customStyle="1" w:styleId="34fffff7">
    <w:name w:val="34_Формула"/>
    <w:basedOn w:val="a0"/>
    <w:rsid w:val="0045761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8">
    <w:name w:val="34_Формула_Номер"/>
    <w:basedOn w:val="a0"/>
    <w:rsid w:val="0045761D"/>
    <w:pPr>
      <w:spacing w:before="240" w:after="240" w:line="360" w:lineRule="auto"/>
      <w:jc w:val="right"/>
    </w:pPr>
    <w:rPr>
      <w:lang w:eastAsia="x-none"/>
    </w:rPr>
  </w:style>
  <w:style w:type="paragraph" w:customStyle="1" w:styleId="34fffff9">
    <w:name w:val="34_Таблица_Список_Абзац"/>
    <w:basedOn w:val="34fff4"/>
    <w:rsid w:val="0045761D"/>
    <w:pPr>
      <w:ind w:left="340"/>
    </w:pPr>
    <w:rPr>
      <w:lang w:val="x-none"/>
    </w:rPr>
  </w:style>
  <w:style w:type="paragraph" w:customStyle="1" w:styleId="341f2">
    <w:name w:val="34_Таблица_Список_Абзац_1"/>
    <w:basedOn w:val="34fff4"/>
    <w:rsid w:val="0045761D"/>
    <w:pPr>
      <w:ind w:left="680"/>
    </w:pPr>
  </w:style>
  <w:style w:type="character" w:customStyle="1" w:styleId="34fffffa">
    <w:name w:val="34_Знак_Пример_Подпись"/>
    <w:qFormat/>
    <w:rsid w:val="0045761D"/>
    <w:rPr>
      <w:b/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annotation reference" w:uiPriority="0"/>
    <w:lsdException w:name="page number" w:uiPriority="0"/>
    <w:lsdException w:name="Title" w:uiPriority="10" w:unhideWhenUsed="0"/>
    <w:lsdException w:name="Default Paragraph Font" w:uiPriority="1"/>
    <w:lsdException w:name="Body Text" w:uiPriority="0"/>
    <w:lsdException w:name="Subtitle" w:uiPriority="11" w:unhideWhenUsed="0"/>
    <w:lsdException w:name="FollowedHyperlink" w:uiPriority="0"/>
    <w:lsdException w:name="Strong" w:uiPriority="22" w:unhideWhenUsed="0"/>
    <w:lsdException w:name="Emphasis" w:uiPriority="20" w:unhideWhenUsed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576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next w:val="34b"/>
    <w:link w:val="10"/>
    <w:qFormat/>
    <w:rsid w:val="0045761D"/>
    <w:pPr>
      <w:keepNext/>
      <w:keepLines/>
      <w:pageBreakBefore/>
      <w:numPr>
        <w:numId w:val="59"/>
      </w:numPr>
      <w:spacing w:after="240" w:line="360" w:lineRule="auto"/>
      <w:jc w:val="both"/>
      <w:outlineLvl w:val="0"/>
    </w:pPr>
    <w:rPr>
      <w:rFonts w:ascii="Times New Roman" w:eastAsia="Times New Roman" w:hAnsi="Times New Roman" w:cs="Times New Roman"/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45761D"/>
    <w:pPr>
      <w:keepNext/>
      <w:keepLines/>
      <w:numPr>
        <w:ilvl w:val="1"/>
        <w:numId w:val="59"/>
      </w:numPr>
      <w:spacing w:before="480" w:after="240" w:line="360" w:lineRule="auto"/>
      <w:jc w:val="both"/>
      <w:outlineLvl w:val="1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3">
    <w:name w:val="heading 3"/>
    <w:next w:val="34b"/>
    <w:link w:val="30"/>
    <w:qFormat/>
    <w:rsid w:val="0045761D"/>
    <w:pPr>
      <w:keepNext/>
      <w:keepLines/>
      <w:numPr>
        <w:ilvl w:val="2"/>
        <w:numId w:val="59"/>
      </w:numPr>
      <w:spacing w:before="480" w:after="240" w:line="36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4">
    <w:name w:val="heading 4"/>
    <w:next w:val="34b"/>
    <w:link w:val="40"/>
    <w:qFormat/>
    <w:rsid w:val="0045761D"/>
    <w:pPr>
      <w:keepNext/>
      <w:keepLines/>
      <w:numPr>
        <w:ilvl w:val="3"/>
        <w:numId w:val="59"/>
      </w:numPr>
      <w:spacing w:before="480" w:after="240" w:line="36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5">
    <w:name w:val="heading 5"/>
    <w:next w:val="34b"/>
    <w:link w:val="50"/>
    <w:qFormat/>
    <w:rsid w:val="0045761D"/>
    <w:pPr>
      <w:keepNext/>
      <w:numPr>
        <w:ilvl w:val="4"/>
        <w:numId w:val="59"/>
      </w:numPr>
      <w:spacing w:before="480" w:after="240" w:line="360" w:lineRule="auto"/>
      <w:jc w:val="both"/>
      <w:outlineLvl w:val="4"/>
    </w:pPr>
    <w:rPr>
      <w:rFonts w:ascii="Times New Roman" w:eastAsia="Times New Roman" w:hAnsi="Times New Roman" w:cs="Times New Roman"/>
      <w:bCs/>
      <w:i/>
      <w:iCs/>
      <w:szCs w:val="26"/>
      <w:lang w:eastAsia="ru-RU"/>
    </w:rPr>
  </w:style>
  <w:style w:type="paragraph" w:styleId="6">
    <w:name w:val="heading 6"/>
    <w:next w:val="34b"/>
    <w:link w:val="60"/>
    <w:qFormat/>
    <w:rsid w:val="0045761D"/>
    <w:pPr>
      <w:keepNext/>
      <w:numPr>
        <w:ilvl w:val="5"/>
        <w:numId w:val="59"/>
      </w:numPr>
      <w:spacing w:before="480" w:after="240" w:line="360" w:lineRule="auto"/>
      <w:jc w:val="both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7">
    <w:name w:val="heading 7"/>
    <w:basedOn w:val="a0"/>
    <w:next w:val="a0"/>
    <w:link w:val="70"/>
    <w:qFormat/>
    <w:rsid w:val="0045761D"/>
    <w:pPr>
      <w:keepNext/>
      <w:numPr>
        <w:ilvl w:val="6"/>
        <w:numId w:val="5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qFormat/>
    <w:rsid w:val="0045761D"/>
    <w:pPr>
      <w:keepNext/>
      <w:numPr>
        <w:ilvl w:val="7"/>
        <w:numId w:val="59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qFormat/>
    <w:rsid w:val="0045761D"/>
    <w:pPr>
      <w:keepNext/>
      <w:numPr>
        <w:ilvl w:val="8"/>
        <w:numId w:val="59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45761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45761D"/>
  </w:style>
  <w:style w:type="character" w:customStyle="1" w:styleId="10">
    <w:name w:val="Заголовок 1 Знак"/>
    <w:link w:val="1"/>
    <w:rsid w:val="0045761D"/>
    <w:rPr>
      <w:rFonts w:ascii="Times New Roman" w:eastAsia="Times New Roman" w:hAnsi="Times New Roman" w:cs="Times New Roman"/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45761D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30">
    <w:name w:val="Заголовок 3 Знак"/>
    <w:link w:val="3"/>
    <w:rsid w:val="0045761D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40">
    <w:name w:val="Заголовок 4 Знак"/>
    <w:link w:val="4"/>
    <w:rsid w:val="004576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50">
    <w:name w:val="Заголовок 5 Знак"/>
    <w:link w:val="5"/>
    <w:rsid w:val="0045761D"/>
    <w:rPr>
      <w:rFonts w:ascii="Times New Roman" w:eastAsia="Times New Roman" w:hAnsi="Times New Roman" w:cs="Times New Roman"/>
      <w:bCs/>
      <w:i/>
      <w:iCs/>
      <w:szCs w:val="26"/>
      <w:lang w:eastAsia="ru-RU"/>
    </w:rPr>
  </w:style>
  <w:style w:type="character" w:customStyle="1" w:styleId="60">
    <w:name w:val="Заголовок 6 Знак"/>
    <w:link w:val="6"/>
    <w:rsid w:val="0045761D"/>
    <w:rPr>
      <w:rFonts w:ascii="Times New Roman" w:eastAsia="Times New Roman" w:hAnsi="Times New Roman" w:cs="Times New Roman"/>
      <w:i/>
      <w:szCs w:val="20"/>
    </w:rPr>
  </w:style>
  <w:style w:type="character" w:customStyle="1" w:styleId="70">
    <w:name w:val="Заголовок 7 Знак"/>
    <w:link w:val="7"/>
    <w:rsid w:val="0045761D"/>
    <w:rPr>
      <w:rFonts w:ascii="Times New Roman" w:eastAsia="Times New Roman" w:hAnsi="Times New Roman" w:cs="Times New Roman"/>
      <w:i/>
      <w:sz w:val="24"/>
      <w:szCs w:val="20"/>
    </w:rPr>
  </w:style>
  <w:style w:type="character" w:customStyle="1" w:styleId="80">
    <w:name w:val="Заголовок 8 Знак"/>
    <w:link w:val="8"/>
    <w:rsid w:val="0045761D"/>
    <w:rPr>
      <w:rFonts w:ascii="Times New Roman" w:eastAsia="Times New Roman" w:hAnsi="Times New Roman" w:cs="Times New Roman"/>
      <w:sz w:val="24"/>
      <w:szCs w:val="20"/>
    </w:rPr>
  </w:style>
  <w:style w:type="character" w:customStyle="1" w:styleId="90">
    <w:name w:val="Заголовок 9 Знак"/>
    <w:link w:val="9"/>
    <w:rsid w:val="0045761D"/>
    <w:rPr>
      <w:rFonts w:ascii="Times New Roman" w:eastAsia="Times New Roman" w:hAnsi="Times New Roman" w:cs="Times New Roman"/>
      <w:sz w:val="24"/>
      <w:szCs w:val="20"/>
    </w:rPr>
  </w:style>
  <w:style w:type="character" w:styleId="a4">
    <w:name w:val="Hyperlink"/>
    <w:uiPriority w:val="99"/>
    <w:rsid w:val="0045761D"/>
    <w:rPr>
      <w:color w:val="0000FF"/>
      <w:u w:val="single"/>
    </w:rPr>
  </w:style>
  <w:style w:type="paragraph" w:styleId="11">
    <w:name w:val="toc 1"/>
    <w:basedOn w:val="34b"/>
    <w:next w:val="34b"/>
    <w:autoRedefine/>
    <w:uiPriority w:val="39"/>
    <w:rsid w:val="0045761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paragraph" w:styleId="21">
    <w:name w:val="toc 2"/>
    <w:basedOn w:val="34b"/>
    <w:next w:val="34b"/>
    <w:autoRedefine/>
    <w:uiPriority w:val="39"/>
    <w:rsid w:val="0045761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customStyle="1" w:styleId="34b">
    <w:name w:val="34_Абзац_Обычный"/>
    <w:link w:val="34c"/>
    <w:qFormat/>
    <w:rsid w:val="0045761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c">
    <w:name w:val="34_Абзац_Обычный Знак"/>
    <w:link w:val="34b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d">
    <w:name w:val="34_Знак_Элемент_интерфейса"/>
    <w:qFormat/>
    <w:rsid w:val="0045761D"/>
    <w:rPr>
      <w:b/>
    </w:rPr>
  </w:style>
  <w:style w:type="character" w:customStyle="1" w:styleId="3415">
    <w:name w:val="34_Заголовок_1_Не_включенный_в_оглавление Знак"/>
    <w:basedOn w:val="3416"/>
    <w:link w:val="3417"/>
    <w:rsid w:val="00B53C92"/>
    <w:rPr>
      <w:rFonts w:ascii="Times New Roman" w:eastAsia="Times New Roman" w:hAnsi="Times New Roman" w:cs="Times New Roman"/>
      <w:b/>
      <w:sz w:val="36"/>
      <w:szCs w:val="28"/>
      <w:lang w:val="x-none" w:eastAsia="x-none"/>
    </w:rPr>
  </w:style>
  <w:style w:type="paragraph" w:customStyle="1" w:styleId="34e">
    <w:name w:val="34_Рисунок_Изображение"/>
    <w:basedOn w:val="34b"/>
    <w:next w:val="34f"/>
    <w:qFormat/>
    <w:rsid w:val="0045761D"/>
    <w:pPr>
      <w:keepNext/>
      <w:spacing w:before="360"/>
      <w:ind w:firstLine="0"/>
      <w:jc w:val="center"/>
    </w:pPr>
  </w:style>
  <w:style w:type="paragraph" w:customStyle="1" w:styleId="34f">
    <w:name w:val="34_Рисунок_Название"/>
    <w:basedOn w:val="34b"/>
    <w:next w:val="34b"/>
    <w:qFormat/>
    <w:rsid w:val="0045761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0">
    <w:name w:val="34_Знак_Название_файла"/>
    <w:qFormat/>
    <w:rsid w:val="0045761D"/>
    <w:rPr>
      <w:rFonts w:ascii="Calibri" w:hAnsi="Calibri"/>
    </w:rPr>
  </w:style>
  <w:style w:type="character" w:customStyle="1" w:styleId="3424">
    <w:name w:val="34_Список_Марк_2 Знак"/>
    <w:link w:val="3423"/>
    <w:rsid w:val="00AA60F7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23">
    <w:name w:val="34_Список_Марк_2"/>
    <w:basedOn w:val="34b"/>
    <w:link w:val="3424"/>
    <w:qFormat/>
    <w:rsid w:val="0045761D"/>
    <w:pPr>
      <w:numPr>
        <w:ilvl w:val="1"/>
        <w:numId w:val="55"/>
      </w:numPr>
    </w:pPr>
  </w:style>
  <w:style w:type="paragraph" w:customStyle="1" w:styleId="34f1">
    <w:name w:val="34_Врезка_Примечание"/>
    <w:basedOn w:val="34b"/>
    <w:next w:val="34b"/>
    <w:qFormat/>
    <w:rsid w:val="0045761D"/>
    <w:pPr>
      <w:keepLines/>
      <w:spacing w:before="360" w:after="360"/>
      <w:ind w:left="709" w:firstLine="0"/>
    </w:pPr>
    <w:rPr>
      <w:sz w:val="22"/>
    </w:rPr>
  </w:style>
  <w:style w:type="paragraph" w:customStyle="1" w:styleId="3413">
    <w:name w:val="34_Список_Марк_1"/>
    <w:basedOn w:val="34b"/>
    <w:link w:val="3418"/>
    <w:qFormat/>
    <w:rsid w:val="0045761D"/>
    <w:pPr>
      <w:numPr>
        <w:numId w:val="55"/>
      </w:numPr>
    </w:pPr>
  </w:style>
  <w:style w:type="character" w:customStyle="1" w:styleId="3418">
    <w:name w:val="34_Список_Марк_1 Знак"/>
    <w:link w:val="3413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f2">
    <w:name w:val="34_Таблица_Заголовок"/>
    <w:basedOn w:val="34b"/>
    <w:next w:val="a0"/>
    <w:qFormat/>
    <w:rsid w:val="0045761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3">
    <w:name w:val="34_ТЛ_Основной"/>
    <w:basedOn w:val="34b"/>
    <w:rsid w:val="0045761D"/>
    <w:pPr>
      <w:ind w:firstLine="0"/>
      <w:jc w:val="center"/>
    </w:pPr>
  </w:style>
  <w:style w:type="paragraph" w:customStyle="1" w:styleId="34f4">
    <w:name w:val="34_ТЛ_Название_документа_Полное"/>
    <w:basedOn w:val="34f3"/>
    <w:next w:val="34f5"/>
    <w:rsid w:val="0045761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17">
    <w:name w:val="34_Заголовок_1_Не_включенный_в_оглавление"/>
    <w:basedOn w:val="1"/>
    <w:next w:val="34b"/>
    <w:link w:val="3415"/>
    <w:qFormat/>
    <w:rsid w:val="0045761D"/>
    <w:pPr>
      <w:numPr>
        <w:numId w:val="0"/>
      </w:numPr>
      <w:jc w:val="center"/>
    </w:pPr>
  </w:style>
  <w:style w:type="paragraph" w:customStyle="1" w:styleId="34f6">
    <w:name w:val="34_Процедура_Примечание"/>
    <w:basedOn w:val="34b"/>
    <w:link w:val="34f7"/>
    <w:qFormat/>
    <w:rsid w:val="0045761D"/>
    <w:pPr>
      <w:keepLines/>
      <w:spacing w:before="360" w:after="360"/>
      <w:ind w:left="1191" w:firstLine="0"/>
    </w:pPr>
  </w:style>
  <w:style w:type="paragraph" w:customStyle="1" w:styleId="34f8">
    <w:name w:val="34_ТЛ_Тип_документа"/>
    <w:basedOn w:val="34f3"/>
    <w:next w:val="34f9"/>
    <w:rsid w:val="0045761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a">
    <w:name w:val="34_Отбивка_после_раздела"/>
    <w:basedOn w:val="34b"/>
    <w:qFormat/>
    <w:rsid w:val="0045761D"/>
  </w:style>
  <w:style w:type="paragraph" w:customStyle="1" w:styleId="34fb">
    <w:name w:val="34_Список_Марк_Вводная_фраза"/>
    <w:basedOn w:val="34b"/>
    <w:next w:val="3413"/>
    <w:link w:val="34fc"/>
    <w:qFormat/>
    <w:rsid w:val="0045761D"/>
    <w:pPr>
      <w:keepNext/>
    </w:pPr>
  </w:style>
  <w:style w:type="character" w:customStyle="1" w:styleId="34fc">
    <w:name w:val="34_Список_Марк_Вводная_фраза Знак"/>
    <w:basedOn w:val="34c"/>
    <w:link w:val="34fb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f7">
    <w:name w:val="34_Процедура_Примечание Знак"/>
    <w:basedOn w:val="34c"/>
    <w:link w:val="34f6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0">
    <w:name w:val="34_Процедура_Шаг"/>
    <w:basedOn w:val="34b"/>
    <w:link w:val="34fd"/>
    <w:qFormat/>
    <w:rsid w:val="0045761D"/>
    <w:pPr>
      <w:numPr>
        <w:numId w:val="14"/>
      </w:numPr>
    </w:pPr>
  </w:style>
  <w:style w:type="paragraph" w:customStyle="1" w:styleId="344">
    <w:name w:val="34_Процедура_Подшаг"/>
    <w:basedOn w:val="34b"/>
    <w:link w:val="34fe"/>
    <w:qFormat/>
    <w:rsid w:val="0045761D"/>
    <w:pPr>
      <w:numPr>
        <w:ilvl w:val="1"/>
        <w:numId w:val="14"/>
      </w:numPr>
    </w:pPr>
  </w:style>
  <w:style w:type="character" w:customStyle="1" w:styleId="34fd">
    <w:name w:val="34_Процедура_Шаг Знак"/>
    <w:basedOn w:val="34c"/>
    <w:link w:val="340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ff">
    <w:name w:val="34_Процедура_Вводная_фраза"/>
    <w:basedOn w:val="34b"/>
    <w:next w:val="340"/>
    <w:qFormat/>
    <w:rsid w:val="0045761D"/>
    <w:pPr>
      <w:keepNext/>
    </w:pPr>
  </w:style>
  <w:style w:type="character" w:customStyle="1" w:styleId="34fe">
    <w:name w:val="34_Процедура_Подшаг Знак"/>
    <w:basedOn w:val="34c"/>
    <w:link w:val="344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ff0">
    <w:name w:val="34_Знак_Примечание_Подпись"/>
    <w:qFormat/>
    <w:rsid w:val="0045761D"/>
    <w:rPr>
      <w:b/>
    </w:rPr>
  </w:style>
  <w:style w:type="character" w:customStyle="1" w:styleId="34ff1">
    <w:name w:val="34_Знак_Значение"/>
    <w:qFormat/>
    <w:rsid w:val="0045761D"/>
    <w:rPr>
      <w:rFonts w:ascii="Calibri" w:hAnsi="Calibri"/>
    </w:rPr>
  </w:style>
  <w:style w:type="table" w:styleId="a5">
    <w:name w:val="Table Grid"/>
    <w:basedOn w:val="a2"/>
    <w:rsid w:val="004576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0"/>
    <w:link w:val="12"/>
    <w:semiHidden/>
    <w:rsid w:val="0045761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semiHidden/>
    <w:rsid w:val="0045761D"/>
    <w:rPr>
      <w:rFonts w:ascii="Tahoma" w:hAnsi="Tahoma" w:cs="Tahoma"/>
      <w:sz w:val="16"/>
      <w:szCs w:val="16"/>
    </w:rPr>
  </w:style>
  <w:style w:type="character" w:customStyle="1" w:styleId="34ff2">
    <w:name w:val="34_Знак_Сообщение_системы"/>
    <w:rsid w:val="0045761D"/>
    <w:rPr>
      <w:rFonts w:ascii="Calibri" w:hAnsi="Calibri"/>
    </w:rPr>
  </w:style>
  <w:style w:type="paragraph" w:customStyle="1" w:styleId="3412">
    <w:name w:val="34_Заголовок_1_Приложение"/>
    <w:basedOn w:val="1"/>
    <w:next w:val="34ff3"/>
    <w:qFormat/>
    <w:rsid w:val="0045761D"/>
    <w:pPr>
      <w:numPr>
        <w:numId w:val="57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45761D"/>
    <w:pPr>
      <w:numPr>
        <w:numId w:val="57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45761D"/>
    <w:pPr>
      <w:numPr>
        <w:numId w:val="57"/>
      </w:numPr>
    </w:pPr>
    <w:rPr>
      <w:szCs w:val="22"/>
    </w:rPr>
  </w:style>
  <w:style w:type="character" w:customStyle="1" w:styleId="34ff4">
    <w:name w:val="34_Знак_Подчеркнутый"/>
    <w:rsid w:val="0045761D"/>
    <w:rPr>
      <w:u w:val="single"/>
    </w:rPr>
  </w:style>
  <w:style w:type="paragraph" w:customStyle="1" w:styleId="349">
    <w:name w:val="34_Список_Библиография"/>
    <w:basedOn w:val="34b"/>
    <w:rsid w:val="0045761D"/>
    <w:pPr>
      <w:numPr>
        <w:numId w:val="1"/>
      </w:numPr>
    </w:pPr>
    <w:rPr>
      <w:rFonts w:cs="Arial"/>
      <w:bCs/>
      <w:szCs w:val="28"/>
    </w:rPr>
  </w:style>
  <w:style w:type="character" w:customStyle="1" w:styleId="34ff5">
    <w:name w:val="34_Рамка_Основной Знак"/>
    <w:basedOn w:val="34c"/>
    <w:link w:val="34ff6"/>
    <w:rsid w:val="00B53C92"/>
    <w:rPr>
      <w:rFonts w:ascii="Times New Roman" w:eastAsia="Times New Roman" w:hAnsi="Times New Roman" w:cs="Times New Roman"/>
      <w:sz w:val="18"/>
      <w:szCs w:val="20"/>
      <w:lang w:eastAsia="x-none"/>
    </w:rPr>
  </w:style>
  <w:style w:type="character" w:customStyle="1" w:styleId="34ff7">
    <w:name w:val="34_Рамка_Подписи Знак"/>
    <w:basedOn w:val="a1"/>
    <w:link w:val="34ff8"/>
    <w:rsid w:val="0045761D"/>
    <w:rPr>
      <w:i/>
      <w:sz w:val="18"/>
      <w:szCs w:val="18"/>
      <w:lang w:val="x-none" w:eastAsia="x-none"/>
    </w:rPr>
  </w:style>
  <w:style w:type="paragraph" w:customStyle="1" w:styleId="34ff9">
    <w:name w:val="34_ЛУ_Название"/>
    <w:basedOn w:val="34f3"/>
    <w:next w:val="34f3"/>
    <w:rsid w:val="0045761D"/>
    <w:pPr>
      <w:spacing w:before="20" w:after="120"/>
    </w:pPr>
    <w:rPr>
      <w:b/>
      <w:sz w:val="36"/>
    </w:rPr>
  </w:style>
  <w:style w:type="paragraph" w:customStyle="1" w:styleId="34ffa">
    <w:name w:val="34_ЛУ_Подпись"/>
    <w:basedOn w:val="34b"/>
    <w:rsid w:val="0045761D"/>
    <w:pPr>
      <w:spacing w:before="20" w:after="120" w:line="240" w:lineRule="auto"/>
      <w:ind w:firstLine="0"/>
      <w:jc w:val="left"/>
    </w:pPr>
  </w:style>
  <w:style w:type="paragraph" w:customStyle="1" w:styleId="3419">
    <w:name w:val="34_Заголовок_1_Дополнительный"/>
    <w:basedOn w:val="1"/>
    <w:next w:val="34b"/>
    <w:link w:val="3416"/>
    <w:qFormat/>
    <w:rsid w:val="0045761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c"/>
    <w:link w:val="3419"/>
    <w:rsid w:val="00B53C92"/>
    <w:rPr>
      <w:rFonts w:ascii="Times New Roman" w:eastAsia="Times New Roman" w:hAnsi="Times New Roman" w:cs="Times New Roman"/>
      <w:b/>
      <w:sz w:val="36"/>
      <w:szCs w:val="28"/>
      <w:lang w:val="x-none" w:eastAsia="x-none"/>
    </w:rPr>
  </w:style>
  <w:style w:type="paragraph" w:customStyle="1" w:styleId="34ffb">
    <w:name w:val="34_Пример"/>
    <w:basedOn w:val="34b"/>
    <w:rsid w:val="0045761D"/>
    <w:pPr>
      <w:spacing w:before="360" w:after="360"/>
      <w:ind w:left="709" w:firstLine="0"/>
      <w:contextualSpacing/>
    </w:pPr>
    <w:rPr>
      <w:i/>
      <w:sz w:val="22"/>
    </w:rPr>
  </w:style>
  <w:style w:type="character" w:customStyle="1" w:styleId="34ffc">
    <w:name w:val="34_Знак_Курсив"/>
    <w:rsid w:val="0045761D"/>
    <w:rPr>
      <w:b w:val="0"/>
      <w:i/>
    </w:rPr>
  </w:style>
  <w:style w:type="character" w:customStyle="1" w:styleId="34ffd">
    <w:name w:val="34_Знак_Термин"/>
    <w:rsid w:val="0045761D"/>
    <w:rPr>
      <w:i/>
    </w:rPr>
  </w:style>
  <w:style w:type="character" w:customStyle="1" w:styleId="34ffe">
    <w:name w:val="34_Знак_Полужирный"/>
    <w:rsid w:val="0045761D"/>
    <w:rPr>
      <w:b/>
    </w:rPr>
  </w:style>
  <w:style w:type="character" w:customStyle="1" w:styleId="34fff">
    <w:name w:val="34_Знак_Верхний_индекс"/>
    <w:rsid w:val="0045761D"/>
    <w:rPr>
      <w:vertAlign w:val="superscript"/>
    </w:rPr>
  </w:style>
  <w:style w:type="paragraph" w:customStyle="1" w:styleId="34fff0">
    <w:name w:val="34_Таблица_Заголовок_Продолжение"/>
    <w:basedOn w:val="34f2"/>
    <w:next w:val="a0"/>
    <w:rsid w:val="0045761D"/>
    <w:pPr>
      <w:pageBreakBefore/>
      <w:spacing w:before="0"/>
    </w:pPr>
    <w:rPr>
      <w:i/>
    </w:rPr>
  </w:style>
  <w:style w:type="paragraph" w:styleId="a8">
    <w:name w:val="footnote text"/>
    <w:basedOn w:val="34b"/>
    <w:link w:val="a9"/>
    <w:rsid w:val="0045761D"/>
    <w:pPr>
      <w:spacing w:after="60" w:line="240" w:lineRule="auto"/>
    </w:pPr>
    <w:rPr>
      <w:sz w:val="18"/>
    </w:rPr>
  </w:style>
  <w:style w:type="character" w:customStyle="1" w:styleId="a9">
    <w:name w:val="Текст сноски Знак"/>
    <w:basedOn w:val="a1"/>
    <w:link w:val="a8"/>
    <w:rsid w:val="0045761D"/>
    <w:rPr>
      <w:rFonts w:ascii="Times New Roman" w:eastAsia="Times New Roman" w:hAnsi="Times New Roman" w:cs="Times New Roman"/>
      <w:sz w:val="18"/>
      <w:szCs w:val="20"/>
      <w:lang w:eastAsia="x-none"/>
    </w:rPr>
  </w:style>
  <w:style w:type="paragraph" w:customStyle="1" w:styleId="341">
    <w:name w:val="34_Список_Нум_1"/>
    <w:basedOn w:val="34b"/>
    <w:link w:val="341a"/>
    <w:qFormat/>
    <w:rsid w:val="0045761D"/>
    <w:pPr>
      <w:numPr>
        <w:numId w:val="13"/>
      </w:numPr>
    </w:pPr>
  </w:style>
  <w:style w:type="character" w:customStyle="1" w:styleId="341a">
    <w:name w:val="34_Список_Нум_1 Знак"/>
    <w:link w:val="341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2">
    <w:name w:val="34_Список_Нум_2"/>
    <w:basedOn w:val="34b"/>
    <w:link w:val="3425"/>
    <w:qFormat/>
    <w:rsid w:val="0045761D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fff1">
    <w:name w:val="34_Список_Нум_Вводная_фраза"/>
    <w:basedOn w:val="34b"/>
    <w:next w:val="341"/>
    <w:link w:val="34fff2"/>
    <w:qFormat/>
    <w:rsid w:val="0045761D"/>
    <w:pPr>
      <w:keepNext/>
    </w:pPr>
  </w:style>
  <w:style w:type="paragraph" w:customStyle="1" w:styleId="34ff6">
    <w:name w:val="34_Рамка_Основной"/>
    <w:basedOn w:val="34b"/>
    <w:link w:val="34ff5"/>
    <w:rsid w:val="0045761D"/>
    <w:pPr>
      <w:spacing w:line="240" w:lineRule="auto"/>
      <w:ind w:firstLine="0"/>
      <w:jc w:val="center"/>
    </w:pPr>
    <w:rPr>
      <w:sz w:val="18"/>
    </w:rPr>
  </w:style>
  <w:style w:type="paragraph" w:customStyle="1" w:styleId="34ff8">
    <w:name w:val="34_Рамка_Подписи"/>
    <w:basedOn w:val="34ff6"/>
    <w:link w:val="34ff7"/>
    <w:rsid w:val="0045761D"/>
    <w:pPr>
      <w:tabs>
        <w:tab w:val="left" w:pos="284"/>
      </w:tabs>
    </w:pPr>
    <w:rPr>
      <w:rFonts w:asciiTheme="minorHAnsi" w:eastAsiaTheme="minorHAnsi" w:hAnsiTheme="minorHAnsi" w:cstheme="minorBidi"/>
      <w:i/>
      <w:szCs w:val="18"/>
      <w:lang w:val="x-none"/>
    </w:rPr>
  </w:style>
  <w:style w:type="paragraph" w:customStyle="1" w:styleId="34fff3">
    <w:name w:val="34_Таблица_Число_в_ячейке"/>
    <w:basedOn w:val="34fff4"/>
    <w:link w:val="34fff5"/>
    <w:rsid w:val="0045761D"/>
    <w:pPr>
      <w:jc w:val="right"/>
    </w:pPr>
    <w:rPr>
      <w:rFonts w:cs="Arial"/>
      <w:bCs/>
      <w:lang w:val="x-none"/>
    </w:rPr>
  </w:style>
  <w:style w:type="paragraph" w:customStyle="1" w:styleId="34fff4">
    <w:name w:val="34_Таблица_Основной"/>
    <w:basedOn w:val="34b"/>
    <w:qFormat/>
    <w:rsid w:val="0045761D"/>
    <w:pPr>
      <w:spacing w:line="240" w:lineRule="auto"/>
      <w:ind w:firstLine="0"/>
      <w:jc w:val="left"/>
    </w:pPr>
    <w:rPr>
      <w:sz w:val="20"/>
    </w:rPr>
  </w:style>
  <w:style w:type="paragraph" w:customStyle="1" w:styleId="34fff6">
    <w:name w:val="34_Таблица_Шапка"/>
    <w:basedOn w:val="34fff4"/>
    <w:link w:val="34fff7"/>
    <w:qFormat/>
    <w:rsid w:val="0045761D"/>
    <w:pPr>
      <w:keepNext/>
      <w:keepLines/>
      <w:spacing w:before="60" w:after="60"/>
      <w:jc w:val="center"/>
    </w:pPr>
    <w:rPr>
      <w:b/>
    </w:rPr>
  </w:style>
  <w:style w:type="paragraph" w:customStyle="1" w:styleId="34f9">
    <w:name w:val="34_ТЛ_Обозначение_документа"/>
    <w:basedOn w:val="34f3"/>
    <w:next w:val="34f3"/>
    <w:rsid w:val="0045761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f8">
    <w:name w:val="34_ТЛ_Количество_листов"/>
    <w:basedOn w:val="34f3"/>
    <w:next w:val="34f3"/>
    <w:rsid w:val="0045761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5">
    <w:name w:val="34_ТЛ_Название_документа_Сокращенное"/>
    <w:basedOn w:val="34f3"/>
    <w:next w:val="34f8"/>
    <w:rsid w:val="0045761D"/>
    <w:pPr>
      <w:spacing w:after="120"/>
    </w:pPr>
    <w:rPr>
      <w:rFonts w:cs="Arial"/>
      <w:b/>
      <w:sz w:val="28"/>
      <w:szCs w:val="28"/>
      <w:lang w:eastAsia="en-US"/>
    </w:rPr>
  </w:style>
  <w:style w:type="paragraph" w:styleId="31">
    <w:name w:val="toc 3"/>
    <w:basedOn w:val="34b"/>
    <w:next w:val="34b"/>
    <w:autoRedefine/>
    <w:uiPriority w:val="39"/>
    <w:rsid w:val="0045761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f9">
    <w:name w:val="34_Подзаголовок"/>
    <w:basedOn w:val="34b"/>
    <w:next w:val="34b"/>
    <w:rsid w:val="0045761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45761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45761D"/>
    <w:pPr>
      <w:keepLines/>
      <w:numPr>
        <w:numId w:val="57"/>
      </w:numPr>
    </w:pPr>
  </w:style>
  <w:style w:type="character" w:customStyle="1" w:styleId="3433">
    <w:name w:val="34_Список_Нум_3 Знак"/>
    <w:basedOn w:val="a1"/>
    <w:link w:val="343"/>
    <w:rsid w:val="00B53C92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3">
    <w:name w:val="34_Список_Нум_3"/>
    <w:basedOn w:val="34b"/>
    <w:link w:val="3433"/>
    <w:qFormat/>
    <w:rsid w:val="0045761D"/>
    <w:pPr>
      <w:numPr>
        <w:ilvl w:val="2"/>
        <w:numId w:val="13"/>
      </w:numPr>
    </w:pPr>
  </w:style>
  <w:style w:type="paragraph" w:customStyle="1" w:styleId="34fffa">
    <w:name w:val="34_Определения"/>
    <w:basedOn w:val="34b"/>
    <w:rsid w:val="0045761D"/>
    <w:pPr>
      <w:ind w:firstLine="0"/>
      <w:jc w:val="left"/>
    </w:pPr>
  </w:style>
  <w:style w:type="paragraph" w:customStyle="1" w:styleId="34fffb">
    <w:name w:val="34_ЛУ_Подпись_Шапка"/>
    <w:basedOn w:val="34b"/>
    <w:next w:val="34ffa"/>
    <w:rsid w:val="0045761D"/>
    <w:pPr>
      <w:ind w:firstLine="0"/>
      <w:jc w:val="left"/>
    </w:pPr>
    <w:rPr>
      <w:caps/>
      <w:szCs w:val="24"/>
    </w:rPr>
  </w:style>
  <w:style w:type="paragraph" w:customStyle="1" w:styleId="34ff3">
    <w:name w:val="34_Заголовок_Приложение_Тип"/>
    <w:basedOn w:val="34b"/>
    <w:next w:val="341b"/>
    <w:qFormat/>
    <w:rsid w:val="0045761D"/>
    <w:pPr>
      <w:keepNext/>
      <w:keepLines/>
      <w:spacing w:after="240"/>
      <w:ind w:firstLine="0"/>
      <w:jc w:val="center"/>
    </w:pPr>
    <w:rPr>
      <w:sz w:val="32"/>
    </w:rPr>
  </w:style>
  <w:style w:type="paragraph" w:customStyle="1" w:styleId="34fffc">
    <w:name w:val="34_Листинг"/>
    <w:basedOn w:val="34b"/>
    <w:rsid w:val="0045761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d">
    <w:name w:val="34_Таблица_Боковик"/>
    <w:basedOn w:val="34fff4"/>
    <w:rsid w:val="0045761D"/>
    <w:rPr>
      <w:b/>
    </w:rPr>
  </w:style>
  <w:style w:type="paragraph" w:customStyle="1" w:styleId="3440">
    <w:name w:val="34_Заголовок_4_Приложение"/>
    <w:basedOn w:val="4"/>
    <w:next w:val="34b"/>
    <w:rsid w:val="0045761D"/>
    <w:pPr>
      <w:numPr>
        <w:numId w:val="57"/>
      </w:numPr>
    </w:pPr>
  </w:style>
  <w:style w:type="paragraph" w:customStyle="1" w:styleId="3410">
    <w:name w:val="34_Таблица_Список_Марк_1"/>
    <w:basedOn w:val="34fff4"/>
    <w:link w:val="341c"/>
    <w:rsid w:val="0045761D"/>
    <w:pPr>
      <w:numPr>
        <w:numId w:val="54"/>
      </w:numPr>
    </w:pPr>
    <w:rPr>
      <w:lang w:val="x-none"/>
    </w:rPr>
  </w:style>
  <w:style w:type="character" w:customStyle="1" w:styleId="34fffe">
    <w:name w:val="34_Знак_Гиперссылка"/>
    <w:rsid w:val="0045761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45761D"/>
    <w:pPr>
      <w:numPr>
        <w:ilvl w:val="2"/>
        <w:numId w:val="55"/>
      </w:numPr>
    </w:pPr>
  </w:style>
  <w:style w:type="paragraph" w:customStyle="1" w:styleId="3422">
    <w:name w:val="34_Таблица_Список_Нум_2"/>
    <w:basedOn w:val="34fff4"/>
    <w:rsid w:val="0045761D"/>
    <w:pPr>
      <w:numPr>
        <w:numId w:val="2"/>
      </w:numPr>
    </w:pPr>
    <w:rPr>
      <w:lang w:val="x-none"/>
    </w:rPr>
  </w:style>
  <w:style w:type="paragraph" w:customStyle="1" w:styleId="3421">
    <w:name w:val="34_Таблица_Список_Марк_2"/>
    <w:basedOn w:val="34fff4"/>
    <w:link w:val="3426"/>
    <w:rsid w:val="0045761D"/>
    <w:pPr>
      <w:numPr>
        <w:numId w:val="56"/>
      </w:numPr>
    </w:pPr>
    <w:rPr>
      <w:lang w:val="x-none"/>
    </w:rPr>
  </w:style>
  <w:style w:type="paragraph" w:customStyle="1" w:styleId="3430">
    <w:name w:val="34_Таблица_Список_Нум_3"/>
    <w:basedOn w:val="34fff4"/>
    <w:rsid w:val="0045761D"/>
    <w:pPr>
      <w:numPr>
        <w:numId w:val="3"/>
      </w:numPr>
    </w:pPr>
    <w:rPr>
      <w:lang w:val="x-none"/>
    </w:rPr>
  </w:style>
  <w:style w:type="paragraph" w:customStyle="1" w:styleId="34ffff">
    <w:name w:val="34_Колонтитул_Номер_страницы"/>
    <w:basedOn w:val="34b"/>
    <w:rsid w:val="0045761D"/>
    <w:pPr>
      <w:spacing w:before="120"/>
      <w:ind w:firstLine="0"/>
      <w:jc w:val="center"/>
    </w:pPr>
    <w:rPr>
      <w:sz w:val="22"/>
    </w:rPr>
  </w:style>
  <w:style w:type="paragraph" w:customStyle="1" w:styleId="34ffff0">
    <w:name w:val="34_Таблица_Сноска"/>
    <w:basedOn w:val="34b"/>
    <w:rsid w:val="0045761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45761D"/>
    <w:pPr>
      <w:numPr>
        <w:numId w:val="4"/>
      </w:numPr>
      <w:spacing w:after="360"/>
      <w:contextualSpacing/>
    </w:pPr>
  </w:style>
  <w:style w:type="paragraph" w:customStyle="1" w:styleId="34ffff1">
    <w:name w:val="34_Отбивка_после_таблицы"/>
    <w:basedOn w:val="34b"/>
    <w:next w:val="34b"/>
    <w:qFormat/>
    <w:rsid w:val="0045761D"/>
    <w:pPr>
      <w:spacing w:after="240"/>
    </w:pPr>
  </w:style>
  <w:style w:type="paragraph" w:customStyle="1" w:styleId="34ffff2">
    <w:name w:val="34_Врезка_Примечание_Заголовок"/>
    <w:basedOn w:val="34f1"/>
    <w:next w:val="347"/>
    <w:rsid w:val="0045761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45761D"/>
    <w:pPr>
      <w:numPr>
        <w:numId w:val="5"/>
      </w:numPr>
      <w:spacing w:line="240" w:lineRule="auto"/>
      <w:jc w:val="left"/>
    </w:pPr>
    <w:rPr>
      <w:sz w:val="18"/>
    </w:rPr>
  </w:style>
  <w:style w:type="paragraph" w:customStyle="1" w:styleId="3414">
    <w:name w:val="34_Таблица_Список_Нум_1"/>
    <w:basedOn w:val="34fff4"/>
    <w:link w:val="341d"/>
    <w:rsid w:val="0045761D"/>
    <w:pPr>
      <w:numPr>
        <w:numId w:val="15"/>
      </w:numPr>
    </w:pPr>
    <w:rPr>
      <w:lang w:val="x-none"/>
    </w:rPr>
  </w:style>
  <w:style w:type="paragraph" w:styleId="aa">
    <w:name w:val="Revision"/>
    <w:hidden/>
    <w:uiPriority w:val="99"/>
    <w:semiHidden/>
    <w:rsid w:val="004576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4ffff3">
    <w:name w:val="34_Пример_Заголовок"/>
    <w:basedOn w:val="34ffb"/>
    <w:next w:val="34ffb"/>
    <w:rsid w:val="0045761D"/>
    <w:pPr>
      <w:keepNext/>
      <w:spacing w:after="120"/>
    </w:pPr>
    <w:rPr>
      <w:b/>
      <w:lang w:eastAsia="ru-RU"/>
    </w:rPr>
  </w:style>
  <w:style w:type="character" w:styleId="ab">
    <w:name w:val="FollowedHyperlink"/>
    <w:rsid w:val="0045761D"/>
    <w:rPr>
      <w:color w:val="auto"/>
    </w:rPr>
  </w:style>
  <w:style w:type="character" w:customStyle="1" w:styleId="34ffff4">
    <w:name w:val="34_Знак_Нижний_индекс"/>
    <w:rsid w:val="0045761D"/>
    <w:rPr>
      <w:vertAlign w:val="subscript"/>
    </w:rPr>
  </w:style>
  <w:style w:type="character" w:styleId="ac">
    <w:name w:val="footnote reference"/>
    <w:basedOn w:val="a1"/>
    <w:rsid w:val="0045761D"/>
    <w:rPr>
      <w:vertAlign w:val="superscript"/>
    </w:rPr>
  </w:style>
  <w:style w:type="paragraph" w:styleId="ad">
    <w:name w:val="header"/>
    <w:basedOn w:val="34b"/>
    <w:link w:val="ae"/>
    <w:rsid w:val="0045761D"/>
    <w:pPr>
      <w:spacing w:line="240" w:lineRule="auto"/>
      <w:ind w:firstLine="0"/>
      <w:jc w:val="center"/>
    </w:pPr>
    <w:rPr>
      <w:sz w:val="20"/>
    </w:rPr>
  </w:style>
  <w:style w:type="character" w:customStyle="1" w:styleId="ae">
    <w:name w:val="Верхний колонтитул Знак"/>
    <w:basedOn w:val="a1"/>
    <w:link w:val="ad"/>
    <w:rsid w:val="0045761D"/>
    <w:rPr>
      <w:rFonts w:ascii="Times New Roman" w:eastAsia="Times New Roman" w:hAnsi="Times New Roman" w:cs="Times New Roman"/>
      <w:sz w:val="20"/>
      <w:szCs w:val="20"/>
      <w:lang w:eastAsia="x-none"/>
    </w:rPr>
  </w:style>
  <w:style w:type="paragraph" w:styleId="af">
    <w:name w:val="footer"/>
    <w:basedOn w:val="34b"/>
    <w:link w:val="af0"/>
    <w:rsid w:val="0045761D"/>
    <w:pPr>
      <w:spacing w:before="20" w:after="120"/>
      <w:ind w:firstLine="0"/>
      <w:jc w:val="center"/>
    </w:pPr>
    <w:rPr>
      <w:sz w:val="20"/>
    </w:rPr>
  </w:style>
  <w:style w:type="character" w:customStyle="1" w:styleId="af0">
    <w:name w:val="Нижний колонтитул Знак"/>
    <w:basedOn w:val="a1"/>
    <w:link w:val="af"/>
    <w:rsid w:val="0045761D"/>
    <w:rPr>
      <w:rFonts w:ascii="Times New Roman" w:eastAsia="Times New Roman" w:hAnsi="Times New Roman" w:cs="Times New Roman"/>
      <w:sz w:val="20"/>
      <w:szCs w:val="20"/>
      <w:lang w:eastAsia="x-none"/>
    </w:rPr>
  </w:style>
  <w:style w:type="numbering" w:customStyle="1" w:styleId="a">
    <w:name w:val="Приложение"/>
    <w:uiPriority w:val="99"/>
    <w:rsid w:val="0045761D"/>
    <w:pPr>
      <w:numPr>
        <w:numId w:val="6"/>
      </w:numPr>
    </w:pPr>
  </w:style>
  <w:style w:type="character" w:customStyle="1" w:styleId="3434">
    <w:name w:val="34_Список_Марк_3 Знак"/>
    <w:basedOn w:val="34c"/>
    <w:link w:val="3432"/>
    <w:rsid w:val="00AA60F7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fff2">
    <w:name w:val="34_Список_Нум_Вводная_фраза Знак"/>
    <w:basedOn w:val="34c"/>
    <w:link w:val="34fff1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53C92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53C92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53C92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34ffff5">
    <w:name w:val="34_Знак_Клавиши"/>
    <w:rsid w:val="0045761D"/>
    <w:rPr>
      <w:rFonts w:ascii="Calibri" w:hAnsi="Calibri"/>
      <w:caps/>
      <w:smallCaps w:val="0"/>
      <w:lang w:val="en-US"/>
    </w:rPr>
  </w:style>
  <w:style w:type="character" w:customStyle="1" w:styleId="34ffff6">
    <w:name w:val="34_Знак_Программный_код"/>
    <w:rsid w:val="0045761D"/>
    <w:rPr>
      <w:rFonts w:ascii="Courier New" w:hAnsi="Courier New"/>
    </w:rPr>
  </w:style>
  <w:style w:type="paragraph" w:customStyle="1" w:styleId="34ffff7">
    <w:name w:val="34_Отбивка_после_примера"/>
    <w:basedOn w:val="34b"/>
    <w:next w:val="34b"/>
    <w:rsid w:val="0045761D"/>
  </w:style>
  <w:style w:type="paragraph" w:styleId="af1">
    <w:name w:val="caption"/>
    <w:basedOn w:val="34b"/>
    <w:next w:val="34b"/>
    <w:rsid w:val="0024100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fb"/>
    <w:rsid w:val="0045761D"/>
    <w:pPr>
      <w:numPr>
        <w:numId w:val="7"/>
      </w:numPr>
      <w:spacing w:before="0"/>
    </w:pPr>
  </w:style>
  <w:style w:type="paragraph" w:customStyle="1" w:styleId="34ffff8">
    <w:name w:val="34_Листинг_Заголовок"/>
    <w:basedOn w:val="34b"/>
    <w:next w:val="34fffc"/>
    <w:rsid w:val="0045761D"/>
    <w:pPr>
      <w:keepNext/>
      <w:keepLines/>
      <w:spacing w:before="360" w:after="120"/>
    </w:pPr>
  </w:style>
  <w:style w:type="character" w:customStyle="1" w:styleId="af2">
    <w:name w:val="Основной текст Знак"/>
    <w:semiHidden/>
    <w:rsid w:val="0045761D"/>
    <w:rPr>
      <w:rFonts w:ascii="Arial" w:hAnsi="Arial"/>
      <w:sz w:val="24"/>
    </w:rPr>
  </w:style>
  <w:style w:type="character" w:customStyle="1" w:styleId="af3">
    <w:name w:val="Текст примечания Знак"/>
    <w:semiHidden/>
    <w:rsid w:val="0045761D"/>
    <w:rPr>
      <w:rFonts w:ascii="Arial" w:hAnsi="Arial"/>
    </w:rPr>
  </w:style>
  <w:style w:type="character" w:customStyle="1" w:styleId="af4">
    <w:name w:val="Тема примечания Знак"/>
    <w:semiHidden/>
    <w:rsid w:val="0045761D"/>
    <w:rPr>
      <w:rFonts w:ascii="Arial" w:hAnsi="Arial"/>
      <w:b/>
      <w:bCs/>
    </w:rPr>
  </w:style>
  <w:style w:type="paragraph" w:styleId="af5">
    <w:name w:val="annotation text"/>
    <w:basedOn w:val="a0"/>
    <w:link w:val="13"/>
    <w:semiHidden/>
    <w:rsid w:val="0045761D"/>
    <w:rPr>
      <w:sz w:val="20"/>
    </w:rPr>
  </w:style>
  <w:style w:type="character" w:customStyle="1" w:styleId="13">
    <w:name w:val="Текст примечания Знак1"/>
    <w:basedOn w:val="a1"/>
    <w:link w:val="af5"/>
    <w:semiHidden/>
    <w:rsid w:val="0045761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annotation reference"/>
    <w:semiHidden/>
    <w:rsid w:val="0045761D"/>
    <w:rPr>
      <w:sz w:val="16"/>
      <w:szCs w:val="16"/>
    </w:rPr>
  </w:style>
  <w:style w:type="character" w:styleId="af7">
    <w:name w:val="page number"/>
    <w:rsid w:val="0045761D"/>
  </w:style>
  <w:style w:type="paragraph" w:styleId="af8">
    <w:name w:val="Body Text"/>
    <w:basedOn w:val="a0"/>
    <w:link w:val="14"/>
    <w:semiHidden/>
    <w:unhideWhenUsed/>
    <w:rsid w:val="0045761D"/>
    <w:pPr>
      <w:spacing w:after="120"/>
    </w:pPr>
  </w:style>
  <w:style w:type="character" w:customStyle="1" w:styleId="14">
    <w:name w:val="Основной текст Знак1"/>
    <w:basedOn w:val="a1"/>
    <w:link w:val="af8"/>
    <w:semiHidden/>
    <w:rsid w:val="0045761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9">
    <w:name w:val="annotation subject"/>
    <w:basedOn w:val="af5"/>
    <w:next w:val="af5"/>
    <w:link w:val="15"/>
    <w:semiHidden/>
    <w:rsid w:val="0045761D"/>
    <w:rPr>
      <w:b/>
      <w:bCs/>
    </w:rPr>
  </w:style>
  <w:style w:type="character" w:customStyle="1" w:styleId="15">
    <w:name w:val="Тема примечания Знак1"/>
    <w:basedOn w:val="13"/>
    <w:link w:val="af9"/>
    <w:semiHidden/>
    <w:rsid w:val="0045761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2">
    <w:name w:val="Текст выноски Знак1"/>
    <w:basedOn w:val="a1"/>
    <w:link w:val="a6"/>
    <w:semiHidden/>
    <w:rsid w:val="0045761D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34ffff9">
    <w:name w:val="34_ТЛ_Подпись_Шапка"/>
    <w:basedOn w:val="34fffb"/>
    <w:next w:val="34ffffa"/>
    <w:rsid w:val="0045761D"/>
  </w:style>
  <w:style w:type="paragraph" w:customStyle="1" w:styleId="34ffffb">
    <w:name w:val="34_ТЛ_Подпись_скрытый"/>
    <w:basedOn w:val="34ffffa"/>
    <w:rsid w:val="0045761D"/>
    <w:rPr>
      <w:vanish/>
    </w:rPr>
  </w:style>
  <w:style w:type="paragraph" w:customStyle="1" w:styleId="34ffffa">
    <w:name w:val="34_ТЛ_Подпись"/>
    <w:basedOn w:val="34ffa"/>
    <w:rsid w:val="0045761D"/>
  </w:style>
  <w:style w:type="paragraph" w:customStyle="1" w:styleId="34a0">
    <w:name w:val="34_Комментaрий_из_ГОСТ"/>
    <w:basedOn w:val="34b"/>
    <w:rsid w:val="0045761D"/>
    <w:rPr>
      <w:rFonts w:ascii="Arial Narrow" w:hAnsi="Arial Narrow"/>
      <w:vanish/>
    </w:rPr>
  </w:style>
  <w:style w:type="paragraph" w:customStyle="1" w:styleId="34ffffc">
    <w:name w:val="34_Комментарий_Философта"/>
    <w:basedOn w:val="34b"/>
    <w:rsid w:val="0045761D"/>
    <w:rPr>
      <w:rFonts w:ascii="Arial Narrow" w:hAnsi="Arial Narrow"/>
      <w:vanish/>
      <w:color w:val="0000FF"/>
    </w:rPr>
  </w:style>
  <w:style w:type="paragraph" w:customStyle="1" w:styleId="34ffffd">
    <w:name w:val="34_ТЛ_Организация"/>
    <w:basedOn w:val="34f3"/>
    <w:next w:val="34f3"/>
    <w:rsid w:val="0045761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fe">
    <w:name w:val="34_Таблица_Сноска_Линия"/>
    <w:basedOn w:val="34ffff0"/>
    <w:next w:val="34ffff0"/>
    <w:rsid w:val="0045761D"/>
    <w:pPr>
      <w:keepNext/>
    </w:pPr>
  </w:style>
  <w:style w:type="paragraph" w:customStyle="1" w:styleId="34fffff">
    <w:name w:val="34_Таблица_Примечание"/>
    <w:basedOn w:val="34ffff0"/>
    <w:rsid w:val="0045761D"/>
  </w:style>
  <w:style w:type="character" w:customStyle="1" w:styleId="34fff7">
    <w:name w:val="34_Таблица_Шапка Знак"/>
    <w:basedOn w:val="a1"/>
    <w:link w:val="34fff6"/>
    <w:rsid w:val="0045761D"/>
    <w:rPr>
      <w:rFonts w:ascii="Times New Roman" w:eastAsia="Times New Roman" w:hAnsi="Times New Roman" w:cs="Times New Roman"/>
      <w:b/>
      <w:sz w:val="20"/>
      <w:szCs w:val="20"/>
      <w:lang w:eastAsia="x-none"/>
    </w:rPr>
  </w:style>
  <w:style w:type="paragraph" w:customStyle="1" w:styleId="34fffff0">
    <w:name w:val="34_Рисунок_Подпись"/>
    <w:basedOn w:val="34b"/>
    <w:rsid w:val="0045761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45761D"/>
    <w:pPr>
      <w:spacing w:before="2320"/>
    </w:pPr>
  </w:style>
  <w:style w:type="paragraph" w:customStyle="1" w:styleId="34a">
    <w:name w:val="34_Процедура_Шаг_Единичный"/>
    <w:basedOn w:val="34b"/>
    <w:qFormat/>
    <w:rsid w:val="0045761D"/>
    <w:pPr>
      <w:numPr>
        <w:numId w:val="53"/>
      </w:numPr>
    </w:pPr>
  </w:style>
  <w:style w:type="paragraph" w:customStyle="1" w:styleId="34fffff1">
    <w:name w:val="34_Процедура_Заголовок"/>
    <w:basedOn w:val="34b"/>
    <w:next w:val="34ff"/>
    <w:rsid w:val="0045761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45761D"/>
    <w:pPr>
      <w:spacing w:before="1860"/>
    </w:pPr>
  </w:style>
  <w:style w:type="paragraph" w:customStyle="1" w:styleId="3427">
    <w:name w:val="34_Процедура_Примечание_2"/>
    <w:basedOn w:val="34f6"/>
    <w:qFormat/>
    <w:rsid w:val="00D56824"/>
    <w:pPr>
      <w:ind w:left="1888"/>
    </w:pPr>
  </w:style>
  <w:style w:type="paragraph" w:customStyle="1" w:styleId="3428">
    <w:name w:val="34_ТЛ_Название_документа_2"/>
    <w:basedOn w:val="34f4"/>
    <w:qFormat/>
    <w:rsid w:val="0003706B"/>
  </w:style>
  <w:style w:type="paragraph" w:customStyle="1" w:styleId="3435">
    <w:name w:val="34_ТЛ_Название_документа_3"/>
    <w:basedOn w:val="34f5"/>
    <w:qFormat/>
    <w:rsid w:val="0003706B"/>
  </w:style>
  <w:style w:type="character" w:customStyle="1" w:styleId="3429">
    <w:name w:val="34_Список_Абзац_2 Знак"/>
    <w:basedOn w:val="341f0"/>
    <w:link w:val="342a"/>
    <w:rsid w:val="0045761D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customStyle="1" w:styleId="34fffff2">
    <w:name w:val="34_Процедура_Абзац_Подшага"/>
    <w:basedOn w:val="34fffff3"/>
    <w:rsid w:val="0045761D"/>
    <w:pPr>
      <w:ind w:left="1673"/>
    </w:pPr>
  </w:style>
  <w:style w:type="character" w:customStyle="1" w:styleId="34fff5">
    <w:name w:val="34_Таблица_Число_в_ячейке Знак"/>
    <w:basedOn w:val="a1"/>
    <w:link w:val="34fff3"/>
    <w:rsid w:val="0045761D"/>
    <w:rPr>
      <w:rFonts w:ascii="Times New Roman" w:eastAsia="Times New Roman" w:hAnsi="Times New Roman" w:cs="Arial"/>
      <w:bCs/>
      <w:sz w:val="20"/>
      <w:szCs w:val="20"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45761D"/>
    <w:pPr>
      <w:ind w:left="1191" w:firstLine="0"/>
    </w:pPr>
  </w:style>
  <w:style w:type="character" w:customStyle="1" w:styleId="341f0">
    <w:name w:val="34_Список_Абзац_1 Знак"/>
    <w:basedOn w:val="34c"/>
    <w:link w:val="341f1"/>
    <w:rsid w:val="0045761D"/>
    <w:rPr>
      <w:rFonts w:ascii="Times New Roman" w:eastAsia="Times New Roman" w:hAnsi="Times New Roman" w:cs="Times New Roman"/>
      <w:sz w:val="24"/>
      <w:szCs w:val="20"/>
      <w:lang w:eastAsia="x-none"/>
    </w:rPr>
  </w:style>
  <w:style w:type="paragraph" w:customStyle="1" w:styleId="34fffff3">
    <w:name w:val="34_Процедура_Абзац_Шага"/>
    <w:basedOn w:val="34b"/>
    <w:rsid w:val="0045761D"/>
    <w:pPr>
      <w:ind w:left="1191" w:firstLine="0"/>
    </w:pPr>
  </w:style>
  <w:style w:type="paragraph" w:customStyle="1" w:styleId="342a">
    <w:name w:val="34_Список_Абзац_2"/>
    <w:basedOn w:val="341f1"/>
    <w:link w:val="3429"/>
    <w:rsid w:val="0045761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45761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45761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45761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45761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45761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45761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241000"/>
    <w:pPr>
      <w:numPr>
        <w:numId w:val="12"/>
      </w:numPr>
    </w:pPr>
  </w:style>
  <w:style w:type="paragraph" w:customStyle="1" w:styleId="34fffff4">
    <w:name w:val="34_Таблица_Подзаголовок"/>
    <w:basedOn w:val="34fff4"/>
    <w:link w:val="34fffff5"/>
    <w:rsid w:val="0045761D"/>
    <w:pPr>
      <w:keepNext/>
      <w:jc w:val="center"/>
    </w:pPr>
    <w:rPr>
      <w:b/>
      <w:lang w:val="x-none"/>
    </w:rPr>
  </w:style>
  <w:style w:type="character" w:customStyle="1" w:styleId="34fffff5">
    <w:name w:val="34_Таблица_Подзаголовок Знак"/>
    <w:basedOn w:val="a1"/>
    <w:link w:val="34fffff4"/>
    <w:rsid w:val="0045761D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paragraph" w:customStyle="1" w:styleId="34fffff6">
    <w:name w:val="34_Таблица_По_центру"/>
    <w:basedOn w:val="34fff4"/>
    <w:rsid w:val="0045761D"/>
    <w:pPr>
      <w:jc w:val="center"/>
    </w:pPr>
  </w:style>
  <w:style w:type="paragraph" w:customStyle="1" w:styleId="3411">
    <w:name w:val="34_Таблица_Список_Марк_1_без_отступа"/>
    <w:basedOn w:val="34fff4"/>
    <w:rsid w:val="0045761D"/>
    <w:pPr>
      <w:numPr>
        <w:numId w:val="58"/>
      </w:numPr>
    </w:pPr>
  </w:style>
  <w:style w:type="paragraph" w:customStyle="1" w:styleId="34fffff7">
    <w:name w:val="34_Формула"/>
    <w:basedOn w:val="a0"/>
    <w:rsid w:val="0045761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8">
    <w:name w:val="34_Формула_Номер"/>
    <w:basedOn w:val="a0"/>
    <w:rsid w:val="0045761D"/>
    <w:pPr>
      <w:spacing w:before="240" w:after="240" w:line="360" w:lineRule="auto"/>
      <w:jc w:val="right"/>
    </w:pPr>
    <w:rPr>
      <w:lang w:eastAsia="x-none"/>
    </w:rPr>
  </w:style>
  <w:style w:type="paragraph" w:customStyle="1" w:styleId="34fffff9">
    <w:name w:val="34_Таблица_Список_Абзац"/>
    <w:basedOn w:val="34fff4"/>
    <w:rsid w:val="0045761D"/>
    <w:pPr>
      <w:ind w:left="340"/>
    </w:pPr>
    <w:rPr>
      <w:lang w:val="x-none"/>
    </w:rPr>
  </w:style>
  <w:style w:type="paragraph" w:customStyle="1" w:styleId="341f2">
    <w:name w:val="34_Таблица_Список_Абзац_1"/>
    <w:basedOn w:val="34fff4"/>
    <w:rsid w:val="0045761D"/>
    <w:pPr>
      <w:ind w:left="680"/>
    </w:pPr>
  </w:style>
  <w:style w:type="character" w:customStyle="1" w:styleId="34fffffa">
    <w:name w:val="34_Знак_Пример_Подпись"/>
    <w:qFormat/>
    <w:rsid w:val="0045761D"/>
    <w:rPr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3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6.gif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microsoft.com/office/2007/relationships/stylesWithEffects" Target="stylesWithEffect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1.wmf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9419D-DDD2-4953-B95E-3E589C6F8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3149</TotalTime>
  <Pages>68</Pages>
  <Words>16626</Words>
  <Characters>94773</Characters>
  <Application>Microsoft Office Word</Application>
  <DocSecurity>0</DocSecurity>
  <Lines>789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для разработчиков технической документации</vt:lpstr>
    </vt:vector>
  </TitlesOfParts>
  <Company>PhiloSoft Technical Communications</Company>
  <LinksUpToDate>false</LinksUpToDate>
  <CharactersWithSpaces>111177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для разработчиков технической документации</dc:title>
  <dc:creator>Oksana</dc:creator>
  <cp:lastModifiedBy>Oksana</cp:lastModifiedBy>
  <cp:revision>94</cp:revision>
  <cp:lastPrinted>2015-02-04T21:11:00Z</cp:lastPrinted>
  <dcterms:created xsi:type="dcterms:W3CDTF">2019-04-19T11:59:00Z</dcterms:created>
  <dcterms:modified xsi:type="dcterms:W3CDTF">2023-05-14T11:18:00Z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од_издания">
    <vt:lpwstr>2023</vt:lpwstr>
  </property>
  <property fmtid="{D5CDD505-2E9C-101B-9397-08002B2CF9AE}" pid="3" name="версия">
    <vt:lpwstr>1.2</vt:lpwstr>
  </property>
  <property fmtid="{D5CDD505-2E9C-101B-9397-08002B2CF9AE}" pid="4" name="номер_документа">
    <vt:lpwstr>Номер документа</vt:lpwstr>
  </property>
  <property fmtid="{D5CDD505-2E9C-101B-9397-08002B2CF9AE}" pid="5" name="краткое_название_системы">
    <vt:lpwstr>Сокращенное наименование АС</vt:lpwstr>
  </property>
  <property fmtid="{D5CDD505-2E9C-101B-9397-08002B2CF9AE}" pid="6" name="полное_название_системы">
    <vt:lpwstr>Наименование вида АС</vt:lpwstr>
  </property>
  <property fmtid="{D5CDD505-2E9C-101B-9397-08002B2CF9AE}" pid="7" name="шифр_системы">
    <vt:lpwstr>Шифр системы</vt:lpwstr>
  </property>
  <property fmtid="{D5CDD505-2E9C-101B-9397-08002B2CF9AE}" pid="8" name="обозначение_документа">
    <vt:lpwstr>A.B.XXX.XX.XX.X-X.X</vt:lpwstr>
  </property>
</Properties>
</file>