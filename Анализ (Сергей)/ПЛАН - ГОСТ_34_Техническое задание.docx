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B85" w:rsidRDefault="002E3B85" w:rsidP="00801734">
      <w:pPr>
        <w:pStyle w:val="34ffffe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07004">
        <w:t>Название организации</w:t>
      </w:r>
      <w:r>
        <w:fldChar w:fldCharType="end"/>
      </w:r>
    </w:p>
    <w:p w:rsidR="00133E0C" w:rsidRPr="00C816E8" w:rsidRDefault="00133E0C" w:rsidP="00133E0C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133E0C" w:rsidRPr="00C816E8" w:rsidTr="00BB00A1">
        <w:trPr>
          <w:trHeight w:val="404"/>
        </w:trPr>
        <w:tc>
          <w:tcPr>
            <w:tcW w:w="4564" w:type="dxa"/>
            <w:vAlign w:val="center"/>
          </w:tcPr>
          <w:p w:rsidR="00133E0C" w:rsidRPr="00C816E8" w:rsidRDefault="00133E0C" w:rsidP="00BB00A1">
            <w:pPr>
              <w:pStyle w:val="34ffff8"/>
            </w:pPr>
            <w:r w:rsidRPr="00C816E8">
              <w:t>УТВЕРЖДАЮ</w:t>
            </w:r>
          </w:p>
        </w:tc>
        <w:tc>
          <w:tcPr>
            <w:tcW w:w="990" w:type="dxa"/>
            <w:vAlign w:val="center"/>
          </w:tcPr>
          <w:p w:rsidR="00133E0C" w:rsidRPr="00C816E8" w:rsidRDefault="00133E0C" w:rsidP="00BB00A1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133E0C" w:rsidRPr="00C816E8" w:rsidRDefault="00133E0C" w:rsidP="00BB00A1">
            <w:pPr>
              <w:pStyle w:val="34ffff9"/>
            </w:pPr>
            <w:r w:rsidRPr="00C816E8">
              <w:t>УТВЕРЖДАЮ</w:t>
            </w:r>
          </w:p>
        </w:tc>
      </w:tr>
      <w:tr w:rsidR="00133E0C" w:rsidRPr="00C816E8" w:rsidTr="00BB00A1">
        <w:trPr>
          <w:trHeight w:val="868"/>
        </w:trPr>
        <w:tc>
          <w:tcPr>
            <w:tcW w:w="4564" w:type="dxa"/>
          </w:tcPr>
          <w:p w:rsidR="00133E0C" w:rsidRPr="00C816E8" w:rsidRDefault="00133E0C" w:rsidP="00BB00A1">
            <w:pPr>
              <w:pStyle w:val="34ffff9"/>
            </w:pPr>
            <w:r w:rsidRPr="00C816E8">
              <w:t>Должность, организация Заказчика</w:t>
            </w:r>
          </w:p>
        </w:tc>
        <w:tc>
          <w:tcPr>
            <w:tcW w:w="990" w:type="dxa"/>
          </w:tcPr>
          <w:p w:rsidR="00133E0C" w:rsidRPr="00C816E8" w:rsidRDefault="00133E0C" w:rsidP="00BB00A1">
            <w:pPr>
              <w:pStyle w:val="34ffff9"/>
            </w:pPr>
          </w:p>
        </w:tc>
        <w:tc>
          <w:tcPr>
            <w:tcW w:w="4563" w:type="dxa"/>
          </w:tcPr>
          <w:p w:rsidR="00133E0C" w:rsidRPr="00A51F84" w:rsidRDefault="00133E0C" w:rsidP="00BB00A1">
            <w:pPr>
              <w:pStyle w:val="34ffff9"/>
            </w:pPr>
            <w:r w:rsidRPr="00C816E8">
              <w:t xml:space="preserve">Должность, организация </w:t>
            </w:r>
            <w:r>
              <w:t>Разработчика</w:t>
            </w:r>
          </w:p>
        </w:tc>
      </w:tr>
      <w:tr w:rsidR="00133E0C" w:rsidRPr="00C816E8" w:rsidTr="00BB00A1">
        <w:trPr>
          <w:trHeight w:val="404"/>
        </w:trPr>
        <w:tc>
          <w:tcPr>
            <w:tcW w:w="4564" w:type="dxa"/>
          </w:tcPr>
          <w:p w:rsidR="00EB49CA" w:rsidRPr="00C816E8" w:rsidRDefault="00EB49CA" w:rsidP="00EB49CA">
            <w:pPr>
              <w:pStyle w:val="34ffff9"/>
            </w:pPr>
            <w:r w:rsidRPr="00C816E8">
              <w:t>____________________ И. О. Фамилия</w:t>
            </w:r>
          </w:p>
          <w:p w:rsidR="00133E0C" w:rsidRPr="00C816E8" w:rsidRDefault="00EB49CA" w:rsidP="00EB49CA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33E0C" w:rsidRPr="00C816E8" w:rsidRDefault="00133E0C" w:rsidP="00BB00A1">
            <w:pPr>
              <w:pStyle w:val="34ffff9"/>
            </w:pPr>
          </w:p>
        </w:tc>
        <w:tc>
          <w:tcPr>
            <w:tcW w:w="4563" w:type="dxa"/>
          </w:tcPr>
          <w:p w:rsidR="00EB49CA" w:rsidRPr="00C816E8" w:rsidRDefault="00EB49CA" w:rsidP="00EB49CA">
            <w:pPr>
              <w:pStyle w:val="34ffff9"/>
            </w:pPr>
            <w:r w:rsidRPr="00C816E8">
              <w:t>____________________ И. О. Фамилия</w:t>
            </w:r>
          </w:p>
          <w:p w:rsidR="00133E0C" w:rsidRPr="00C816E8" w:rsidRDefault="00EB49CA" w:rsidP="00EB49CA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33E0C" w:rsidRDefault="00133E0C" w:rsidP="00133E0C">
      <w:pPr>
        <w:pStyle w:val="34f5"/>
      </w:pPr>
    </w:p>
    <w:p w:rsidR="00133E0C" w:rsidRDefault="00133E0C" w:rsidP="00133E0C">
      <w:pPr>
        <w:pStyle w:val="34f5"/>
      </w:pPr>
    </w:p>
    <w:p w:rsidR="00133E0C" w:rsidRDefault="00133E0C" w:rsidP="00133E0C">
      <w:pPr>
        <w:pStyle w:val="34f5"/>
        <w:rPr>
          <w:lang w:val="en-US"/>
        </w:rPr>
      </w:pPr>
    </w:p>
    <w:p w:rsidR="00B73855" w:rsidRPr="00B73855" w:rsidRDefault="00B73855" w:rsidP="00133E0C">
      <w:pPr>
        <w:pStyle w:val="34f5"/>
        <w:rPr>
          <w:lang w:val="en-US"/>
        </w:rPr>
      </w:pPr>
    </w:p>
    <w:p w:rsidR="00133E0C" w:rsidRPr="00C816E8" w:rsidRDefault="00133E0C" w:rsidP="00133E0C">
      <w:pPr>
        <w:pStyle w:val="34f5"/>
      </w:pPr>
    </w:p>
    <w:p w:rsidR="002E3B85" w:rsidRPr="00C816E8" w:rsidRDefault="00CB25DC" w:rsidP="00801734">
      <w:pPr>
        <w:pStyle w:val="34ffb"/>
      </w:pPr>
      <w:fldSimple w:instr=" DOCPROPERTY  полное_название_системы  \* MERGEFORMAT ">
        <w:r w:rsidR="00307004">
          <w:t>Полное название системы</w:t>
        </w:r>
      </w:fldSimple>
    </w:p>
    <w:p w:rsidR="002E3B85" w:rsidRPr="00C816E8" w:rsidRDefault="002E3B85" w:rsidP="00801734">
      <w:pPr>
        <w:pStyle w:val="34ffc"/>
      </w:pPr>
      <w:r w:rsidRPr="00C816E8">
        <w:t>(</w:t>
      </w:r>
      <w:r w:rsidR="00EB4D28">
        <w:fldChar w:fldCharType="begin"/>
      </w:r>
      <w:r w:rsidR="00EB4D28">
        <w:instrText xml:space="preserve"> DOCPROPERTY  краткое_название_системы  \* MERGEFORMAT </w:instrText>
      </w:r>
      <w:r w:rsidR="00EB4D28">
        <w:fldChar w:fldCharType="separate"/>
      </w:r>
      <w:r w:rsidR="00307004">
        <w:t>Краткое название системы</w:t>
      </w:r>
      <w:r w:rsidR="00EB4D28">
        <w:fldChar w:fldCharType="end"/>
      </w:r>
      <w:r w:rsidRPr="00C816E8">
        <w:t>)</w:t>
      </w:r>
    </w:p>
    <w:p w:rsidR="002E3B85" w:rsidRPr="00C816E8" w:rsidRDefault="00CB25DC" w:rsidP="00801734">
      <w:pPr>
        <w:pStyle w:val="34ffd"/>
      </w:pPr>
      <w:fldSimple w:instr=" DOCPROPERTY  Title  \* MERGEFORMAT ">
        <w:r w:rsidR="00307004">
          <w:t>Техническое задание</w:t>
        </w:r>
      </w:fldSimple>
    </w:p>
    <w:p w:rsidR="00C7513A" w:rsidRPr="004629A9" w:rsidRDefault="00C7513A" w:rsidP="00546EAF">
      <w:pPr>
        <w:pStyle w:val="34fffff2"/>
      </w:pPr>
      <w:r>
        <w:t xml:space="preserve">на </w:t>
      </w:r>
      <w:r w:rsidR="00EB4D28">
        <w:fldChar w:fldCharType="begin"/>
      </w:r>
      <w:r w:rsidR="00EB4D28">
        <w:instrText xml:space="preserve"> DOCPROPERTY  Pages  \* MERGEFORMAT </w:instrText>
      </w:r>
      <w:r w:rsidR="00EB4D28">
        <w:fldChar w:fldCharType="separate"/>
      </w:r>
      <w:r w:rsidR="00307004">
        <w:t>27</w:t>
      </w:r>
      <w:r w:rsidR="00EB4D28">
        <w:fldChar w:fldCharType="end"/>
      </w:r>
      <w:r>
        <w:t xml:space="preserve"> листах</w:t>
      </w:r>
    </w:p>
    <w:p w:rsidR="002E3B85" w:rsidRDefault="002E3B85" w:rsidP="00801734">
      <w:pPr>
        <w:pStyle w:val="34f5"/>
      </w:pPr>
    </w:p>
    <w:p w:rsidR="002E3B85" w:rsidRDefault="002E3B85" w:rsidP="00801734">
      <w:pPr>
        <w:pStyle w:val="34f5"/>
      </w:pPr>
    </w:p>
    <w:p w:rsidR="002E3B85" w:rsidRDefault="002E3B85" w:rsidP="00801734">
      <w:pPr>
        <w:pStyle w:val="34f5"/>
        <w:rPr>
          <w:lang w:val="en-US"/>
        </w:rPr>
      </w:pPr>
    </w:p>
    <w:p w:rsidR="00B73855" w:rsidRPr="00B73855" w:rsidRDefault="00B73855" w:rsidP="00801734">
      <w:pPr>
        <w:pStyle w:val="34f5"/>
        <w:rPr>
          <w:lang w:val="en-US"/>
        </w:rPr>
      </w:pPr>
    </w:p>
    <w:p w:rsidR="002E3B85" w:rsidRDefault="002E3B8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2E3B8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2E3B85" w:rsidRPr="00C816E8" w:rsidRDefault="002E3B85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2E3B85" w:rsidRPr="00C816E8" w:rsidRDefault="002E3B8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2E3B85" w:rsidRPr="00C816E8" w:rsidRDefault="002E3B85" w:rsidP="00345A40">
            <w:pPr>
              <w:pStyle w:val="34ffff9"/>
            </w:pPr>
          </w:p>
        </w:tc>
      </w:tr>
      <w:tr w:rsidR="002E3B85" w:rsidRPr="00C816E8" w:rsidTr="00345A40">
        <w:trPr>
          <w:trHeight w:val="868"/>
        </w:trPr>
        <w:tc>
          <w:tcPr>
            <w:tcW w:w="4564" w:type="dxa"/>
          </w:tcPr>
          <w:p w:rsidR="002E3B85" w:rsidRPr="00C816E8" w:rsidRDefault="002E3B8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2E3B85" w:rsidRPr="00C816E8" w:rsidRDefault="002E3B85" w:rsidP="00345A40">
            <w:pPr>
              <w:pStyle w:val="34ffff9"/>
            </w:pPr>
          </w:p>
        </w:tc>
        <w:tc>
          <w:tcPr>
            <w:tcW w:w="4563" w:type="dxa"/>
          </w:tcPr>
          <w:p w:rsidR="002E3B85" w:rsidRPr="00C816E8" w:rsidRDefault="002E3B8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2E3B85" w:rsidRPr="00C816E8" w:rsidTr="00345A40">
        <w:trPr>
          <w:trHeight w:val="404"/>
        </w:trPr>
        <w:tc>
          <w:tcPr>
            <w:tcW w:w="4564" w:type="dxa"/>
          </w:tcPr>
          <w:p w:rsidR="002E3B85" w:rsidRPr="00C816E8" w:rsidRDefault="002E3B85" w:rsidP="00345A40">
            <w:pPr>
              <w:pStyle w:val="34ffff9"/>
            </w:pPr>
            <w:r w:rsidRPr="00C816E8">
              <w:t>____________________ И. О. Фамилия</w:t>
            </w:r>
          </w:p>
          <w:p w:rsidR="002E3B85" w:rsidRPr="00C816E8" w:rsidRDefault="002E3B85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2E3B85" w:rsidRPr="00C816E8" w:rsidRDefault="002E3B85" w:rsidP="00345A40">
            <w:pPr>
              <w:pStyle w:val="34ffff9"/>
            </w:pPr>
          </w:p>
        </w:tc>
        <w:tc>
          <w:tcPr>
            <w:tcW w:w="4563" w:type="dxa"/>
          </w:tcPr>
          <w:p w:rsidR="002E3B85" w:rsidRPr="00C816E8" w:rsidRDefault="002E3B85" w:rsidP="00B617AD">
            <w:pPr>
              <w:pStyle w:val="34ffff9"/>
            </w:pPr>
            <w:r w:rsidRPr="00C816E8">
              <w:t>____________________ И. О. Фамилия</w:t>
            </w:r>
          </w:p>
          <w:p w:rsidR="002E3B85" w:rsidRPr="00C816E8" w:rsidRDefault="002E3B8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2E3B8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2E3B85" w:rsidRPr="00C816E8" w:rsidRDefault="002E3B8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2E3B85" w:rsidRPr="00C816E8" w:rsidRDefault="002E3B8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2E3B85" w:rsidRPr="00C816E8" w:rsidRDefault="002E3B85" w:rsidP="00345A40">
            <w:pPr>
              <w:pStyle w:val="34ffff8"/>
            </w:pPr>
          </w:p>
        </w:tc>
      </w:tr>
      <w:tr w:rsidR="002E3B85" w:rsidRPr="00C816E8" w:rsidTr="00345A40">
        <w:trPr>
          <w:trHeight w:val="864"/>
        </w:trPr>
        <w:tc>
          <w:tcPr>
            <w:tcW w:w="4564" w:type="dxa"/>
          </w:tcPr>
          <w:p w:rsidR="002E3B85" w:rsidRPr="00C816E8" w:rsidRDefault="002E3B8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2E3B85" w:rsidRPr="00C816E8" w:rsidRDefault="002E3B85" w:rsidP="00345A40">
            <w:pPr>
              <w:pStyle w:val="34ffff9"/>
            </w:pPr>
          </w:p>
        </w:tc>
        <w:tc>
          <w:tcPr>
            <w:tcW w:w="4563" w:type="dxa"/>
          </w:tcPr>
          <w:p w:rsidR="002E3B85" w:rsidRPr="00C816E8" w:rsidRDefault="002E3B8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2E3B85" w:rsidRPr="00C816E8" w:rsidTr="00345A40">
        <w:trPr>
          <w:trHeight w:val="643"/>
        </w:trPr>
        <w:tc>
          <w:tcPr>
            <w:tcW w:w="4564" w:type="dxa"/>
          </w:tcPr>
          <w:p w:rsidR="002E3B85" w:rsidRPr="00C816E8" w:rsidRDefault="002E3B85" w:rsidP="00B617AD">
            <w:pPr>
              <w:pStyle w:val="34ffff9"/>
            </w:pPr>
            <w:r w:rsidRPr="00C816E8">
              <w:t>____________________ И. О. Фамилия</w:t>
            </w:r>
          </w:p>
          <w:p w:rsidR="002E3B85" w:rsidRPr="00C816E8" w:rsidRDefault="002E3B8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2E3B85" w:rsidRPr="00C816E8" w:rsidRDefault="002E3B85" w:rsidP="00345A40">
            <w:pPr>
              <w:pStyle w:val="34ffff9"/>
            </w:pPr>
          </w:p>
        </w:tc>
        <w:tc>
          <w:tcPr>
            <w:tcW w:w="4563" w:type="dxa"/>
          </w:tcPr>
          <w:p w:rsidR="002E3B85" w:rsidRPr="00C816E8" w:rsidRDefault="002E3B85" w:rsidP="00B617AD">
            <w:pPr>
              <w:pStyle w:val="34ffff9"/>
            </w:pPr>
            <w:r w:rsidRPr="00C816E8">
              <w:t>____________________ И. О. Фамилия</w:t>
            </w:r>
          </w:p>
          <w:p w:rsidR="002E3B85" w:rsidRPr="00C816E8" w:rsidRDefault="002E3B8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0700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2E3B85" w:rsidRPr="00801734" w:rsidRDefault="002E3B85" w:rsidP="00801734">
      <w:pPr>
        <w:pStyle w:val="34f5"/>
        <w:rPr>
          <w:lang w:val="en-US"/>
        </w:rPr>
      </w:pPr>
    </w:p>
    <w:p w:rsidR="00AC561B" w:rsidRPr="00210AF4" w:rsidRDefault="00AC561B" w:rsidP="002B1203">
      <w:pPr>
        <w:pStyle w:val="34f5"/>
      </w:pPr>
    </w:p>
    <w:p w:rsidR="0069117E" w:rsidRDefault="0069117E" w:rsidP="003F38DF">
      <w:pPr>
        <w:pStyle w:val="34b"/>
        <w:sectPr w:rsidR="0069117E" w:rsidSect="001550E8">
          <w:headerReference w:type="default" r:id="rId9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657D0C" w:rsidRDefault="00EC524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680001" w:history="1">
        <w:r w:rsidR="00657D0C" w:rsidRPr="00127B9B">
          <w:rPr>
            <w:rStyle w:val="af8"/>
          </w:rPr>
          <w:t>1 Общие сведения</w:t>
        </w:r>
        <w:r w:rsidR="00657D0C">
          <w:rPr>
            <w:webHidden/>
          </w:rPr>
          <w:tab/>
        </w:r>
        <w:r w:rsidR="00657D0C">
          <w:rPr>
            <w:webHidden/>
          </w:rPr>
          <w:fldChar w:fldCharType="begin"/>
        </w:r>
        <w:r w:rsidR="00657D0C">
          <w:rPr>
            <w:webHidden/>
          </w:rPr>
          <w:instrText xml:space="preserve"> PAGEREF _Toc134680001 \h </w:instrText>
        </w:r>
        <w:r w:rsidR="00657D0C">
          <w:rPr>
            <w:webHidden/>
          </w:rPr>
        </w:r>
        <w:r w:rsidR="00657D0C">
          <w:rPr>
            <w:webHidden/>
          </w:rPr>
          <w:fldChar w:fldCharType="separate"/>
        </w:r>
        <w:r w:rsidR="00657D0C">
          <w:rPr>
            <w:webHidden/>
          </w:rPr>
          <w:t>4</w:t>
        </w:r>
        <w:r w:rsidR="00657D0C"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2" w:history="1">
        <w:r w:rsidRPr="00127B9B">
          <w:rPr>
            <w:rStyle w:val="af8"/>
            <w:noProof/>
          </w:rPr>
          <w:t>1.1 Полное наименование АС и ее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3" w:history="1">
        <w:r w:rsidRPr="00127B9B">
          <w:rPr>
            <w:rStyle w:val="af8"/>
            <w:noProof/>
          </w:rPr>
          <w:t>1.2 Шифр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4" w:history="1">
        <w:r w:rsidRPr="00127B9B">
          <w:rPr>
            <w:rStyle w:val="af8"/>
            <w:noProof/>
          </w:rPr>
          <w:t>1.3 Наименование организации — заказчика АС и наименование организации-разработчика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5" w:history="1">
        <w:r w:rsidRPr="00127B9B">
          <w:rPr>
            <w:rStyle w:val="af8"/>
            <w:noProof/>
          </w:rPr>
          <w:t>1.4 Перечень документов, на основании которых создается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6" w:history="1">
        <w:r w:rsidRPr="00127B9B">
          <w:rPr>
            <w:rStyle w:val="af8"/>
            <w:noProof/>
          </w:rPr>
          <w:t>1.5 Плановые сроки начала и окончания работы по созданию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7" w:history="1">
        <w:r w:rsidRPr="00127B9B">
          <w:rPr>
            <w:rStyle w:val="af8"/>
            <w:noProof/>
          </w:rPr>
          <w:t>1.6 Общие сведения об источниках и порядке финансирования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08" w:history="1">
        <w:r w:rsidRPr="00127B9B">
          <w:rPr>
            <w:rStyle w:val="af8"/>
          </w:rPr>
          <w:t>2 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9" w:history="1">
        <w:r w:rsidRPr="00127B9B">
          <w:rPr>
            <w:rStyle w:val="af8"/>
            <w:noProof/>
          </w:rPr>
          <w:t>2.1 Цели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0" w:history="1">
        <w:r w:rsidRPr="00127B9B">
          <w:rPr>
            <w:rStyle w:val="af8"/>
            <w:noProof/>
          </w:rPr>
          <w:t>2.2 Назначение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11" w:history="1">
        <w:r w:rsidRPr="00127B9B">
          <w:rPr>
            <w:rStyle w:val="af8"/>
          </w:rPr>
          <w:t>3 Характеристика объектов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2" w:history="1">
        <w:r w:rsidRPr="00127B9B">
          <w:rPr>
            <w:rStyle w:val="af8"/>
            <w:noProof/>
          </w:rPr>
          <w:t>3.1 Основные сведения об объекте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3" w:history="1">
        <w:r w:rsidRPr="00127B9B">
          <w:rPr>
            <w:rStyle w:val="af8"/>
            <w:noProof/>
          </w:rPr>
          <w:t>3.2 Сведения об условиях эксплуатации объекта автоматизации и характеристиках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14" w:history="1">
        <w:r w:rsidRPr="00127B9B">
          <w:rPr>
            <w:rStyle w:val="af8"/>
          </w:rPr>
          <w:t>4 Требования к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5" w:history="1">
        <w:r w:rsidRPr="00127B9B">
          <w:rPr>
            <w:rStyle w:val="af8"/>
            <w:noProof/>
          </w:rPr>
          <w:t>4.1 Требования к структуре АС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16" w:history="1">
        <w:r w:rsidRPr="00127B9B">
          <w:rPr>
            <w:rStyle w:val="af8"/>
            <w:noProof/>
          </w:rPr>
          <w:t>4.1.1 Перечень подсистем, их назначение и основные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17" w:history="1">
        <w:r w:rsidRPr="00127B9B">
          <w:rPr>
            <w:rStyle w:val="af8"/>
            <w:noProof/>
          </w:rPr>
          <w:t>4.1.2 Требования к способам и средствам обеспечения информационного взаимодействия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18" w:history="1">
        <w:r w:rsidRPr="00127B9B">
          <w:rPr>
            <w:rStyle w:val="af8"/>
            <w:noProof/>
          </w:rPr>
          <w:t>4.1.3 Требования к характеристикам взаимосвязей создаваемой АС со смежными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19" w:history="1">
        <w:r w:rsidRPr="00127B9B">
          <w:rPr>
            <w:rStyle w:val="af8"/>
            <w:noProof/>
          </w:rPr>
          <w:t>4.1.4 Требования к режимам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0" w:history="1">
        <w:r w:rsidRPr="00127B9B">
          <w:rPr>
            <w:rStyle w:val="af8"/>
            <w:noProof/>
          </w:rPr>
          <w:t>4.1.5 Требования по диагностированию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1" w:history="1">
        <w:r w:rsidRPr="00127B9B">
          <w:rPr>
            <w:rStyle w:val="af8"/>
            <w:noProof/>
          </w:rPr>
          <w:t>4.1.6 Перспективы развития, модернизации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2" w:history="1">
        <w:r w:rsidRPr="00127B9B">
          <w:rPr>
            <w:rStyle w:val="af8"/>
            <w:noProof/>
          </w:rPr>
          <w:t>4.2 Требования к функциям (задачам), выполняемым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3" w:history="1">
        <w:r w:rsidRPr="00127B9B">
          <w:rPr>
            <w:rStyle w:val="af8"/>
            <w:noProof/>
          </w:rPr>
          <w:t>4.2.1 Перечень функций (задач), подлежащих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4" w:history="1">
        <w:r w:rsidRPr="00127B9B">
          <w:rPr>
            <w:rStyle w:val="af8"/>
            <w:noProof/>
          </w:rPr>
          <w:t>4.2.2 Название функции (задачи)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5" w:history="1">
        <w:r w:rsidRPr="00127B9B">
          <w:rPr>
            <w:rStyle w:val="af8"/>
            <w:noProof/>
          </w:rPr>
          <w:t>4.3 Требования к видам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6" w:history="1">
        <w:r w:rsidRPr="00127B9B">
          <w:rPr>
            <w:rStyle w:val="af8"/>
            <w:noProof/>
          </w:rPr>
          <w:t>4.3.1 Требования к математическому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7" w:history="1">
        <w:r w:rsidRPr="00127B9B">
          <w:rPr>
            <w:rStyle w:val="af8"/>
            <w:noProof/>
          </w:rPr>
          <w:t>4.3.2 Требования к информационному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8" w:history="1">
        <w:r w:rsidRPr="00127B9B">
          <w:rPr>
            <w:rStyle w:val="af8"/>
            <w:noProof/>
          </w:rPr>
          <w:t>4.3.3 Требования к лингвистическому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29" w:history="1">
        <w:r w:rsidRPr="00127B9B">
          <w:rPr>
            <w:rStyle w:val="af8"/>
            <w:noProof/>
          </w:rPr>
          <w:t>4.3.4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0" w:history="1">
        <w:r w:rsidRPr="00127B9B">
          <w:rPr>
            <w:rStyle w:val="af8"/>
            <w:noProof/>
          </w:rPr>
          <w:t>4.3.5 Требования к техническому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1" w:history="1">
        <w:r w:rsidRPr="00127B9B">
          <w:rPr>
            <w:rStyle w:val="af8"/>
            <w:noProof/>
          </w:rPr>
          <w:t>4.3.6 Требования к метрологическому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2" w:history="1">
        <w:r w:rsidRPr="00127B9B">
          <w:rPr>
            <w:rStyle w:val="af8"/>
            <w:noProof/>
          </w:rPr>
          <w:t>4.3.7 Требования к организационному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3" w:history="1">
        <w:r w:rsidRPr="00127B9B">
          <w:rPr>
            <w:rStyle w:val="af8"/>
            <w:noProof/>
          </w:rPr>
          <w:t>4.3.8 Требования к методическому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4" w:history="1">
        <w:r w:rsidRPr="00127B9B">
          <w:rPr>
            <w:rStyle w:val="af8"/>
            <w:noProof/>
          </w:rPr>
          <w:t>4.3.9 Требования к другим видам обеспечения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5" w:history="1">
        <w:r w:rsidRPr="00127B9B">
          <w:rPr>
            <w:rStyle w:val="af8"/>
            <w:noProof/>
          </w:rPr>
          <w:t>4.4 Общие технические требования к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6" w:history="1">
        <w:r w:rsidRPr="00127B9B">
          <w:rPr>
            <w:rStyle w:val="af8"/>
            <w:noProof/>
          </w:rPr>
          <w:t>4.4.1 Требования к численности и квалификации персонала и пользователей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7" w:history="1">
        <w:r w:rsidRPr="00127B9B">
          <w:rPr>
            <w:rStyle w:val="af8"/>
            <w:noProof/>
          </w:rPr>
          <w:t>4.4.2 Требования к показателям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8" w:history="1">
        <w:r w:rsidRPr="00127B9B">
          <w:rPr>
            <w:rStyle w:val="af8"/>
            <w:noProof/>
          </w:rPr>
          <w:t>4.4.3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39" w:history="1">
        <w:r w:rsidRPr="00127B9B">
          <w:rPr>
            <w:rStyle w:val="af8"/>
            <w:noProof/>
          </w:rPr>
          <w:t>4.4.4 Требования по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0" w:history="1">
        <w:r w:rsidRPr="00127B9B">
          <w:rPr>
            <w:rStyle w:val="af8"/>
            <w:noProof/>
          </w:rPr>
          <w:t>4.4.5 Требования к эргономике и технической эстетике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1" w:history="1">
        <w:r w:rsidRPr="00127B9B">
          <w:rPr>
            <w:rStyle w:val="af8"/>
            <w:noProof/>
          </w:rPr>
          <w:t>4.4.6 Требования к транспортабельности для подвижных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2" w:history="1">
        <w:r w:rsidRPr="00127B9B">
          <w:rPr>
            <w:rStyle w:val="af8"/>
            <w:noProof/>
          </w:rPr>
          <w:t>4.4.7 Требования к эксплуатации, техническому обслуживанию, ремонту и хранению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3" w:history="1">
        <w:r w:rsidRPr="00127B9B">
          <w:rPr>
            <w:rStyle w:val="af8"/>
            <w:noProof/>
          </w:rPr>
          <w:t>4.4.8 Требования к защите информации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4" w:history="1">
        <w:r w:rsidRPr="00127B9B">
          <w:rPr>
            <w:rStyle w:val="af8"/>
            <w:noProof/>
          </w:rPr>
          <w:t>4.4.9 Требования по сохранности информации при авариях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5" w:history="1">
        <w:r w:rsidRPr="00127B9B">
          <w:rPr>
            <w:rStyle w:val="af8"/>
            <w:noProof/>
          </w:rPr>
          <w:t>4.4.10 Требования к защите от влияния внешних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6" w:history="1">
        <w:r w:rsidRPr="00127B9B">
          <w:rPr>
            <w:rStyle w:val="af8"/>
            <w:noProof/>
          </w:rPr>
          <w:t>4.4.11 Требования к патентной чистоте и патентоспособности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7" w:history="1">
        <w:r w:rsidRPr="00127B9B">
          <w:rPr>
            <w:rStyle w:val="af8"/>
            <w:noProof/>
          </w:rPr>
          <w:t>4.4.12 Требования по стандартизации и унификации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680048" w:history="1">
        <w:r w:rsidRPr="00127B9B">
          <w:rPr>
            <w:rStyle w:val="af8"/>
            <w:noProof/>
          </w:rPr>
          <w:t>4.4.13 Дополнительные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49" w:history="1">
        <w:r w:rsidRPr="00127B9B">
          <w:rPr>
            <w:rStyle w:val="af8"/>
          </w:rPr>
          <w:t>5 Состав и содержание работ по созданию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50" w:history="1">
        <w:r w:rsidRPr="00127B9B">
          <w:rPr>
            <w:rStyle w:val="af8"/>
          </w:rPr>
          <w:t>6 Порядок разработки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1" w:history="1">
        <w:r w:rsidRPr="00127B9B">
          <w:rPr>
            <w:rStyle w:val="af8"/>
            <w:noProof/>
          </w:rPr>
          <w:t>6.1 Порядок организации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2" w:history="1">
        <w:r w:rsidRPr="00127B9B">
          <w:rPr>
            <w:rStyle w:val="af8"/>
            <w:noProof/>
          </w:rPr>
          <w:t>6.2 Перечень документов и исходных данных для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3" w:history="1">
        <w:r w:rsidRPr="00127B9B">
          <w:rPr>
            <w:rStyle w:val="af8"/>
            <w:noProof/>
          </w:rPr>
          <w:t>6.3 Перечень документов, предъявляемых по окончании соответствующих этапов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4" w:history="1">
        <w:r w:rsidRPr="00127B9B">
          <w:rPr>
            <w:rStyle w:val="af8"/>
            <w:noProof/>
          </w:rPr>
          <w:t>6.4 Порядок проведения экспертизы технической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5" w:history="1">
        <w:r w:rsidRPr="00127B9B">
          <w:rPr>
            <w:rStyle w:val="af8"/>
            <w:noProof/>
          </w:rPr>
          <w:t>6.5 Перечень макетов, порядок их разработки, изготовления, испытаний, необходимость разработки на них документации, программы и методик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6" w:history="1">
        <w:r w:rsidRPr="00127B9B">
          <w:rPr>
            <w:rStyle w:val="af8"/>
            <w:noProof/>
          </w:rPr>
          <w:t>6.6 Порядок разработки, согласования и утверждения плана совместных работ по разработке 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7" w:history="1">
        <w:r w:rsidRPr="00127B9B">
          <w:rPr>
            <w:rStyle w:val="af8"/>
            <w:noProof/>
          </w:rPr>
          <w:t>6.7 Порядок разработки, согласования и утверждения программы работ по стандартизации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8" w:history="1">
        <w:r w:rsidRPr="00127B9B">
          <w:rPr>
            <w:rStyle w:val="af8"/>
            <w:noProof/>
          </w:rPr>
          <w:t>6.8 Требования к гарантийным обязательствам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9" w:history="1">
        <w:r w:rsidRPr="00127B9B">
          <w:rPr>
            <w:rStyle w:val="af8"/>
            <w:noProof/>
          </w:rPr>
          <w:t>6.9 Порядок проведения технико-экономической оценки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0" w:history="1">
        <w:r w:rsidRPr="00127B9B">
          <w:rPr>
            <w:rStyle w:val="af8"/>
            <w:noProof/>
          </w:rPr>
          <w:t>6.10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61" w:history="1">
        <w:r w:rsidRPr="00127B9B">
          <w:rPr>
            <w:rStyle w:val="af8"/>
          </w:rPr>
          <w:t>7 Порядок контроля и приемки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2" w:history="1">
        <w:r w:rsidRPr="00127B9B">
          <w:rPr>
            <w:rStyle w:val="af8"/>
            <w:noProof/>
          </w:rPr>
          <w:t>7.1 Виды, состав и методы испытаний АС и ее составных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3" w:history="1">
        <w:r w:rsidRPr="00127B9B">
          <w:rPr>
            <w:rStyle w:val="af8"/>
            <w:noProof/>
          </w:rPr>
          <w:t>7.2 Общие требования к приемке работ, порядок согласования и утверждения приемочной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4" w:history="1">
        <w:r w:rsidRPr="00127B9B">
          <w:rPr>
            <w:rStyle w:val="af8"/>
            <w:noProof/>
          </w:rPr>
          <w:t>7.3 Статус приемочной комиссии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65" w:history="1">
        <w:r w:rsidRPr="00127B9B">
          <w:rPr>
            <w:rStyle w:val="af8"/>
          </w:rPr>
          <w:t>8 Требования к составу и содержанию работ по подготовке объекта автоматизации к вводу автоматизированной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66" w:history="1">
        <w:r w:rsidRPr="00127B9B">
          <w:rPr>
            <w:rStyle w:val="af8"/>
          </w:rPr>
          <w:t>9 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7" w:history="1">
        <w:r w:rsidRPr="00127B9B">
          <w:rPr>
            <w:rStyle w:val="af8"/>
            <w:noProof/>
          </w:rPr>
          <w:t>9.1 Перечень подлежащих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8" w:history="1">
        <w:r w:rsidRPr="00127B9B">
          <w:rPr>
            <w:rStyle w:val="af8"/>
            <w:noProof/>
          </w:rPr>
          <w:t>9.2 Вид представления и количество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9" w:history="1">
        <w:r w:rsidRPr="00127B9B">
          <w:rPr>
            <w:rStyle w:val="af8"/>
            <w:noProof/>
          </w:rPr>
          <w:t>9.3 Требования по использованию ЕСКД и ЕСПД при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70" w:history="1">
        <w:r w:rsidRPr="00127B9B">
          <w:rPr>
            <w:rStyle w:val="af8"/>
          </w:rPr>
          <w:t>10 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71" w:history="1">
        <w:r w:rsidRPr="00127B9B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72" w:history="1">
        <w:r w:rsidRPr="00127B9B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73" w:history="1">
        <w:r w:rsidRPr="00127B9B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657D0C" w:rsidRDefault="00657D0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80074" w:history="1">
        <w:r w:rsidRPr="00127B9B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EC5243" w:rsidRPr="00EC5243" w:rsidRDefault="00EC5243" w:rsidP="00EC5243">
      <w:pPr>
        <w:pStyle w:val="34b"/>
      </w:pPr>
      <w:r>
        <w:fldChar w:fldCharType="end"/>
      </w:r>
    </w:p>
    <w:p w:rsidR="00C92331" w:rsidRDefault="00A52B06" w:rsidP="00C92331">
      <w:pPr>
        <w:pStyle w:val="1"/>
        <w:rPr>
          <w:lang w:val="ru-RU"/>
        </w:rPr>
      </w:pPr>
      <w:bookmarkStart w:id="1" w:name="_Toc398683298"/>
      <w:bookmarkStart w:id="2" w:name="_Toc134680001"/>
      <w:r>
        <w:rPr>
          <w:lang w:val="ru-RU"/>
        </w:rPr>
        <w:lastRenderedPageBreak/>
        <w:t>О</w:t>
      </w:r>
      <w:r w:rsidR="006E57A9">
        <w:rPr>
          <w:lang w:val="ru-RU"/>
        </w:rPr>
        <w:t>бщие</w:t>
      </w:r>
      <w:r>
        <w:t xml:space="preserve"> сведения</w:t>
      </w:r>
      <w:bookmarkEnd w:id="1"/>
      <w:bookmarkEnd w:id="2"/>
    </w:p>
    <w:p w:rsidR="006E57A9" w:rsidRDefault="006E57A9" w:rsidP="006E57A9">
      <w:pPr>
        <w:pStyle w:val="2"/>
      </w:pPr>
      <w:bookmarkStart w:id="3" w:name="_Toc398683299"/>
      <w:bookmarkStart w:id="4" w:name="_Toc134680002"/>
      <w:r>
        <w:t>П</w:t>
      </w:r>
      <w:r w:rsidRPr="006E57A9">
        <w:t xml:space="preserve">олное наименование </w:t>
      </w:r>
      <w:r w:rsidR="00983391">
        <w:t>АС</w:t>
      </w:r>
      <w:r w:rsidR="00983391">
        <w:t xml:space="preserve"> </w:t>
      </w:r>
      <w:r>
        <w:t>и ее условное обозначение</w:t>
      </w:r>
      <w:bookmarkEnd w:id="3"/>
      <w:bookmarkEnd w:id="4"/>
    </w:p>
    <w:p w:rsidR="006E57A9" w:rsidRDefault="006E57A9" w:rsidP="006E57A9">
      <w:pPr>
        <w:pStyle w:val="34b"/>
        <w:rPr>
          <w:lang w:eastAsia="ru-RU"/>
        </w:rPr>
      </w:pPr>
    </w:p>
    <w:p w:rsidR="00B05DE2" w:rsidRDefault="00B05DE2" w:rsidP="006E57A9">
      <w:pPr>
        <w:pStyle w:val="34b"/>
        <w:rPr>
          <w:lang w:eastAsia="ru-RU"/>
        </w:rPr>
      </w:pPr>
    </w:p>
    <w:p w:rsidR="006E57A9" w:rsidRDefault="006E57A9" w:rsidP="006E57A9">
      <w:pPr>
        <w:pStyle w:val="2"/>
      </w:pPr>
      <w:bookmarkStart w:id="5" w:name="_Toc398683300"/>
      <w:bookmarkStart w:id="6" w:name="_Toc134680003"/>
      <w:r>
        <w:t>Ш</w:t>
      </w:r>
      <w:r w:rsidRPr="006E57A9">
        <w:t>ифр</w:t>
      </w:r>
      <w:r>
        <w:t xml:space="preserve"> темы</w:t>
      </w:r>
      <w:bookmarkEnd w:id="5"/>
      <w:bookmarkEnd w:id="6"/>
    </w:p>
    <w:p w:rsidR="006E57A9" w:rsidRDefault="006E57A9" w:rsidP="006E57A9">
      <w:pPr>
        <w:pStyle w:val="34b"/>
        <w:rPr>
          <w:lang w:eastAsia="ru-RU"/>
        </w:rPr>
      </w:pPr>
    </w:p>
    <w:p w:rsidR="00B05DE2" w:rsidRDefault="00B05DE2" w:rsidP="006E57A9">
      <w:pPr>
        <w:pStyle w:val="34b"/>
        <w:rPr>
          <w:lang w:eastAsia="ru-RU"/>
        </w:rPr>
      </w:pPr>
    </w:p>
    <w:p w:rsidR="006E57A9" w:rsidRDefault="00983391" w:rsidP="00983391">
      <w:pPr>
        <w:pStyle w:val="2"/>
      </w:pPr>
      <w:bookmarkStart w:id="7" w:name="_Toc134680004"/>
      <w:r w:rsidRPr="00983391">
        <w:t>Наименование организации — заказчика АС</w:t>
      </w:r>
      <w:r>
        <w:t xml:space="preserve"> и </w:t>
      </w:r>
      <w:r w:rsidRPr="00983391">
        <w:t>наименование организации-разработчика</w:t>
      </w:r>
      <w:bookmarkEnd w:id="7"/>
    </w:p>
    <w:p w:rsidR="006E57A9" w:rsidRDefault="006E57A9" w:rsidP="006E57A9">
      <w:pPr>
        <w:pStyle w:val="34b"/>
        <w:rPr>
          <w:lang w:eastAsia="ru-RU"/>
        </w:rPr>
      </w:pPr>
    </w:p>
    <w:p w:rsidR="00B05DE2" w:rsidRDefault="00B05DE2" w:rsidP="006E57A9">
      <w:pPr>
        <w:pStyle w:val="34b"/>
        <w:rPr>
          <w:lang w:eastAsia="ru-RU"/>
        </w:rPr>
      </w:pPr>
    </w:p>
    <w:p w:rsidR="0098667B" w:rsidRDefault="006E57A9" w:rsidP="006E57A9">
      <w:pPr>
        <w:pStyle w:val="2"/>
      </w:pPr>
      <w:bookmarkStart w:id="8" w:name="_Toc398683302"/>
      <w:bookmarkStart w:id="9" w:name="_Toc134680005"/>
      <w:r>
        <w:t>П</w:t>
      </w:r>
      <w:r w:rsidRPr="006E57A9">
        <w:t xml:space="preserve">еречень документов, на основании которых создается </w:t>
      </w:r>
      <w:r w:rsidR="00983391">
        <w:t>АС</w:t>
      </w:r>
      <w:bookmarkEnd w:id="9"/>
    </w:p>
    <w:bookmarkEnd w:id="8"/>
    <w:p w:rsidR="00983391" w:rsidRDefault="00983391" w:rsidP="00983391">
      <w:pPr>
        <w:pStyle w:val="34a0"/>
      </w:pPr>
      <w:r>
        <w:t xml:space="preserve">К документам, на основании которых или в соответствии с которыми создается АС, могут относиться, например, </w:t>
      </w:r>
      <w:proofErr w:type="gramStart"/>
      <w:r>
        <w:t>следующие</w:t>
      </w:r>
      <w:proofErr w:type="gramEnd"/>
      <w:r>
        <w:t>:</w:t>
      </w:r>
    </w:p>
    <w:p w:rsidR="00983391" w:rsidRDefault="00983391" w:rsidP="00983391">
      <w:pPr>
        <w:pStyle w:val="34a0"/>
      </w:pPr>
      <w:r>
        <w:t>- договорные документы на создание АС;</w:t>
      </w:r>
    </w:p>
    <w:p w:rsidR="00983391" w:rsidRDefault="00983391" w:rsidP="00983391">
      <w:pPr>
        <w:pStyle w:val="34a0"/>
      </w:pPr>
      <w:r>
        <w:t>- нормативно-правовые и нормативно-технические документы, регламентирующие создание АС;</w:t>
      </w:r>
    </w:p>
    <w:p w:rsidR="00983391" w:rsidRPr="006E57A9" w:rsidRDefault="00983391" w:rsidP="00983391">
      <w:pPr>
        <w:pStyle w:val="34a0"/>
      </w:pPr>
      <w:r>
        <w:t xml:space="preserve">- техническое задание на создание ранее </w:t>
      </w:r>
      <w:proofErr w:type="gramStart"/>
      <w:r>
        <w:t>разрабатывавшейся</w:t>
      </w:r>
      <w:proofErr w:type="gramEnd"/>
      <w:r>
        <w:t xml:space="preserve"> АС.</w:t>
      </w:r>
    </w:p>
    <w:p w:rsidR="006E57A9" w:rsidRDefault="0098667B" w:rsidP="0098667B">
      <w:pPr>
        <w:pStyle w:val="34a0"/>
        <w:rPr>
          <w:lang w:eastAsia="ru-RU"/>
        </w:rPr>
      </w:pPr>
      <w:r>
        <w:t xml:space="preserve">В подразделе указывают, </w:t>
      </w:r>
      <w:r w:rsidRPr="006E57A9">
        <w:t xml:space="preserve">кем </w:t>
      </w:r>
      <w:r w:rsidRPr="006E57A9">
        <w:t>и</w:t>
      </w:r>
      <w:r>
        <w:t xml:space="preserve"> когда утверждены эти документы.</w:t>
      </w:r>
    </w:p>
    <w:p w:rsidR="00B05DE2" w:rsidRDefault="00B05DE2" w:rsidP="006E57A9">
      <w:pPr>
        <w:pStyle w:val="34b"/>
        <w:rPr>
          <w:lang w:eastAsia="ru-RU"/>
        </w:rPr>
      </w:pPr>
    </w:p>
    <w:p w:rsidR="006E57A9" w:rsidRDefault="006E57A9" w:rsidP="006E57A9">
      <w:pPr>
        <w:pStyle w:val="2"/>
      </w:pPr>
      <w:bookmarkStart w:id="10" w:name="_Toc398683303"/>
      <w:bookmarkStart w:id="11" w:name="_Toc134680006"/>
      <w:r>
        <w:t>П</w:t>
      </w:r>
      <w:r w:rsidRPr="006E57A9">
        <w:t>лановые сроки начала и оконч</w:t>
      </w:r>
      <w:r>
        <w:t xml:space="preserve">ания работы по созданию </w:t>
      </w:r>
      <w:bookmarkEnd w:id="10"/>
      <w:r w:rsidR="00983391">
        <w:t>АС</w:t>
      </w:r>
      <w:bookmarkEnd w:id="11"/>
    </w:p>
    <w:p w:rsidR="006E57A9" w:rsidRDefault="006E57A9" w:rsidP="006E57A9">
      <w:pPr>
        <w:pStyle w:val="34b"/>
        <w:rPr>
          <w:lang w:eastAsia="ru-RU"/>
        </w:rPr>
      </w:pPr>
    </w:p>
    <w:p w:rsidR="00B05DE2" w:rsidRDefault="00B05DE2" w:rsidP="006E57A9">
      <w:pPr>
        <w:pStyle w:val="34b"/>
        <w:rPr>
          <w:lang w:eastAsia="ru-RU"/>
        </w:rPr>
      </w:pPr>
    </w:p>
    <w:p w:rsidR="006E57A9" w:rsidRDefault="00983391" w:rsidP="006E57A9">
      <w:pPr>
        <w:pStyle w:val="2"/>
      </w:pPr>
      <w:bookmarkStart w:id="12" w:name="_Toc398683304"/>
      <w:bookmarkStart w:id="13" w:name="_Toc134680007"/>
      <w:r>
        <w:lastRenderedPageBreak/>
        <w:t>Общие с</w:t>
      </w:r>
      <w:r w:rsidRPr="006E57A9">
        <w:t xml:space="preserve">ведения </w:t>
      </w:r>
      <w:r w:rsidR="006E57A9" w:rsidRPr="006E57A9">
        <w:t>об источниках</w:t>
      </w:r>
      <w:r w:rsidR="006E57A9">
        <w:t xml:space="preserve"> и порядке финансирования работ</w:t>
      </w:r>
      <w:bookmarkEnd w:id="12"/>
      <w:bookmarkEnd w:id="13"/>
    </w:p>
    <w:p w:rsidR="006E57A9" w:rsidRDefault="006E57A9" w:rsidP="006E57A9">
      <w:pPr>
        <w:pStyle w:val="34b"/>
        <w:rPr>
          <w:lang w:eastAsia="ru-RU"/>
        </w:rPr>
      </w:pPr>
    </w:p>
    <w:p w:rsidR="00B05DE2" w:rsidRDefault="00B05DE2" w:rsidP="00B05DE2">
      <w:pPr>
        <w:pStyle w:val="34b"/>
        <w:rPr>
          <w:lang w:eastAsia="ru-RU"/>
        </w:rPr>
      </w:pPr>
    </w:p>
    <w:p w:rsidR="00C92331" w:rsidRDefault="00B05DE2" w:rsidP="00B05DE2">
      <w:pPr>
        <w:pStyle w:val="1"/>
        <w:rPr>
          <w:lang w:val="ru-RU"/>
        </w:rPr>
      </w:pPr>
      <w:bookmarkStart w:id="14" w:name="_Toc134680008"/>
      <w:r w:rsidRPr="00B05DE2">
        <w:rPr>
          <w:lang w:val="ru-RU"/>
        </w:rPr>
        <w:lastRenderedPageBreak/>
        <w:t>Цели и назначение создания автоматизированной системы</w:t>
      </w:r>
      <w:bookmarkEnd w:id="14"/>
    </w:p>
    <w:p w:rsidR="006E57A9" w:rsidRDefault="002E7645" w:rsidP="002E7645">
      <w:pPr>
        <w:pStyle w:val="2"/>
      </w:pPr>
      <w:bookmarkStart w:id="15" w:name="_Toc398683308"/>
      <w:bookmarkStart w:id="16" w:name="_Toc134680009"/>
      <w:r>
        <w:t xml:space="preserve">Цели создания </w:t>
      </w:r>
      <w:bookmarkEnd w:id="15"/>
      <w:r w:rsidR="0062286D">
        <w:t>АС</w:t>
      </w:r>
      <w:bookmarkEnd w:id="16"/>
    </w:p>
    <w:p w:rsidR="0062286D" w:rsidRDefault="0062286D" w:rsidP="0062286D">
      <w:pPr>
        <w:pStyle w:val="34a0"/>
      </w:pPr>
      <w:r>
        <w:t>В подразделе «Цели создания АС» приводят наименования и требуемые значения технических,</w:t>
      </w:r>
      <w:r>
        <w:t xml:space="preserve"> </w:t>
      </w:r>
      <w:r>
        <w:t>технологических, производственно-экономических или других показателей объекта автоматизации,</w:t>
      </w:r>
      <w:r>
        <w:t xml:space="preserve"> </w:t>
      </w:r>
      <w:r>
        <w:t>которые должны быть достигнуты в результате создания АС, и указывают критерии оценки достижения</w:t>
      </w:r>
      <w:r>
        <w:t xml:space="preserve"> </w:t>
      </w:r>
      <w:r>
        <w:t>целей создания АС.</w:t>
      </w:r>
    </w:p>
    <w:p w:rsidR="00E328EC" w:rsidRDefault="00E328EC" w:rsidP="00E328EC">
      <w:pPr>
        <w:pStyle w:val="34b"/>
      </w:pPr>
    </w:p>
    <w:p w:rsidR="00E328EC" w:rsidRPr="00E328EC" w:rsidRDefault="00E328EC" w:rsidP="00B05DE2">
      <w:pPr>
        <w:pStyle w:val="34fffa"/>
      </w:pPr>
    </w:p>
    <w:p w:rsidR="00B05DE2" w:rsidRDefault="00B05DE2" w:rsidP="00B05DE2">
      <w:pPr>
        <w:pStyle w:val="2"/>
      </w:pPr>
      <w:bookmarkStart w:id="17" w:name="_Toc398683309"/>
      <w:bookmarkStart w:id="18" w:name="_Toc398683307"/>
      <w:bookmarkStart w:id="19" w:name="_Toc134680010"/>
      <w:r>
        <w:t xml:space="preserve">Назначение </w:t>
      </w:r>
      <w:bookmarkEnd w:id="18"/>
      <w:r w:rsidR="0062286D">
        <w:t>АС</w:t>
      </w:r>
      <w:bookmarkEnd w:id="19"/>
    </w:p>
    <w:p w:rsidR="0062286D" w:rsidRDefault="0062286D" w:rsidP="0062286D">
      <w:pPr>
        <w:pStyle w:val="34a0"/>
      </w:pPr>
      <w:r>
        <w:t>В подразделе «Назначение АС» указывают вид автоматизируемой деятельности (управление,</w:t>
      </w:r>
      <w:r>
        <w:t xml:space="preserve"> </w:t>
      </w:r>
      <w:r>
        <w:t>проектирование и т. п.) применительно к объекту автоматизации в целом.</w:t>
      </w:r>
    </w:p>
    <w:p w:rsidR="0062286D" w:rsidRDefault="0062286D" w:rsidP="0062286D">
      <w:pPr>
        <w:pStyle w:val="34a0"/>
      </w:pPr>
      <w:r>
        <w:t>Для сложного объекта автоматизации приводится общий перечень объектов, на которых планируется</w:t>
      </w:r>
      <w:r>
        <w:t xml:space="preserve"> </w:t>
      </w:r>
      <w:r>
        <w:t>использовать АС.</w:t>
      </w:r>
    </w:p>
    <w:p w:rsidR="00B05DE2" w:rsidRDefault="00B05DE2" w:rsidP="00B05DE2">
      <w:pPr>
        <w:pStyle w:val="34b"/>
      </w:pPr>
    </w:p>
    <w:p w:rsidR="00B05DE2" w:rsidRDefault="00B05DE2" w:rsidP="00B05DE2">
      <w:pPr>
        <w:pStyle w:val="34b"/>
      </w:pPr>
    </w:p>
    <w:p w:rsidR="00C92331" w:rsidRDefault="006E57A9" w:rsidP="00A52B06">
      <w:pPr>
        <w:pStyle w:val="1"/>
        <w:rPr>
          <w:lang w:val="ru-RU"/>
        </w:rPr>
      </w:pPr>
      <w:bookmarkStart w:id="20" w:name="_Toc134680011"/>
      <w:r>
        <w:rPr>
          <w:lang w:val="ru-RU"/>
        </w:rPr>
        <w:lastRenderedPageBreak/>
        <w:t>Характеристика</w:t>
      </w:r>
      <w:r w:rsidR="00C92331" w:rsidRPr="00A52B06">
        <w:t xml:space="preserve"> объек</w:t>
      </w:r>
      <w:r>
        <w:t>тов автоматизации</w:t>
      </w:r>
      <w:bookmarkEnd w:id="17"/>
      <w:bookmarkEnd w:id="20"/>
    </w:p>
    <w:p w:rsidR="003406A5" w:rsidRDefault="006A28F3" w:rsidP="006A28F3">
      <w:pPr>
        <w:pStyle w:val="2"/>
      </w:pPr>
      <w:bookmarkStart w:id="21" w:name="_Toc134680012"/>
      <w:r>
        <w:t xml:space="preserve">Основные </w:t>
      </w:r>
      <w:r>
        <w:t>сведения об объекте автоматизации</w:t>
      </w:r>
      <w:bookmarkEnd w:id="21"/>
    </w:p>
    <w:p w:rsidR="006A28F3" w:rsidRDefault="006A28F3" w:rsidP="006A28F3">
      <w:pPr>
        <w:pStyle w:val="34a0"/>
      </w:pPr>
      <w:r w:rsidRPr="006A28F3">
        <w:t>Или ссылки на документы, содержащие такие сведения</w:t>
      </w:r>
      <w:r>
        <w:t>.</w:t>
      </w:r>
    </w:p>
    <w:p w:rsidR="006A28F3" w:rsidRDefault="006A28F3" w:rsidP="006A28F3">
      <w:pPr>
        <w:pStyle w:val="34b"/>
        <w:rPr>
          <w:lang w:eastAsia="ru-RU"/>
        </w:rPr>
      </w:pPr>
    </w:p>
    <w:p w:rsidR="006A28F3" w:rsidRPr="006A28F3" w:rsidRDefault="006A28F3" w:rsidP="006A28F3">
      <w:pPr>
        <w:pStyle w:val="34b"/>
        <w:rPr>
          <w:lang w:eastAsia="ru-RU"/>
        </w:rPr>
      </w:pPr>
    </w:p>
    <w:p w:rsidR="002E7645" w:rsidRDefault="003406A5" w:rsidP="003406A5">
      <w:pPr>
        <w:pStyle w:val="2"/>
      </w:pPr>
      <w:bookmarkStart w:id="22" w:name="_Toc398683311"/>
      <w:bookmarkStart w:id="23" w:name="_Toc134680013"/>
      <w:r>
        <w:t>С</w:t>
      </w:r>
      <w:r w:rsidR="002E7645" w:rsidRPr="003406A5">
        <w:rPr>
          <w:lang w:val="x-none"/>
        </w:rPr>
        <w:t xml:space="preserve">ведения </w:t>
      </w:r>
      <w:r w:rsidR="002E7645" w:rsidRPr="003406A5">
        <w:t>об</w:t>
      </w:r>
      <w:r w:rsidR="002E7645" w:rsidRPr="003406A5">
        <w:rPr>
          <w:lang w:val="x-none"/>
        </w:rPr>
        <w:t xml:space="preserve"> условиях эксплуатации объекта автоматизации и х</w:t>
      </w:r>
      <w:r>
        <w:rPr>
          <w:lang w:val="x-none"/>
        </w:rPr>
        <w:t>арактеристиках окружающей среды</w:t>
      </w:r>
      <w:bookmarkEnd w:id="22"/>
      <w:bookmarkEnd w:id="23"/>
    </w:p>
    <w:p w:rsidR="003406A5" w:rsidRDefault="003406A5" w:rsidP="003406A5">
      <w:pPr>
        <w:pStyle w:val="34b"/>
        <w:rPr>
          <w:lang w:eastAsia="ru-RU"/>
        </w:rPr>
      </w:pPr>
    </w:p>
    <w:p w:rsidR="006A28F3" w:rsidRDefault="006A28F3" w:rsidP="006A28F3">
      <w:pPr>
        <w:pStyle w:val="34fffa"/>
      </w:pPr>
    </w:p>
    <w:p w:rsidR="00C92331" w:rsidRDefault="006E57A9" w:rsidP="00A52B06">
      <w:pPr>
        <w:pStyle w:val="1"/>
        <w:rPr>
          <w:lang w:val="ru-RU"/>
        </w:rPr>
      </w:pPr>
      <w:bookmarkStart w:id="24" w:name="_Toc398683313"/>
      <w:bookmarkStart w:id="25" w:name="_Toc134680014"/>
      <w:r>
        <w:rPr>
          <w:lang w:val="ru-RU"/>
        </w:rPr>
        <w:lastRenderedPageBreak/>
        <w:t>Требования</w:t>
      </w:r>
      <w:r>
        <w:t xml:space="preserve"> к системе</w:t>
      </w:r>
      <w:bookmarkEnd w:id="24"/>
      <w:bookmarkEnd w:id="25"/>
    </w:p>
    <w:p w:rsidR="003406A5" w:rsidRDefault="00DC3AB1" w:rsidP="00DC3AB1">
      <w:pPr>
        <w:pStyle w:val="34a0"/>
      </w:pPr>
      <w:r>
        <w:t xml:space="preserve">Состав требований </w:t>
      </w:r>
      <w:proofErr w:type="gramStart"/>
      <w:r>
        <w:t>к</w:t>
      </w:r>
      <w:proofErr w:type="gramEnd"/>
      <w:r>
        <w:t xml:space="preserve"> АС, включаемых в данный раздел ТЗ на АС, устанавливают в зависимости</w:t>
      </w:r>
      <w:r>
        <w:t xml:space="preserve"> </w:t>
      </w:r>
      <w:r>
        <w:t>от вида, назначения, специфических особенностей и условий функционирования конкретной автоматизированной</w:t>
      </w:r>
      <w:r>
        <w:t xml:space="preserve"> </w:t>
      </w:r>
      <w:r>
        <w:t>системы. В каждом подразделе приводят ссылки на действующие НТД, определяющие</w:t>
      </w:r>
      <w:r>
        <w:t xml:space="preserve"> </w:t>
      </w:r>
      <w:r>
        <w:t>требования к автоматизированным системам соответствующего вида.</w:t>
      </w:r>
    </w:p>
    <w:p w:rsidR="003406A5" w:rsidRDefault="0048672C" w:rsidP="0048672C">
      <w:pPr>
        <w:pStyle w:val="2"/>
      </w:pPr>
      <w:bookmarkStart w:id="26" w:name="_Toc134680015"/>
      <w:r w:rsidRPr="0048672C">
        <w:t>Требования к структуре АС в целом</w:t>
      </w:r>
      <w:bookmarkEnd w:id="26"/>
    </w:p>
    <w:p w:rsidR="00FA5C89" w:rsidRDefault="00FA5C89" w:rsidP="00FA5C89">
      <w:pPr>
        <w:pStyle w:val="3"/>
      </w:pPr>
      <w:bookmarkStart w:id="27" w:name="_Toc134680016"/>
      <w:r>
        <w:t xml:space="preserve">Перечень </w:t>
      </w:r>
      <w:r>
        <w:t>подсистем, их назначение и основные характеристики</w:t>
      </w:r>
      <w:bookmarkEnd w:id="27"/>
    </w:p>
    <w:p w:rsidR="00FA5C89" w:rsidRDefault="00FA5C89" w:rsidP="00FA5C89">
      <w:pPr>
        <w:pStyle w:val="34a0"/>
      </w:pPr>
      <w:r>
        <w:t>Дополнительно</w:t>
      </w:r>
      <w:r>
        <w:t xml:space="preserve"> </w:t>
      </w:r>
      <w:r>
        <w:t>могут быть приведены требования к числу уровней иера</w:t>
      </w:r>
      <w:r>
        <w:t>рхии и степени централизации АС</w:t>
      </w:r>
    </w:p>
    <w:p w:rsidR="00FA5C89" w:rsidRDefault="00FA5C89" w:rsidP="00FA5C89">
      <w:pPr>
        <w:pStyle w:val="34b"/>
      </w:pPr>
    </w:p>
    <w:p w:rsidR="00FA5C89" w:rsidRDefault="00FA5C89" w:rsidP="00FA5C89">
      <w:pPr>
        <w:pStyle w:val="34b"/>
      </w:pPr>
    </w:p>
    <w:p w:rsidR="00FA5C89" w:rsidRDefault="00FA5C89" w:rsidP="00FA5C89">
      <w:pPr>
        <w:pStyle w:val="3"/>
      </w:pPr>
      <w:bookmarkStart w:id="28" w:name="_Toc134680017"/>
      <w:r>
        <w:t xml:space="preserve">Требования </w:t>
      </w:r>
      <w:r>
        <w:t>к способам и средствам обеспечения информационного взаимодействия компонентов</w:t>
      </w:r>
      <w:r>
        <w:t xml:space="preserve"> АС</w:t>
      </w:r>
      <w:bookmarkEnd w:id="28"/>
    </w:p>
    <w:p w:rsidR="00FA5C89" w:rsidRDefault="00FA5C89" w:rsidP="00FA5C89">
      <w:pPr>
        <w:pStyle w:val="34b"/>
      </w:pPr>
    </w:p>
    <w:p w:rsidR="00FA5C89" w:rsidRDefault="00FA5C89" w:rsidP="00FA5C89">
      <w:pPr>
        <w:pStyle w:val="34b"/>
      </w:pPr>
    </w:p>
    <w:p w:rsidR="00FA5C89" w:rsidRDefault="00FA5C89" w:rsidP="00FA5C89">
      <w:pPr>
        <w:pStyle w:val="3"/>
      </w:pPr>
      <w:bookmarkStart w:id="29" w:name="_Toc134680018"/>
      <w:r>
        <w:t xml:space="preserve">Требования </w:t>
      </w:r>
      <w:r>
        <w:t xml:space="preserve">к характеристикам взаимосвязей создаваемой АС </w:t>
      </w:r>
      <w:proofErr w:type="gramStart"/>
      <w:r>
        <w:t>со</w:t>
      </w:r>
      <w:proofErr w:type="gramEnd"/>
      <w:r w:rsidR="0098667B">
        <w:t> </w:t>
      </w:r>
      <w:r>
        <w:t>смежными АС</w:t>
      </w:r>
      <w:bookmarkEnd w:id="29"/>
    </w:p>
    <w:p w:rsidR="00FA5C89" w:rsidRDefault="00FA5C89" w:rsidP="00FA5C89">
      <w:pPr>
        <w:pStyle w:val="34a0"/>
      </w:pPr>
      <w:r>
        <w:t>В подразделе также указывают</w:t>
      </w:r>
      <w:r>
        <w:t xml:space="preserve"> требования к</w:t>
      </w:r>
      <w:r>
        <w:t xml:space="preserve"> </w:t>
      </w:r>
      <w:r>
        <w:t>интероперабельности, требования к совместимости</w:t>
      </w:r>
      <w:r>
        <w:t xml:space="preserve"> </w:t>
      </w:r>
      <w:r>
        <w:t>АС, в том числе указани</w:t>
      </w:r>
      <w:r>
        <w:t>я о способах обмена информацией</w:t>
      </w:r>
      <w:r w:rsidR="0098667B">
        <w:t>.</w:t>
      </w:r>
    </w:p>
    <w:p w:rsidR="00FA5C89" w:rsidRDefault="00FA5C89" w:rsidP="00FA5C89">
      <w:pPr>
        <w:pStyle w:val="34b"/>
      </w:pPr>
    </w:p>
    <w:p w:rsidR="00FA5C89" w:rsidRDefault="00FA5C89" w:rsidP="00FA5C89">
      <w:pPr>
        <w:pStyle w:val="34b"/>
      </w:pPr>
    </w:p>
    <w:p w:rsidR="00FA5C89" w:rsidRDefault="00FA5C89" w:rsidP="00FA5C89">
      <w:pPr>
        <w:pStyle w:val="3"/>
      </w:pPr>
      <w:bookmarkStart w:id="30" w:name="_Toc134680019"/>
      <w:r>
        <w:t>Требования к режимам функционирования АС</w:t>
      </w:r>
      <w:bookmarkEnd w:id="30"/>
    </w:p>
    <w:p w:rsidR="00FA5C89" w:rsidRDefault="00FA5C89" w:rsidP="00FA5C89">
      <w:pPr>
        <w:pStyle w:val="34b"/>
      </w:pPr>
    </w:p>
    <w:p w:rsidR="00FA5C89" w:rsidRDefault="00FA5C89" w:rsidP="00FA5C89">
      <w:pPr>
        <w:pStyle w:val="34b"/>
      </w:pPr>
    </w:p>
    <w:p w:rsidR="00FA5C89" w:rsidRDefault="00FA5C89" w:rsidP="00FA5C89">
      <w:pPr>
        <w:pStyle w:val="3"/>
      </w:pPr>
      <w:bookmarkStart w:id="31" w:name="_Toc134680020"/>
      <w:r>
        <w:lastRenderedPageBreak/>
        <w:t>Требования по диагностированию АС</w:t>
      </w:r>
      <w:bookmarkEnd w:id="31"/>
    </w:p>
    <w:p w:rsidR="00FA5C89" w:rsidRDefault="00FA5C89" w:rsidP="00FA5C89">
      <w:pPr>
        <w:pStyle w:val="34b"/>
      </w:pPr>
    </w:p>
    <w:p w:rsidR="00FA5C89" w:rsidRDefault="00FA5C89" w:rsidP="00FA5C89">
      <w:pPr>
        <w:pStyle w:val="34b"/>
      </w:pPr>
    </w:p>
    <w:p w:rsidR="00DC3AB1" w:rsidRDefault="00FA5C89" w:rsidP="00FA5C89">
      <w:pPr>
        <w:pStyle w:val="3"/>
      </w:pPr>
      <w:bookmarkStart w:id="32" w:name="_Toc134680021"/>
      <w:r>
        <w:t>Перспективы развития, модернизации АС</w:t>
      </w:r>
      <w:bookmarkEnd w:id="32"/>
    </w:p>
    <w:p w:rsidR="00FA5C89" w:rsidRDefault="00FA5C89" w:rsidP="00FA5C89">
      <w:pPr>
        <w:pStyle w:val="34b"/>
        <w:rPr>
          <w:lang w:eastAsia="ru-RU"/>
        </w:rPr>
      </w:pPr>
    </w:p>
    <w:p w:rsidR="00FA5C89" w:rsidRPr="00FA5C89" w:rsidRDefault="00FA5C89" w:rsidP="00FA5C89">
      <w:pPr>
        <w:pStyle w:val="34b"/>
        <w:rPr>
          <w:lang w:eastAsia="ru-RU"/>
        </w:rPr>
      </w:pPr>
    </w:p>
    <w:p w:rsidR="003406A5" w:rsidRDefault="003406A5" w:rsidP="003406A5">
      <w:pPr>
        <w:pStyle w:val="2"/>
      </w:pPr>
      <w:bookmarkStart w:id="33" w:name="_Toc398683329"/>
      <w:bookmarkStart w:id="34" w:name="_Toc134680022"/>
      <w:r>
        <w:t>Т</w:t>
      </w:r>
      <w:r w:rsidRPr="003406A5">
        <w:t xml:space="preserve">ребования к функциям </w:t>
      </w:r>
      <w:r>
        <w:t xml:space="preserve">(задачам), выполняемым </w:t>
      </w:r>
      <w:bookmarkEnd w:id="33"/>
      <w:r w:rsidR="0048672C">
        <w:t>АС</w:t>
      </w:r>
      <w:bookmarkEnd w:id="34"/>
    </w:p>
    <w:p w:rsidR="000E60AA" w:rsidRDefault="000E60AA" w:rsidP="000E60AA">
      <w:pPr>
        <w:pStyle w:val="3"/>
      </w:pPr>
      <w:bookmarkStart w:id="35" w:name="_Toc134680023"/>
      <w:r>
        <w:t>Перечень функций (задач), подлежащих автоматизации</w:t>
      </w:r>
      <w:bookmarkEnd w:id="35"/>
    </w:p>
    <w:p w:rsidR="000E60AA" w:rsidRDefault="000E60AA" w:rsidP="000E60AA">
      <w:pPr>
        <w:pStyle w:val="34a0"/>
      </w:pPr>
      <w:r>
        <w:t xml:space="preserve">Перечень </w:t>
      </w:r>
      <w:r>
        <w:t xml:space="preserve">функций (задач), подлежащих автоматизации </w:t>
      </w:r>
      <w:proofErr w:type="gramStart"/>
      <w:r>
        <w:t>для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в целом или для каждой подсистемы (при их</w:t>
      </w:r>
      <w:r>
        <w:t xml:space="preserve"> </w:t>
      </w:r>
      <w:r>
        <w:t xml:space="preserve">наличии). В перечень </w:t>
      </w:r>
      <w:proofErr w:type="gramStart"/>
      <w:r>
        <w:t>включаются</w:t>
      </w:r>
      <w:proofErr w:type="gramEnd"/>
      <w:r>
        <w:t xml:space="preserve"> в том числе функции (задачи), обеспечивающие взаимодействие</w:t>
      </w:r>
      <w:r>
        <w:t xml:space="preserve"> </w:t>
      </w:r>
      <w:r>
        <w:t>частей АС.</w:t>
      </w:r>
    </w:p>
    <w:p w:rsidR="0098667B" w:rsidRDefault="0098667B" w:rsidP="0098667B">
      <w:pPr>
        <w:pStyle w:val="34b"/>
      </w:pPr>
    </w:p>
    <w:p w:rsidR="0098667B" w:rsidRDefault="0098667B" w:rsidP="0098667B">
      <w:pPr>
        <w:pStyle w:val="34b"/>
      </w:pPr>
    </w:p>
    <w:p w:rsidR="000E60AA" w:rsidRDefault="000E60AA" w:rsidP="000E60AA">
      <w:pPr>
        <w:pStyle w:val="3"/>
      </w:pPr>
      <w:bookmarkStart w:id="36" w:name="_Toc134680024"/>
      <w:r>
        <w:t>Название функции (задачи)</w:t>
      </w:r>
      <w:bookmarkEnd w:id="36"/>
    </w:p>
    <w:p w:rsidR="000E60AA" w:rsidRDefault="000E60AA" w:rsidP="000E60AA">
      <w:pPr>
        <w:pStyle w:val="4"/>
      </w:pPr>
      <w:r>
        <w:t xml:space="preserve">Результат </w:t>
      </w:r>
      <w:r>
        <w:t>выполнения функции (задачи)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 xml:space="preserve">Основные </w:t>
      </w:r>
      <w:r>
        <w:t>характеристики результата</w:t>
      </w:r>
      <w:r w:rsidRPr="000E60AA">
        <w:t xml:space="preserve"> </w:t>
      </w:r>
      <w:r>
        <w:t>выполнения функции (задачи)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 xml:space="preserve">Временной </w:t>
      </w:r>
      <w:r>
        <w:t xml:space="preserve">регламент реализации </w:t>
      </w:r>
      <w:r>
        <w:t>функции (задачи)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lastRenderedPageBreak/>
        <w:t xml:space="preserve">Требования </w:t>
      </w:r>
      <w:r>
        <w:t>к реализации функции (задачи)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>Требования к форме представления выходной информации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 xml:space="preserve">Характеристики </w:t>
      </w:r>
      <w:r>
        <w:t>точности и времени выполнения</w:t>
      </w:r>
      <w:r w:rsidRPr="000E60AA">
        <w:t xml:space="preserve"> </w:t>
      </w:r>
      <w:r>
        <w:t>функции (задачи)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 xml:space="preserve">Требования </w:t>
      </w:r>
      <w:r>
        <w:t>одновременности</w:t>
      </w:r>
      <w:r>
        <w:t xml:space="preserve"> </w:t>
      </w:r>
      <w:r>
        <w:t>выполнения группы функций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>Требования достоверности выдачи результатов</w:t>
      </w:r>
    </w:p>
    <w:p w:rsidR="000E60AA" w:rsidRDefault="000E60AA" w:rsidP="000E60AA">
      <w:pPr>
        <w:pStyle w:val="34b"/>
        <w:rPr>
          <w:lang w:eastAsia="ru-RU"/>
        </w:rPr>
      </w:pPr>
    </w:p>
    <w:p w:rsidR="000E60AA" w:rsidRPr="000E60AA" w:rsidRDefault="000E60AA" w:rsidP="000E60AA">
      <w:pPr>
        <w:pStyle w:val="34b"/>
        <w:rPr>
          <w:lang w:eastAsia="ru-RU"/>
        </w:rPr>
      </w:pPr>
    </w:p>
    <w:p w:rsidR="000E60AA" w:rsidRDefault="000E60AA" w:rsidP="000E60AA">
      <w:pPr>
        <w:pStyle w:val="4"/>
      </w:pPr>
      <w:r>
        <w:t xml:space="preserve">Перечень </w:t>
      </w:r>
      <w:r>
        <w:t>и критерии отказов</w:t>
      </w:r>
    </w:p>
    <w:p w:rsidR="00FA5C89" w:rsidRDefault="000E60AA" w:rsidP="000E60AA">
      <w:pPr>
        <w:pStyle w:val="34a0"/>
      </w:pPr>
      <w:r>
        <w:t xml:space="preserve">Для </w:t>
      </w:r>
      <w:r>
        <w:t>функции, по которой задаются требования по надежности.</w:t>
      </w:r>
    </w:p>
    <w:p w:rsidR="00FA5C89" w:rsidRPr="00FA5C89" w:rsidRDefault="00FA5C89" w:rsidP="00FA5C89">
      <w:pPr>
        <w:pStyle w:val="34b"/>
        <w:rPr>
          <w:lang w:eastAsia="ru-RU"/>
        </w:rPr>
      </w:pPr>
    </w:p>
    <w:p w:rsidR="00AE5166" w:rsidRDefault="00AE5166" w:rsidP="00AE5166">
      <w:pPr>
        <w:pStyle w:val="34b"/>
      </w:pPr>
    </w:p>
    <w:p w:rsidR="003406A5" w:rsidRDefault="003406A5" w:rsidP="003406A5">
      <w:pPr>
        <w:pStyle w:val="2"/>
      </w:pPr>
      <w:bookmarkStart w:id="37" w:name="_Toc398683330"/>
      <w:bookmarkStart w:id="38" w:name="_Toc134680025"/>
      <w:r>
        <w:lastRenderedPageBreak/>
        <w:t>Требования к видам обеспечения</w:t>
      </w:r>
      <w:bookmarkEnd w:id="37"/>
      <w:r w:rsidR="0048672C" w:rsidRPr="0048672C">
        <w:t xml:space="preserve"> </w:t>
      </w:r>
      <w:r w:rsidR="0048672C">
        <w:t>АС</w:t>
      </w:r>
      <w:bookmarkEnd w:id="38"/>
    </w:p>
    <w:p w:rsidR="005E7421" w:rsidRDefault="005E7421" w:rsidP="005E7421">
      <w:pPr>
        <w:pStyle w:val="3"/>
      </w:pPr>
      <w:bookmarkStart w:id="39" w:name="_Toc398683331"/>
      <w:bookmarkStart w:id="40" w:name="_Toc134680026"/>
      <w:r>
        <w:t>Т</w:t>
      </w:r>
      <w:r w:rsidRPr="005E7421">
        <w:t>реб</w:t>
      </w:r>
      <w:r>
        <w:t>ования к математическому обеспечению</w:t>
      </w:r>
      <w:bookmarkEnd w:id="39"/>
      <w:bookmarkEnd w:id="40"/>
    </w:p>
    <w:p w:rsidR="00ED38E7" w:rsidRDefault="00ED38E7" w:rsidP="00ED38E7">
      <w:pPr>
        <w:pStyle w:val="4"/>
      </w:pPr>
      <w:r>
        <w:t xml:space="preserve">Требования </w:t>
      </w:r>
      <w:r w:rsidR="00A15E03">
        <w:t>к составу, области применения</w:t>
      </w:r>
      <w:r w:rsidR="00A15E03">
        <w:t xml:space="preserve"> </w:t>
      </w:r>
      <w:r w:rsidR="00A15E03">
        <w:t xml:space="preserve">(ограничениям) и способам использования </w:t>
      </w:r>
      <w:proofErr w:type="gramStart"/>
      <w:r w:rsidR="00A15E03">
        <w:t>в</w:t>
      </w:r>
      <w:proofErr w:type="gramEnd"/>
      <w:r w:rsidR="00A15E03">
        <w:t xml:space="preserve"> АС математических методов и моделей</w:t>
      </w:r>
    </w:p>
    <w:p w:rsidR="00ED38E7" w:rsidRDefault="00ED38E7" w:rsidP="00ED38E7">
      <w:pPr>
        <w:pStyle w:val="34b"/>
        <w:rPr>
          <w:lang w:eastAsia="ru-RU"/>
        </w:rPr>
      </w:pPr>
    </w:p>
    <w:p w:rsidR="00ED38E7" w:rsidRPr="00ED38E7" w:rsidRDefault="00ED38E7" w:rsidP="00ED38E7">
      <w:pPr>
        <w:pStyle w:val="34b"/>
        <w:rPr>
          <w:lang w:eastAsia="ru-RU"/>
        </w:rPr>
      </w:pPr>
    </w:p>
    <w:p w:rsidR="00ED38E7" w:rsidRDefault="00ED38E7" w:rsidP="00ED38E7">
      <w:pPr>
        <w:pStyle w:val="4"/>
      </w:pPr>
      <w:r>
        <w:t xml:space="preserve">Типовые </w:t>
      </w:r>
      <w:r w:rsidR="00A15E03">
        <w:t>алгоритм</w:t>
      </w:r>
      <w:r>
        <w:t>ы</w:t>
      </w:r>
    </w:p>
    <w:p w:rsidR="00ED38E7" w:rsidRDefault="00ED38E7" w:rsidP="00ED38E7">
      <w:pPr>
        <w:pStyle w:val="34b"/>
      </w:pPr>
    </w:p>
    <w:p w:rsidR="00ED38E7" w:rsidRDefault="00ED38E7" w:rsidP="00ED38E7">
      <w:pPr>
        <w:pStyle w:val="34b"/>
      </w:pPr>
    </w:p>
    <w:p w:rsidR="00AE5166" w:rsidRDefault="00ED38E7" w:rsidP="00ED38E7">
      <w:pPr>
        <w:pStyle w:val="4"/>
      </w:pPr>
      <w:r>
        <w:t>Алгоритмы</w:t>
      </w:r>
      <w:r w:rsidR="00A15E03">
        <w:t>, подлежащи</w:t>
      </w:r>
      <w:r>
        <w:t>е</w:t>
      </w:r>
      <w:r w:rsidR="00A15E03">
        <w:t xml:space="preserve"> разработке</w:t>
      </w:r>
    </w:p>
    <w:p w:rsidR="00F443B5" w:rsidRDefault="00F443B5" w:rsidP="00AE5166">
      <w:pPr>
        <w:pStyle w:val="34b"/>
      </w:pPr>
    </w:p>
    <w:p w:rsidR="00A15E03" w:rsidRDefault="00A15E03" w:rsidP="00AE5166">
      <w:pPr>
        <w:pStyle w:val="34b"/>
      </w:pPr>
    </w:p>
    <w:p w:rsidR="005E7421" w:rsidRDefault="005E7421" w:rsidP="005E7421">
      <w:pPr>
        <w:pStyle w:val="3"/>
      </w:pPr>
      <w:bookmarkStart w:id="41" w:name="_Toc398683332"/>
      <w:bookmarkStart w:id="42" w:name="_Toc134680027"/>
      <w:r>
        <w:t>Требования к информационному обеспечению</w:t>
      </w:r>
      <w:bookmarkEnd w:id="41"/>
      <w:bookmarkEnd w:id="42"/>
    </w:p>
    <w:p w:rsidR="00A15E03" w:rsidRDefault="00A15E03" w:rsidP="00A15E03">
      <w:pPr>
        <w:pStyle w:val="4"/>
      </w:pPr>
      <w:r>
        <w:t xml:space="preserve">Требования </w:t>
      </w:r>
      <w:r>
        <w:t>к составу, структуре и с</w:t>
      </w:r>
      <w:r>
        <w:t xml:space="preserve">пособам организации данных </w:t>
      </w:r>
      <w:proofErr w:type="gramStart"/>
      <w:r>
        <w:t>в</w:t>
      </w:r>
      <w:proofErr w:type="gramEnd"/>
      <w:r>
        <w:t xml:space="preserve"> АС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15E03" w:rsidRDefault="00A15E03" w:rsidP="00A15E03">
      <w:pPr>
        <w:pStyle w:val="4"/>
      </w:pPr>
      <w:r>
        <w:t>Требования к информационному обмену между к</w:t>
      </w:r>
      <w:r>
        <w:t xml:space="preserve">омпонентами АС и </w:t>
      </w:r>
      <w:proofErr w:type="gramStart"/>
      <w:r>
        <w:t>со</w:t>
      </w:r>
      <w:proofErr w:type="gramEnd"/>
      <w:r>
        <w:t xml:space="preserve"> смежными АС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15E03" w:rsidRDefault="00A15E03" w:rsidP="00A15E03">
      <w:pPr>
        <w:pStyle w:val="4"/>
      </w:pPr>
      <w:r>
        <w:t>Требования к информационн</w:t>
      </w:r>
      <w:r>
        <w:t xml:space="preserve">ой совместимости со </w:t>
      </w:r>
      <w:proofErr w:type="gramStart"/>
      <w:r>
        <w:t>смежными</w:t>
      </w:r>
      <w:proofErr w:type="gramEnd"/>
      <w:r>
        <w:t xml:space="preserve"> АС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15E03" w:rsidRDefault="00A15E03" w:rsidP="00A15E03">
      <w:pPr>
        <w:pStyle w:val="4"/>
      </w:pPr>
      <w:r>
        <w:t>Требования по использованию действующих и по разработке новых классификаторов, справочников, форм</w:t>
      </w:r>
      <w:r>
        <w:t xml:space="preserve"> документов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15E03" w:rsidRDefault="00A15E03" w:rsidP="00A15E03">
      <w:pPr>
        <w:pStyle w:val="4"/>
      </w:pPr>
      <w:r>
        <w:t xml:space="preserve">Требования по применению </w:t>
      </w:r>
      <w:r>
        <w:t>систем управления базами данных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15E03" w:rsidRDefault="00A15E03" w:rsidP="00A15E03">
      <w:pPr>
        <w:pStyle w:val="4"/>
      </w:pPr>
      <w:r>
        <w:t>Требования</w:t>
      </w:r>
      <w:r>
        <w:t xml:space="preserve"> к представлению данных </w:t>
      </w:r>
      <w:proofErr w:type="gramStart"/>
      <w:r>
        <w:t>в</w:t>
      </w:r>
      <w:proofErr w:type="gramEnd"/>
      <w:r>
        <w:t xml:space="preserve"> АС</w:t>
      </w:r>
    </w:p>
    <w:p w:rsidR="00A15E03" w:rsidRDefault="00A15E03" w:rsidP="00A15E03">
      <w:pPr>
        <w:pStyle w:val="34b"/>
        <w:rPr>
          <w:lang w:eastAsia="ru-RU"/>
        </w:rPr>
      </w:pPr>
    </w:p>
    <w:p w:rsidR="00A15E03" w:rsidRPr="00A15E03" w:rsidRDefault="00A15E03" w:rsidP="00A15E03">
      <w:pPr>
        <w:pStyle w:val="34b"/>
        <w:rPr>
          <w:lang w:eastAsia="ru-RU"/>
        </w:rPr>
      </w:pPr>
    </w:p>
    <w:p w:rsidR="00AE5166" w:rsidRDefault="00A15E03" w:rsidP="00A15E03">
      <w:pPr>
        <w:pStyle w:val="4"/>
      </w:pPr>
      <w:r>
        <w:t>Требования к контролю, хранению, обновле</w:t>
      </w:r>
      <w:r>
        <w:t>нию и восстановлению данных</w:t>
      </w:r>
    </w:p>
    <w:p w:rsidR="00F443B5" w:rsidRDefault="00F443B5" w:rsidP="00AE5166">
      <w:pPr>
        <w:pStyle w:val="34b"/>
      </w:pPr>
    </w:p>
    <w:p w:rsidR="00A15E03" w:rsidRDefault="00A15E03" w:rsidP="00AE5166">
      <w:pPr>
        <w:pStyle w:val="34b"/>
      </w:pPr>
    </w:p>
    <w:p w:rsidR="005E7421" w:rsidRDefault="005E7421" w:rsidP="005E7421">
      <w:pPr>
        <w:pStyle w:val="3"/>
      </w:pPr>
      <w:bookmarkStart w:id="43" w:name="_Toc398683333"/>
      <w:bookmarkStart w:id="44" w:name="_Toc134680028"/>
      <w:r>
        <w:t>Требования к лингвистическому обеспечению</w:t>
      </w:r>
      <w:bookmarkEnd w:id="43"/>
      <w:bookmarkEnd w:id="44"/>
    </w:p>
    <w:p w:rsidR="00ED38E7" w:rsidRDefault="00ED38E7" w:rsidP="00ED38E7">
      <w:pPr>
        <w:pStyle w:val="4"/>
      </w:pPr>
      <w:r>
        <w:t xml:space="preserve">Требования </w:t>
      </w:r>
      <w:r>
        <w:t xml:space="preserve">к языкам, используемым </w:t>
      </w:r>
      <w:proofErr w:type="gramStart"/>
      <w:r>
        <w:t>в</w:t>
      </w:r>
      <w:proofErr w:type="gramEnd"/>
      <w:r>
        <w:t xml:space="preserve"> </w:t>
      </w:r>
      <w:proofErr w:type="gramStart"/>
      <w:r>
        <w:t>АС</w:t>
      </w:r>
      <w:proofErr w:type="gramEnd"/>
      <w:r>
        <w:t>, и возможности расширения набора языков</w:t>
      </w:r>
    </w:p>
    <w:p w:rsidR="00ED38E7" w:rsidRDefault="00ED38E7" w:rsidP="00ED38E7">
      <w:pPr>
        <w:pStyle w:val="34a0"/>
      </w:pPr>
      <w:r>
        <w:t>При необходимости.</w:t>
      </w:r>
    </w:p>
    <w:p w:rsidR="00ED38E7" w:rsidRDefault="00ED38E7" w:rsidP="00ED38E7">
      <w:pPr>
        <w:pStyle w:val="34b"/>
      </w:pPr>
    </w:p>
    <w:p w:rsidR="00ED38E7" w:rsidRDefault="00ED38E7" w:rsidP="00ED38E7">
      <w:pPr>
        <w:pStyle w:val="34b"/>
      </w:pPr>
    </w:p>
    <w:p w:rsidR="00ED38E7" w:rsidRDefault="00ED38E7" w:rsidP="00ED38E7">
      <w:pPr>
        <w:pStyle w:val="4"/>
      </w:pPr>
      <w:r>
        <w:t>Требования</w:t>
      </w:r>
      <w:r>
        <w:t xml:space="preserve"> к способам организации диалога</w:t>
      </w:r>
    </w:p>
    <w:p w:rsidR="00ED38E7" w:rsidRDefault="00ED38E7" w:rsidP="00ED38E7">
      <w:pPr>
        <w:pStyle w:val="34b"/>
        <w:rPr>
          <w:lang w:eastAsia="ru-RU"/>
        </w:rPr>
      </w:pPr>
    </w:p>
    <w:p w:rsidR="00ED38E7" w:rsidRPr="00ED38E7" w:rsidRDefault="00ED38E7" w:rsidP="00ED38E7">
      <w:pPr>
        <w:pStyle w:val="34b"/>
        <w:rPr>
          <w:lang w:eastAsia="ru-RU"/>
        </w:rPr>
      </w:pPr>
    </w:p>
    <w:p w:rsidR="00ED38E7" w:rsidRDefault="00ED38E7" w:rsidP="003F462D">
      <w:pPr>
        <w:pStyle w:val="4"/>
      </w:pPr>
      <w:r>
        <w:lastRenderedPageBreak/>
        <w:t>Требования к разработке и исп</w:t>
      </w:r>
      <w:r w:rsidR="003F462D">
        <w:t>ользованию словарей, тезаурусов</w:t>
      </w:r>
    </w:p>
    <w:p w:rsidR="003F462D" w:rsidRDefault="003F462D" w:rsidP="003F462D">
      <w:pPr>
        <w:pStyle w:val="34b"/>
        <w:rPr>
          <w:lang w:eastAsia="ru-RU"/>
        </w:rPr>
      </w:pPr>
    </w:p>
    <w:p w:rsidR="003F462D" w:rsidRPr="003F462D" w:rsidRDefault="003F462D" w:rsidP="003F462D">
      <w:pPr>
        <w:pStyle w:val="34b"/>
        <w:rPr>
          <w:lang w:eastAsia="ru-RU"/>
        </w:rPr>
      </w:pPr>
    </w:p>
    <w:p w:rsidR="00ED38E7" w:rsidRDefault="00ED38E7" w:rsidP="003F462D">
      <w:pPr>
        <w:pStyle w:val="4"/>
      </w:pPr>
      <w:r>
        <w:t>Требования к описанию синтаксиса формализованно</w:t>
      </w:r>
      <w:r w:rsidR="003F462D">
        <w:t>го языка</w:t>
      </w:r>
    </w:p>
    <w:p w:rsidR="00ED38E7" w:rsidRDefault="00ED38E7" w:rsidP="00ED38E7">
      <w:pPr>
        <w:pStyle w:val="34b"/>
      </w:pPr>
    </w:p>
    <w:p w:rsidR="00ED38E7" w:rsidRDefault="00ED38E7" w:rsidP="00ED38E7">
      <w:pPr>
        <w:pStyle w:val="34b"/>
      </w:pPr>
    </w:p>
    <w:p w:rsidR="005E7421" w:rsidRDefault="005E7421" w:rsidP="005E7421">
      <w:pPr>
        <w:pStyle w:val="3"/>
      </w:pPr>
      <w:bookmarkStart w:id="45" w:name="_Toc398683334"/>
      <w:bookmarkStart w:id="46" w:name="_Toc134680029"/>
      <w:r>
        <w:t>Требования к программному обеспечению</w:t>
      </w:r>
      <w:bookmarkEnd w:id="45"/>
      <w:bookmarkEnd w:id="46"/>
    </w:p>
    <w:p w:rsidR="007315CC" w:rsidRDefault="007315CC" w:rsidP="007315CC">
      <w:pPr>
        <w:pStyle w:val="4"/>
      </w:pPr>
      <w:r>
        <w:t xml:space="preserve">Требования </w:t>
      </w:r>
      <w:r>
        <w:t>к составу и</w:t>
      </w:r>
      <w:r>
        <w:t xml:space="preserve"> видам программного обеспечения</w:t>
      </w:r>
    </w:p>
    <w:p w:rsidR="007315CC" w:rsidRDefault="007315CC" w:rsidP="007315CC">
      <w:pPr>
        <w:pStyle w:val="34b"/>
        <w:rPr>
          <w:lang w:eastAsia="ru-RU"/>
        </w:rPr>
      </w:pPr>
    </w:p>
    <w:p w:rsidR="007315CC" w:rsidRPr="007315CC" w:rsidRDefault="007315CC" w:rsidP="007315CC">
      <w:pPr>
        <w:pStyle w:val="34b"/>
        <w:rPr>
          <w:lang w:eastAsia="ru-RU"/>
        </w:rPr>
      </w:pPr>
    </w:p>
    <w:p w:rsidR="007315CC" w:rsidRDefault="007315CC" w:rsidP="007315CC">
      <w:pPr>
        <w:pStyle w:val="4"/>
      </w:pPr>
      <w:r>
        <w:t xml:space="preserve">Требования </w:t>
      </w:r>
      <w:r>
        <w:t>к выбору использ</w:t>
      </w:r>
      <w:r>
        <w:t>уемого программного обеспечения</w:t>
      </w:r>
    </w:p>
    <w:p w:rsidR="007315CC" w:rsidRDefault="007315CC" w:rsidP="007315CC">
      <w:pPr>
        <w:pStyle w:val="34b"/>
        <w:rPr>
          <w:lang w:eastAsia="ru-RU"/>
        </w:rPr>
      </w:pPr>
    </w:p>
    <w:p w:rsidR="007315CC" w:rsidRPr="007315CC" w:rsidRDefault="007315CC" w:rsidP="007315CC">
      <w:pPr>
        <w:pStyle w:val="34b"/>
        <w:rPr>
          <w:lang w:eastAsia="ru-RU"/>
        </w:rPr>
      </w:pPr>
    </w:p>
    <w:p w:rsidR="007315CC" w:rsidRDefault="007315CC" w:rsidP="007315CC">
      <w:pPr>
        <w:pStyle w:val="4"/>
      </w:pPr>
      <w:r>
        <w:t xml:space="preserve">Требования </w:t>
      </w:r>
      <w:r>
        <w:t>к разрабатыв</w:t>
      </w:r>
      <w:r>
        <w:t>аемому программному обеспечению</w:t>
      </w:r>
    </w:p>
    <w:p w:rsidR="007315CC" w:rsidRDefault="007315CC" w:rsidP="007315CC">
      <w:pPr>
        <w:pStyle w:val="34b"/>
        <w:rPr>
          <w:lang w:eastAsia="ru-RU"/>
        </w:rPr>
      </w:pPr>
    </w:p>
    <w:p w:rsidR="007315CC" w:rsidRPr="007315CC" w:rsidRDefault="007315CC" w:rsidP="007315CC">
      <w:pPr>
        <w:pStyle w:val="34b"/>
        <w:rPr>
          <w:lang w:eastAsia="ru-RU"/>
        </w:rPr>
      </w:pPr>
    </w:p>
    <w:p w:rsidR="007315CC" w:rsidRDefault="007315CC" w:rsidP="007315CC">
      <w:pPr>
        <w:pStyle w:val="4"/>
      </w:pPr>
      <w:r>
        <w:t xml:space="preserve">Перечень </w:t>
      </w:r>
      <w:r>
        <w:t>допустимых покупных пр</w:t>
      </w:r>
      <w:r>
        <w:t>ограммных средств</w:t>
      </w:r>
    </w:p>
    <w:p w:rsidR="005E7421" w:rsidRDefault="007315CC" w:rsidP="007315CC">
      <w:pPr>
        <w:pStyle w:val="34a0"/>
      </w:pPr>
      <w:r>
        <w:t>При наличии.</w:t>
      </w:r>
    </w:p>
    <w:p w:rsidR="003F462D" w:rsidRDefault="003F462D" w:rsidP="003406A5">
      <w:pPr>
        <w:pStyle w:val="34b"/>
        <w:rPr>
          <w:lang w:eastAsia="ru-RU"/>
        </w:rPr>
      </w:pPr>
    </w:p>
    <w:p w:rsidR="007315CC" w:rsidRDefault="007315CC" w:rsidP="003406A5">
      <w:pPr>
        <w:pStyle w:val="34b"/>
        <w:rPr>
          <w:lang w:eastAsia="ru-RU"/>
        </w:rPr>
      </w:pPr>
    </w:p>
    <w:p w:rsidR="005E7421" w:rsidRDefault="005E7421" w:rsidP="005E7421">
      <w:pPr>
        <w:pStyle w:val="3"/>
      </w:pPr>
      <w:bookmarkStart w:id="47" w:name="_Toc398683335"/>
      <w:bookmarkStart w:id="48" w:name="_Toc134680030"/>
      <w:r>
        <w:lastRenderedPageBreak/>
        <w:t>Требования к техническому обеспечению</w:t>
      </w:r>
      <w:bookmarkEnd w:id="47"/>
      <w:bookmarkEnd w:id="48"/>
    </w:p>
    <w:p w:rsidR="00785A67" w:rsidRDefault="00785A67" w:rsidP="00785A67">
      <w:pPr>
        <w:pStyle w:val="4"/>
      </w:pPr>
      <w:r>
        <w:t xml:space="preserve">Требования </w:t>
      </w:r>
      <w:r>
        <w:t>к видам технических средств</w:t>
      </w:r>
    </w:p>
    <w:p w:rsidR="00785A67" w:rsidRDefault="00785A67" w:rsidP="00785A67">
      <w:pPr>
        <w:pStyle w:val="34a0"/>
      </w:pPr>
      <w:r>
        <w:t xml:space="preserve">В </w:t>
      </w:r>
      <w:r>
        <w:t xml:space="preserve">том числе к видам комплексов технических средств, программно-технических комплексов и других комплектующих изделий, </w:t>
      </w:r>
      <w:r>
        <w:t xml:space="preserve">допустимых к использованию </w:t>
      </w:r>
      <w:proofErr w:type="gramStart"/>
      <w:r>
        <w:t>в</w:t>
      </w:r>
      <w:proofErr w:type="gramEnd"/>
      <w:r>
        <w:t xml:space="preserve"> АС.</w:t>
      </w:r>
    </w:p>
    <w:p w:rsidR="00785A67" w:rsidRDefault="00785A67" w:rsidP="00785A67">
      <w:pPr>
        <w:pStyle w:val="34b"/>
        <w:rPr>
          <w:lang w:eastAsia="ru-RU"/>
        </w:rPr>
      </w:pPr>
    </w:p>
    <w:p w:rsidR="00785A67" w:rsidRDefault="00785A67" w:rsidP="00785A67">
      <w:pPr>
        <w:pStyle w:val="34b"/>
        <w:rPr>
          <w:lang w:eastAsia="ru-RU"/>
        </w:rPr>
      </w:pPr>
    </w:p>
    <w:p w:rsidR="00785A67" w:rsidRDefault="00785A67" w:rsidP="00785A67">
      <w:pPr>
        <w:pStyle w:val="4"/>
      </w:pPr>
      <w:r>
        <w:t>Требования к функциональным</w:t>
      </w:r>
      <w:r w:rsidRPr="00785A67">
        <w:t xml:space="preserve"> </w:t>
      </w:r>
      <w:r>
        <w:t>характеристикам средств технического обеспечения АС</w:t>
      </w:r>
    </w:p>
    <w:p w:rsidR="00785A67" w:rsidRDefault="00785A67" w:rsidP="00785A67">
      <w:pPr>
        <w:pStyle w:val="34b"/>
        <w:rPr>
          <w:lang w:eastAsia="ru-RU"/>
        </w:rPr>
      </w:pPr>
    </w:p>
    <w:p w:rsidR="00785A67" w:rsidRPr="00785A67" w:rsidRDefault="00785A67" w:rsidP="00785A67">
      <w:pPr>
        <w:pStyle w:val="34b"/>
        <w:rPr>
          <w:lang w:eastAsia="ru-RU"/>
        </w:rPr>
      </w:pPr>
    </w:p>
    <w:p w:rsidR="00785A67" w:rsidRDefault="00785A67" w:rsidP="00785A67">
      <w:pPr>
        <w:pStyle w:val="4"/>
      </w:pPr>
      <w:r>
        <w:t>Требования к конструктивным</w:t>
      </w:r>
      <w:r w:rsidRPr="00785A67">
        <w:t xml:space="preserve"> </w:t>
      </w:r>
      <w:r>
        <w:t>характеристикам средств технического обеспечения АС</w:t>
      </w:r>
    </w:p>
    <w:p w:rsidR="00785A67" w:rsidRDefault="00785A67" w:rsidP="00785A67">
      <w:pPr>
        <w:pStyle w:val="34b"/>
        <w:rPr>
          <w:lang w:eastAsia="ru-RU"/>
        </w:rPr>
      </w:pPr>
    </w:p>
    <w:p w:rsidR="00785A67" w:rsidRPr="00785A67" w:rsidRDefault="00785A67" w:rsidP="00785A67">
      <w:pPr>
        <w:pStyle w:val="34b"/>
        <w:rPr>
          <w:lang w:eastAsia="ru-RU"/>
        </w:rPr>
      </w:pPr>
    </w:p>
    <w:p w:rsidR="005E7421" w:rsidRDefault="00785A67" w:rsidP="00785A67">
      <w:pPr>
        <w:pStyle w:val="4"/>
      </w:pPr>
      <w:r>
        <w:t>Требования к эксплуатационным характеристикам средств технического</w:t>
      </w:r>
      <w:r>
        <w:t xml:space="preserve"> обеспечения АС</w:t>
      </w:r>
    </w:p>
    <w:p w:rsidR="00F443B5" w:rsidRDefault="00F443B5" w:rsidP="003406A5">
      <w:pPr>
        <w:pStyle w:val="34b"/>
        <w:rPr>
          <w:lang w:eastAsia="ru-RU"/>
        </w:rPr>
      </w:pPr>
    </w:p>
    <w:p w:rsidR="00785A67" w:rsidRDefault="00785A67" w:rsidP="003406A5">
      <w:pPr>
        <w:pStyle w:val="34b"/>
        <w:rPr>
          <w:lang w:eastAsia="ru-RU"/>
        </w:rPr>
      </w:pPr>
    </w:p>
    <w:p w:rsidR="005E7421" w:rsidRDefault="005E7421" w:rsidP="005E7421">
      <w:pPr>
        <w:pStyle w:val="3"/>
      </w:pPr>
      <w:bookmarkStart w:id="49" w:name="_Toc398683336"/>
      <w:bookmarkStart w:id="50" w:name="_Toc134680031"/>
      <w:r>
        <w:t>Требования к метрологическому обеспечению</w:t>
      </w:r>
      <w:bookmarkEnd w:id="49"/>
      <w:bookmarkEnd w:id="50"/>
    </w:p>
    <w:p w:rsidR="00962C95" w:rsidRDefault="00962C95" w:rsidP="00962C95">
      <w:pPr>
        <w:pStyle w:val="4"/>
      </w:pPr>
      <w:r>
        <w:t xml:space="preserve">Количественные </w:t>
      </w:r>
      <w:r>
        <w:t>значения показател</w:t>
      </w:r>
      <w:r>
        <w:t>ей метрологического обеспечения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lastRenderedPageBreak/>
        <w:t xml:space="preserve">Требования </w:t>
      </w:r>
      <w:r>
        <w:t>к методам (методикам) измерений и измерительного контрол</w:t>
      </w:r>
      <w:r>
        <w:t>я параметров и их характеристик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</w:t>
      </w:r>
      <w:r>
        <w:t>к средствам изме</w:t>
      </w:r>
      <w:r>
        <w:t>рений и измерительного контроля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</w:t>
      </w:r>
      <w:r>
        <w:t>к метрологич</w:t>
      </w:r>
      <w:r>
        <w:t>ескому обеспечению испытаний АС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</w:t>
      </w:r>
      <w:r>
        <w:t>к программе метрологи</w:t>
      </w:r>
      <w:r>
        <w:t>ческого обеспечения АС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</w:t>
      </w:r>
      <w:r>
        <w:t>к метрологической совме</w:t>
      </w:r>
      <w:r>
        <w:t>стимости технических средств АС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</w:t>
      </w:r>
      <w:r>
        <w:t>проведения метрологической экспертизы технической документации</w:t>
      </w:r>
    </w:p>
    <w:p w:rsidR="005E7421" w:rsidRDefault="00962C95" w:rsidP="00962C95">
      <w:pPr>
        <w:pStyle w:val="34a0"/>
        <w:rPr>
          <w:lang w:eastAsia="ru-RU"/>
        </w:rPr>
      </w:pPr>
      <w:r>
        <w:t>При необходимости.</w:t>
      </w:r>
    </w:p>
    <w:p w:rsidR="00F443B5" w:rsidRDefault="00F443B5" w:rsidP="003406A5">
      <w:pPr>
        <w:pStyle w:val="34b"/>
        <w:rPr>
          <w:lang w:eastAsia="ru-RU"/>
        </w:rPr>
      </w:pPr>
    </w:p>
    <w:p w:rsidR="00962C95" w:rsidRDefault="00962C95" w:rsidP="003406A5">
      <w:pPr>
        <w:pStyle w:val="34b"/>
        <w:rPr>
          <w:lang w:eastAsia="ru-RU"/>
        </w:rPr>
      </w:pPr>
    </w:p>
    <w:p w:rsidR="005E7421" w:rsidRDefault="005E7421" w:rsidP="005E7421">
      <w:pPr>
        <w:pStyle w:val="3"/>
      </w:pPr>
      <w:bookmarkStart w:id="51" w:name="_Toc398683337"/>
      <w:bookmarkStart w:id="52" w:name="_Toc134680032"/>
      <w:r>
        <w:lastRenderedPageBreak/>
        <w:t>Требования к организационному обеспечению</w:t>
      </w:r>
      <w:bookmarkEnd w:id="51"/>
      <w:bookmarkEnd w:id="52"/>
    </w:p>
    <w:p w:rsidR="00962C95" w:rsidRDefault="00962C95" w:rsidP="00962C95">
      <w:pPr>
        <w:pStyle w:val="4"/>
      </w:pPr>
      <w:r>
        <w:t xml:space="preserve">Требования </w:t>
      </w:r>
      <w:r>
        <w:t>к структуре и функциям подразделений, участвующих в функционировании АС или обеспечивающих</w:t>
      </w:r>
      <w:r>
        <w:t xml:space="preserve"> эксплуатацию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>Требования к организации функционирования АС и порядку взаимодейств</w:t>
      </w:r>
      <w:r>
        <w:t>ия персонала и пользователей АС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962C95">
      <w:pPr>
        <w:pStyle w:val="4"/>
      </w:pPr>
      <w:r>
        <w:t xml:space="preserve">Требования к организации функционирования </w:t>
      </w:r>
      <w:r>
        <w:t>АС при сбоях, отказах и авариях</w:t>
      </w:r>
    </w:p>
    <w:p w:rsidR="00962C95" w:rsidRDefault="00962C95" w:rsidP="00962C95">
      <w:pPr>
        <w:pStyle w:val="34b"/>
        <w:rPr>
          <w:lang w:eastAsia="ru-RU"/>
        </w:rPr>
      </w:pPr>
    </w:p>
    <w:p w:rsidR="00962C95" w:rsidRPr="00962C95" w:rsidRDefault="00962C95" w:rsidP="00962C95">
      <w:pPr>
        <w:pStyle w:val="34b"/>
        <w:rPr>
          <w:lang w:eastAsia="ru-RU"/>
        </w:rPr>
      </w:pPr>
    </w:p>
    <w:p w:rsidR="005E7421" w:rsidRDefault="00962C95" w:rsidP="00962C95">
      <w:pPr>
        <w:pStyle w:val="4"/>
      </w:pPr>
      <w:r>
        <w:t>Требования к порядку обеспечения нормативными документами,</w:t>
      </w:r>
      <w:r>
        <w:t xml:space="preserve"> необходимыми для разработки АС</w:t>
      </w:r>
    </w:p>
    <w:p w:rsidR="00962C95" w:rsidRPr="00962C95" w:rsidRDefault="00962C95" w:rsidP="00962C95">
      <w:pPr>
        <w:pStyle w:val="34b"/>
        <w:rPr>
          <w:lang w:eastAsia="ru-RU"/>
        </w:rPr>
      </w:pPr>
    </w:p>
    <w:p w:rsidR="00962C95" w:rsidRDefault="00962C95" w:rsidP="005E7421">
      <w:pPr>
        <w:pStyle w:val="34b"/>
        <w:rPr>
          <w:lang w:eastAsia="ru-RU"/>
        </w:rPr>
      </w:pPr>
    </w:p>
    <w:p w:rsidR="005E7421" w:rsidRDefault="005E7421" w:rsidP="005E7421">
      <w:pPr>
        <w:pStyle w:val="3"/>
      </w:pPr>
      <w:bookmarkStart w:id="53" w:name="_Toc398683338"/>
      <w:bookmarkStart w:id="54" w:name="_Toc134680033"/>
      <w:r>
        <w:t xml:space="preserve">Требования к </w:t>
      </w:r>
      <w:r w:rsidRPr="005E7421">
        <w:t>методическому</w:t>
      </w:r>
      <w:r>
        <w:t xml:space="preserve"> обеспечению</w:t>
      </w:r>
      <w:bookmarkEnd w:id="53"/>
      <w:bookmarkEnd w:id="54"/>
    </w:p>
    <w:p w:rsidR="00A13442" w:rsidRDefault="00A13442" w:rsidP="00A13442">
      <w:pPr>
        <w:pStyle w:val="4"/>
      </w:pPr>
      <w:r>
        <w:t xml:space="preserve">Перечень </w:t>
      </w:r>
      <w:r>
        <w:t>применяемых при разработке и функционировании АС документов</w:t>
      </w:r>
    </w:p>
    <w:p w:rsidR="00A13442" w:rsidRDefault="00A13442" w:rsidP="00A13442">
      <w:pPr>
        <w:pStyle w:val="34a0"/>
      </w:pPr>
      <w:r>
        <w:t>Нормативно</w:t>
      </w:r>
      <w:r>
        <w:t>-технических документов</w:t>
      </w:r>
      <w:r>
        <w:t xml:space="preserve">, </w:t>
      </w:r>
      <w:r>
        <w:t>стандартов, нормати</w:t>
      </w:r>
      <w:r>
        <w:t>вов, методик, профилей и т. п.</w:t>
      </w:r>
    </w:p>
    <w:p w:rsidR="00A13442" w:rsidRDefault="00A13442" w:rsidP="00A13442">
      <w:pPr>
        <w:pStyle w:val="34b"/>
        <w:rPr>
          <w:lang w:eastAsia="ru-RU"/>
        </w:rPr>
      </w:pPr>
    </w:p>
    <w:p w:rsidR="00A13442" w:rsidRDefault="00A13442" w:rsidP="00A13442">
      <w:pPr>
        <w:pStyle w:val="34b"/>
        <w:rPr>
          <w:lang w:eastAsia="ru-RU"/>
        </w:rPr>
      </w:pPr>
    </w:p>
    <w:p w:rsidR="005E7421" w:rsidRDefault="00A13442" w:rsidP="00A13442">
      <w:pPr>
        <w:pStyle w:val="4"/>
      </w:pPr>
      <w:r>
        <w:lastRenderedPageBreak/>
        <w:t xml:space="preserve">Порядок </w:t>
      </w:r>
      <w:r>
        <w:t>и правила обеспечения разработчиков АС норма</w:t>
      </w:r>
      <w:r>
        <w:t>тивно-технической документацией</w:t>
      </w:r>
    </w:p>
    <w:p w:rsidR="00A13442" w:rsidRDefault="00A13442" w:rsidP="005E7421">
      <w:pPr>
        <w:pStyle w:val="34b"/>
        <w:rPr>
          <w:lang w:eastAsia="ru-RU"/>
        </w:rPr>
      </w:pPr>
    </w:p>
    <w:p w:rsidR="00A13442" w:rsidRDefault="00A13442" w:rsidP="005E7421">
      <w:pPr>
        <w:pStyle w:val="34b"/>
        <w:rPr>
          <w:lang w:eastAsia="ru-RU"/>
        </w:rPr>
      </w:pPr>
    </w:p>
    <w:p w:rsidR="003406A5" w:rsidRDefault="005E7421" w:rsidP="005E7421">
      <w:pPr>
        <w:pStyle w:val="3"/>
      </w:pPr>
      <w:bookmarkStart w:id="55" w:name="_Toc398683339"/>
      <w:bookmarkStart w:id="56" w:name="_Toc134680034"/>
      <w:r>
        <w:t>Требования к другим видам обеспечения системы</w:t>
      </w:r>
      <w:bookmarkEnd w:id="55"/>
      <w:bookmarkEnd w:id="56"/>
    </w:p>
    <w:p w:rsidR="00AE5166" w:rsidRDefault="00AE5166" w:rsidP="00AE5166">
      <w:pPr>
        <w:pStyle w:val="34b"/>
        <w:rPr>
          <w:lang w:eastAsia="ru-RU"/>
        </w:rPr>
      </w:pPr>
    </w:p>
    <w:p w:rsidR="00AE5166" w:rsidRDefault="00AE5166" w:rsidP="00AE5166">
      <w:pPr>
        <w:pStyle w:val="34fffa"/>
      </w:pPr>
    </w:p>
    <w:p w:rsidR="0048672C" w:rsidRDefault="0048672C" w:rsidP="0048672C">
      <w:pPr>
        <w:pStyle w:val="2"/>
      </w:pPr>
      <w:bookmarkStart w:id="57" w:name="_Toc134680035"/>
      <w:r>
        <w:t xml:space="preserve">Общие </w:t>
      </w:r>
      <w:r>
        <w:t xml:space="preserve">технические требования </w:t>
      </w:r>
      <w:proofErr w:type="gramStart"/>
      <w:r>
        <w:t>к</w:t>
      </w:r>
      <w:proofErr w:type="gramEnd"/>
      <w:r>
        <w:t xml:space="preserve"> АС</w:t>
      </w:r>
      <w:bookmarkEnd w:id="57"/>
    </w:p>
    <w:p w:rsidR="00224EE4" w:rsidRDefault="00224EE4" w:rsidP="00224EE4">
      <w:pPr>
        <w:pStyle w:val="3"/>
      </w:pPr>
      <w:bookmarkStart w:id="58" w:name="_Toc134680036"/>
      <w:r>
        <w:t xml:space="preserve">Требования </w:t>
      </w:r>
      <w:r>
        <w:t>к численности и квалификац</w:t>
      </w:r>
      <w:r>
        <w:t>ии персонала и пользователей АС</w:t>
      </w:r>
      <w:bookmarkEnd w:id="58"/>
    </w:p>
    <w:p w:rsidR="00BE51CE" w:rsidRDefault="00BE51CE" w:rsidP="00BE51CE">
      <w:pPr>
        <w:pStyle w:val="4"/>
      </w:pPr>
      <w:r>
        <w:t xml:space="preserve">Требования </w:t>
      </w:r>
      <w:r>
        <w:t>к численнос</w:t>
      </w:r>
      <w:r>
        <w:t>ти персонала и пользователей АС</w:t>
      </w:r>
    </w:p>
    <w:p w:rsidR="00BE51CE" w:rsidRDefault="00BE51CE" w:rsidP="00BE51CE">
      <w:pPr>
        <w:pStyle w:val="34b"/>
        <w:rPr>
          <w:lang w:eastAsia="ru-RU"/>
        </w:rPr>
      </w:pPr>
    </w:p>
    <w:p w:rsidR="00BE51CE" w:rsidRPr="00BE51CE" w:rsidRDefault="00BE51CE" w:rsidP="00BE51CE">
      <w:pPr>
        <w:pStyle w:val="34b"/>
        <w:rPr>
          <w:lang w:eastAsia="ru-RU"/>
        </w:rPr>
      </w:pPr>
    </w:p>
    <w:p w:rsidR="00BE51CE" w:rsidRDefault="00BE51CE" w:rsidP="00BE51CE">
      <w:pPr>
        <w:pStyle w:val="4"/>
      </w:pPr>
      <w:r>
        <w:t xml:space="preserve">Требования </w:t>
      </w:r>
      <w:r>
        <w:t>к квалификации персонала и пользователей АС, порядку их подготовки и контроля</w:t>
      </w:r>
      <w:r>
        <w:t xml:space="preserve"> знаний и навыков</w:t>
      </w:r>
    </w:p>
    <w:p w:rsidR="00BE51CE" w:rsidRDefault="00BE51CE" w:rsidP="00BE51CE">
      <w:pPr>
        <w:pStyle w:val="34b"/>
        <w:rPr>
          <w:lang w:eastAsia="ru-RU"/>
        </w:rPr>
      </w:pPr>
    </w:p>
    <w:p w:rsidR="00BE51CE" w:rsidRPr="00BE51CE" w:rsidRDefault="00BE51CE" w:rsidP="00BE51CE">
      <w:pPr>
        <w:pStyle w:val="34b"/>
        <w:rPr>
          <w:lang w:eastAsia="ru-RU"/>
        </w:rPr>
      </w:pPr>
    </w:p>
    <w:p w:rsidR="00224EE4" w:rsidRDefault="00BE51CE" w:rsidP="00BE51CE">
      <w:pPr>
        <w:pStyle w:val="4"/>
      </w:pPr>
      <w:r>
        <w:t xml:space="preserve">Требуемый </w:t>
      </w:r>
      <w:r>
        <w:t>режим рабо</w:t>
      </w:r>
      <w:r>
        <w:t>ты персонала и пользователей АС</w:t>
      </w:r>
    </w:p>
    <w:p w:rsidR="00224EE4" w:rsidRDefault="00224EE4" w:rsidP="00224EE4">
      <w:pPr>
        <w:pStyle w:val="34b"/>
        <w:rPr>
          <w:lang w:eastAsia="ru-RU"/>
        </w:rPr>
      </w:pPr>
    </w:p>
    <w:p w:rsidR="00BE51CE" w:rsidRPr="00224EE4" w:rsidRDefault="00BE51CE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59" w:name="_Toc134680037"/>
      <w:r>
        <w:t>Требования к показателям назначения</w:t>
      </w:r>
      <w:bookmarkEnd w:id="59"/>
    </w:p>
    <w:p w:rsidR="00224EE4" w:rsidRDefault="00BE51CE" w:rsidP="00BE51CE">
      <w:pPr>
        <w:pStyle w:val="34a0"/>
      </w:pPr>
      <w:r>
        <w:t>В требованиях к показателям назначения АС приводят значения параметров, характеризующих</w:t>
      </w:r>
      <w:r>
        <w:t xml:space="preserve"> </w:t>
      </w:r>
      <w:r>
        <w:t>степень соответствия АС ее назначению (при их наличии).</w:t>
      </w:r>
    </w:p>
    <w:p w:rsidR="00224EE4" w:rsidRDefault="00224EE4" w:rsidP="00224EE4">
      <w:pPr>
        <w:pStyle w:val="34b"/>
        <w:rPr>
          <w:lang w:eastAsia="ru-RU"/>
        </w:rPr>
      </w:pPr>
    </w:p>
    <w:p w:rsidR="00BE51CE" w:rsidRPr="00224EE4" w:rsidRDefault="00BE51CE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0" w:name="_Toc134680038"/>
      <w:r>
        <w:t>Требования к надежности</w:t>
      </w:r>
      <w:bookmarkEnd w:id="60"/>
    </w:p>
    <w:p w:rsidR="00BE51CE" w:rsidRDefault="00BE51CE" w:rsidP="00BE51CE">
      <w:pPr>
        <w:pStyle w:val="4"/>
      </w:pPr>
      <w:r>
        <w:t xml:space="preserve">Состав </w:t>
      </w:r>
      <w:r>
        <w:t xml:space="preserve">и количественные значения показателей надежности </w:t>
      </w:r>
      <w:proofErr w:type="gramStart"/>
      <w:r>
        <w:t>для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в целом или ее подсистем</w:t>
      </w:r>
      <w:r>
        <w:t xml:space="preserve"> </w:t>
      </w:r>
      <w:r>
        <w:t>(соста</w:t>
      </w:r>
      <w:r>
        <w:t>вных частей)</w:t>
      </w:r>
    </w:p>
    <w:p w:rsidR="00BE51CE" w:rsidRDefault="00BE51CE" w:rsidP="00BE51CE">
      <w:pPr>
        <w:pStyle w:val="34b"/>
        <w:rPr>
          <w:lang w:eastAsia="ru-RU"/>
        </w:rPr>
      </w:pPr>
    </w:p>
    <w:p w:rsidR="00BE51CE" w:rsidRPr="00BE51CE" w:rsidRDefault="00BE51CE" w:rsidP="00BE51CE">
      <w:pPr>
        <w:pStyle w:val="34b"/>
        <w:rPr>
          <w:lang w:eastAsia="ru-RU"/>
        </w:rPr>
      </w:pPr>
    </w:p>
    <w:p w:rsidR="00BE51CE" w:rsidRDefault="00BE51CE" w:rsidP="00BE51CE">
      <w:pPr>
        <w:pStyle w:val="4"/>
      </w:pPr>
      <w:r>
        <w:t xml:space="preserve">Перечень </w:t>
      </w:r>
      <w:r>
        <w:t>аварийных ситуаций, по которым должны быть регламентированы требования к надежности,</w:t>
      </w:r>
      <w:r>
        <w:t xml:space="preserve"> </w:t>
      </w:r>
      <w:r>
        <w:t>и значе</w:t>
      </w:r>
      <w:r>
        <w:t>ния показателей</w:t>
      </w:r>
    </w:p>
    <w:p w:rsidR="00BE51CE" w:rsidRDefault="00BE51CE" w:rsidP="00BE51CE">
      <w:pPr>
        <w:pStyle w:val="34b"/>
        <w:rPr>
          <w:lang w:eastAsia="ru-RU"/>
        </w:rPr>
      </w:pPr>
    </w:p>
    <w:p w:rsidR="00BE51CE" w:rsidRPr="00BE51CE" w:rsidRDefault="00BE51CE" w:rsidP="00BE51CE">
      <w:pPr>
        <w:pStyle w:val="34b"/>
        <w:rPr>
          <w:lang w:eastAsia="ru-RU"/>
        </w:rPr>
      </w:pPr>
    </w:p>
    <w:p w:rsidR="00BE51CE" w:rsidRDefault="00BE51CE" w:rsidP="00BE51CE">
      <w:pPr>
        <w:pStyle w:val="4"/>
      </w:pPr>
      <w:r>
        <w:t xml:space="preserve">Требования </w:t>
      </w:r>
      <w:r>
        <w:t>к надежности технических сре</w:t>
      </w:r>
      <w:r>
        <w:t>дств и программного обеспечения</w:t>
      </w:r>
    </w:p>
    <w:p w:rsidR="00BE51CE" w:rsidRDefault="00BE51CE" w:rsidP="00BE51CE">
      <w:pPr>
        <w:pStyle w:val="34b"/>
        <w:rPr>
          <w:lang w:eastAsia="ru-RU"/>
        </w:rPr>
      </w:pPr>
    </w:p>
    <w:p w:rsidR="00BE51CE" w:rsidRPr="00BE51CE" w:rsidRDefault="00BE51CE" w:rsidP="00BE51CE">
      <w:pPr>
        <w:pStyle w:val="34b"/>
        <w:rPr>
          <w:lang w:eastAsia="ru-RU"/>
        </w:rPr>
      </w:pPr>
    </w:p>
    <w:p w:rsidR="00224EE4" w:rsidRDefault="00BE51CE" w:rsidP="00BE51CE">
      <w:pPr>
        <w:pStyle w:val="4"/>
      </w:pPr>
      <w:r>
        <w:t xml:space="preserve">Требования </w:t>
      </w:r>
      <w:r>
        <w:t>к методам оценки и контроля показателей надежности на разных стадиях создания</w:t>
      </w:r>
      <w:r>
        <w:t xml:space="preserve"> АС</w:t>
      </w:r>
    </w:p>
    <w:p w:rsidR="00224EE4" w:rsidRDefault="00BE51CE" w:rsidP="00BE51CE">
      <w:pPr>
        <w:pStyle w:val="34a0"/>
      </w:pPr>
      <w:r>
        <w:t xml:space="preserve">В </w:t>
      </w:r>
      <w:r>
        <w:t>соответствии с действующими нормативно-техническими документами</w:t>
      </w:r>
      <w:r>
        <w:t>.</w:t>
      </w:r>
    </w:p>
    <w:p w:rsidR="00BE51CE" w:rsidRDefault="00BE51CE" w:rsidP="00224EE4">
      <w:pPr>
        <w:pStyle w:val="34b"/>
        <w:rPr>
          <w:lang w:eastAsia="ru-RU"/>
        </w:rPr>
      </w:pPr>
    </w:p>
    <w:p w:rsidR="00BE51CE" w:rsidRPr="00224EE4" w:rsidRDefault="00BE51CE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1" w:name="_Toc134680039"/>
      <w:r>
        <w:t>Требования по безопасности</w:t>
      </w:r>
      <w:bookmarkEnd w:id="61"/>
    </w:p>
    <w:p w:rsidR="00570136" w:rsidRDefault="00570136" w:rsidP="00570136">
      <w:pPr>
        <w:pStyle w:val="4"/>
      </w:pPr>
      <w:r>
        <w:t xml:space="preserve">Требования </w:t>
      </w:r>
      <w:r w:rsidR="00C23236">
        <w:t>по обеспечению безопасности при</w:t>
      </w:r>
      <w:r w:rsidR="00C23236">
        <w:t xml:space="preserve"> </w:t>
      </w:r>
      <w:r w:rsidR="00C23236">
        <w:t>монтаже, наладке, эксплуатации, обслуживании и ремонте технических средств АС</w:t>
      </w:r>
    </w:p>
    <w:p w:rsidR="00570136" w:rsidRDefault="00570136" w:rsidP="00570136">
      <w:pPr>
        <w:pStyle w:val="34a0"/>
      </w:pPr>
      <w:r>
        <w:t xml:space="preserve">Защита </w:t>
      </w:r>
      <w:r w:rsidR="00C23236">
        <w:t>от воздействий</w:t>
      </w:r>
      <w:r w:rsidR="00C23236">
        <w:t xml:space="preserve"> </w:t>
      </w:r>
      <w:r w:rsidR="00C23236">
        <w:t>электрического тока, электромагнитных полей и т. п.</w:t>
      </w:r>
    </w:p>
    <w:p w:rsidR="00570136" w:rsidRDefault="00570136" w:rsidP="00C23236">
      <w:pPr>
        <w:pStyle w:val="34b"/>
        <w:rPr>
          <w:lang w:eastAsia="ru-RU"/>
        </w:rPr>
      </w:pPr>
    </w:p>
    <w:p w:rsidR="00570136" w:rsidRDefault="00570136" w:rsidP="00C23236">
      <w:pPr>
        <w:pStyle w:val="34b"/>
        <w:rPr>
          <w:lang w:eastAsia="ru-RU"/>
        </w:rPr>
      </w:pPr>
    </w:p>
    <w:p w:rsidR="00570136" w:rsidRDefault="00570136" w:rsidP="00570136">
      <w:pPr>
        <w:pStyle w:val="4"/>
      </w:pPr>
      <w:r>
        <w:t xml:space="preserve">Требования </w:t>
      </w:r>
      <w:r w:rsidR="00C23236">
        <w:t>по допустимым уровням вибрационных и</w:t>
      </w:r>
      <w:r w:rsidR="00C23236">
        <w:t xml:space="preserve"> </w:t>
      </w:r>
      <w:r w:rsidR="00C23236">
        <w:t>шумовых нагрузок</w:t>
      </w:r>
    </w:p>
    <w:p w:rsidR="00570136" w:rsidRDefault="00570136" w:rsidP="00C23236">
      <w:pPr>
        <w:pStyle w:val="34b"/>
        <w:rPr>
          <w:lang w:eastAsia="ru-RU"/>
        </w:rPr>
      </w:pPr>
    </w:p>
    <w:p w:rsidR="00570136" w:rsidRDefault="00570136" w:rsidP="00C23236">
      <w:pPr>
        <w:pStyle w:val="34b"/>
        <w:rPr>
          <w:lang w:eastAsia="ru-RU"/>
        </w:rPr>
      </w:pPr>
    </w:p>
    <w:p w:rsidR="00C23236" w:rsidRDefault="00570136" w:rsidP="00570136">
      <w:pPr>
        <w:pStyle w:val="4"/>
      </w:pPr>
      <w:r>
        <w:t xml:space="preserve">Требования </w:t>
      </w:r>
      <w:r w:rsidR="00C23236">
        <w:t>по обеспеч</w:t>
      </w:r>
      <w:r>
        <w:t>ению экологической безопасности</w:t>
      </w:r>
    </w:p>
    <w:p w:rsidR="00224EE4" w:rsidRDefault="00224EE4" w:rsidP="00224EE4">
      <w:pPr>
        <w:pStyle w:val="34b"/>
        <w:rPr>
          <w:lang w:eastAsia="ru-RU"/>
        </w:rPr>
      </w:pPr>
    </w:p>
    <w:p w:rsidR="00C23236" w:rsidRPr="00224EE4" w:rsidRDefault="00C23236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2" w:name="_Toc134680040"/>
      <w:r>
        <w:t xml:space="preserve">Требования </w:t>
      </w:r>
      <w:r>
        <w:t>к эр</w:t>
      </w:r>
      <w:r>
        <w:t>гономике и технической эстетике</w:t>
      </w:r>
      <w:bookmarkEnd w:id="62"/>
    </w:p>
    <w:p w:rsidR="008133A8" w:rsidRDefault="008133A8" w:rsidP="008133A8">
      <w:pPr>
        <w:pStyle w:val="4"/>
      </w:pPr>
      <w:r>
        <w:t xml:space="preserve">Эргономические </w:t>
      </w:r>
      <w:r w:rsidR="00C23236">
        <w:t>требования к организации и средствам деятельности персонала и пользователей</w:t>
      </w:r>
      <w:r w:rsidR="00C23236">
        <w:t xml:space="preserve"> </w:t>
      </w:r>
      <w:r w:rsidR="00C23236">
        <w:t>АС</w:t>
      </w:r>
    </w:p>
    <w:p w:rsidR="00C23236" w:rsidRDefault="008133A8" w:rsidP="008133A8">
      <w:pPr>
        <w:pStyle w:val="34a0"/>
      </w:pPr>
      <w:r>
        <w:t xml:space="preserve">В </w:t>
      </w:r>
      <w:r w:rsidR="00C23236">
        <w:t>том числе к средствам отображения информации и организации рабочего места</w:t>
      </w:r>
      <w:r>
        <w:t>.</w:t>
      </w:r>
    </w:p>
    <w:p w:rsidR="008133A8" w:rsidRDefault="008133A8" w:rsidP="00C23236">
      <w:pPr>
        <w:pStyle w:val="34b"/>
        <w:rPr>
          <w:lang w:eastAsia="ru-RU"/>
        </w:rPr>
      </w:pPr>
    </w:p>
    <w:p w:rsidR="008133A8" w:rsidRDefault="008133A8" w:rsidP="00C23236">
      <w:pPr>
        <w:pStyle w:val="34b"/>
        <w:rPr>
          <w:lang w:eastAsia="ru-RU"/>
        </w:rPr>
      </w:pPr>
    </w:p>
    <w:p w:rsidR="008133A8" w:rsidRDefault="008133A8" w:rsidP="008133A8">
      <w:pPr>
        <w:pStyle w:val="4"/>
      </w:pPr>
      <w:r>
        <w:t xml:space="preserve">Требования </w:t>
      </w:r>
      <w:r w:rsidR="00C23236">
        <w:t>к технической эстетике</w:t>
      </w:r>
    </w:p>
    <w:p w:rsidR="00C23236" w:rsidRDefault="008133A8" w:rsidP="008133A8">
      <w:pPr>
        <w:pStyle w:val="34a0"/>
      </w:pPr>
      <w:r>
        <w:t>Требования к технической эстетике</w:t>
      </w:r>
      <w:r>
        <w:t xml:space="preserve">, </w:t>
      </w:r>
      <w:r w:rsidR="00C23236">
        <w:t>определяющие композиционную целостность, информационную</w:t>
      </w:r>
      <w:r w:rsidR="00C23236">
        <w:t xml:space="preserve"> </w:t>
      </w:r>
      <w:r w:rsidR="00C23236">
        <w:t>выразительность, рациональность формы и культуру производственного исполнения создаваемого</w:t>
      </w:r>
      <w:r w:rsidR="00C23236">
        <w:t xml:space="preserve"> </w:t>
      </w:r>
      <w:r w:rsidR="00C23236">
        <w:t>изделия, в том числе реализации человеко-машинного интерфейса.</w:t>
      </w:r>
    </w:p>
    <w:p w:rsidR="00C23236" w:rsidRDefault="00C23236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3" w:name="_Toc134680041"/>
      <w:r>
        <w:t xml:space="preserve">Требования </w:t>
      </w:r>
      <w:r>
        <w:t>к транс</w:t>
      </w:r>
      <w:r>
        <w:t xml:space="preserve">портабельности для </w:t>
      </w:r>
      <w:proofErr w:type="gramStart"/>
      <w:r>
        <w:t>подвижных</w:t>
      </w:r>
      <w:proofErr w:type="gramEnd"/>
      <w:r>
        <w:t xml:space="preserve"> АС</w:t>
      </w:r>
      <w:bookmarkEnd w:id="63"/>
    </w:p>
    <w:p w:rsidR="00093492" w:rsidRDefault="00093492" w:rsidP="00093492">
      <w:pPr>
        <w:pStyle w:val="4"/>
      </w:pPr>
      <w:r>
        <w:t xml:space="preserve">Конструктивные </w:t>
      </w:r>
      <w:r w:rsidR="00C23236">
        <w:t>требования,</w:t>
      </w:r>
      <w:r w:rsidR="00C23236">
        <w:t xml:space="preserve"> </w:t>
      </w:r>
      <w:r w:rsidR="00C23236">
        <w:t>обеспечивающие транспортабельность технических средств АС</w:t>
      </w:r>
    </w:p>
    <w:p w:rsidR="00093492" w:rsidRDefault="00093492" w:rsidP="00093492">
      <w:pPr>
        <w:pStyle w:val="34b"/>
        <w:rPr>
          <w:lang w:eastAsia="ru-RU"/>
        </w:rPr>
      </w:pPr>
    </w:p>
    <w:p w:rsidR="00093492" w:rsidRPr="00093492" w:rsidRDefault="00093492" w:rsidP="00093492">
      <w:pPr>
        <w:pStyle w:val="34b"/>
        <w:rPr>
          <w:lang w:eastAsia="ru-RU"/>
        </w:rPr>
      </w:pPr>
    </w:p>
    <w:p w:rsidR="00093492" w:rsidRDefault="00093492" w:rsidP="00093492">
      <w:pPr>
        <w:pStyle w:val="4"/>
      </w:pPr>
      <w:r>
        <w:lastRenderedPageBreak/>
        <w:t xml:space="preserve">Требования </w:t>
      </w:r>
      <w:r w:rsidR="00C23236">
        <w:t>к транспортным</w:t>
      </w:r>
      <w:r w:rsidR="00C23236">
        <w:t xml:space="preserve"> </w:t>
      </w:r>
      <w:r w:rsidR="00C23236">
        <w:t>средствам</w:t>
      </w:r>
    </w:p>
    <w:p w:rsidR="00093492" w:rsidRDefault="00093492" w:rsidP="00093492">
      <w:pPr>
        <w:pStyle w:val="34a0"/>
      </w:pPr>
      <w:r>
        <w:t xml:space="preserve">Включая </w:t>
      </w:r>
      <w:r w:rsidR="00C23236">
        <w:t>условия транспортирования, возможность перевозки в готовом к функционированию</w:t>
      </w:r>
      <w:r w:rsidR="00C23236">
        <w:t xml:space="preserve"> </w:t>
      </w:r>
      <w:r w:rsidR="00C23236">
        <w:t>состоянии, необходимость защиты элементов АС от внешних воздействующих факторов</w:t>
      </w:r>
      <w:r w:rsidR="00C23236">
        <w:t xml:space="preserve"> </w:t>
      </w:r>
      <w:r w:rsidR="00C23236">
        <w:t>при транспортировании</w:t>
      </w:r>
      <w:r>
        <w:t>.</w:t>
      </w:r>
    </w:p>
    <w:p w:rsidR="00093492" w:rsidRDefault="00093492" w:rsidP="00C23236">
      <w:pPr>
        <w:pStyle w:val="34b"/>
        <w:rPr>
          <w:lang w:eastAsia="ru-RU"/>
        </w:rPr>
      </w:pPr>
    </w:p>
    <w:p w:rsidR="00093492" w:rsidRDefault="00093492" w:rsidP="00C23236">
      <w:pPr>
        <w:pStyle w:val="34b"/>
        <w:rPr>
          <w:lang w:eastAsia="ru-RU"/>
        </w:rPr>
      </w:pPr>
    </w:p>
    <w:p w:rsidR="00C23236" w:rsidRDefault="00093492" w:rsidP="00093492">
      <w:pPr>
        <w:pStyle w:val="4"/>
      </w:pPr>
      <w:r>
        <w:t>Требования безопасности перевозки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4" w:name="_Toc134680042"/>
      <w:r>
        <w:t xml:space="preserve">Требования </w:t>
      </w:r>
      <w:r>
        <w:t>к эксплуатации, техническому обслуживанию, ремонту</w:t>
      </w:r>
      <w:r>
        <w:t xml:space="preserve"> и хранению компонентов АС</w:t>
      </w:r>
      <w:bookmarkEnd w:id="64"/>
    </w:p>
    <w:p w:rsidR="00093492" w:rsidRDefault="00093492" w:rsidP="00093492">
      <w:pPr>
        <w:pStyle w:val="4"/>
      </w:pPr>
      <w:r>
        <w:t xml:space="preserve">Условия </w:t>
      </w:r>
      <w:r>
        <w:t>и регламент (режим) эксплуатации</w:t>
      </w:r>
    </w:p>
    <w:p w:rsidR="00C23236" w:rsidRDefault="00093492" w:rsidP="00093492">
      <w:pPr>
        <w:pStyle w:val="34a0"/>
      </w:pPr>
      <w:r>
        <w:t xml:space="preserve">Условия </w:t>
      </w:r>
      <w:r w:rsidR="00C23236">
        <w:t>и регламент (режим) эксплуатации, которые должны обеспечивать использование технических</w:t>
      </w:r>
      <w:r w:rsidR="00C23236">
        <w:t xml:space="preserve"> </w:t>
      </w:r>
      <w:r w:rsidR="00C23236">
        <w:t>средств (ТС) и программно-технических средств (П</w:t>
      </w:r>
      <w:r>
        <w:t>ТС) АС с заданными показателями.</w:t>
      </w:r>
    </w:p>
    <w:p w:rsidR="00093492" w:rsidRDefault="00093492" w:rsidP="00C23236">
      <w:pPr>
        <w:pStyle w:val="34b"/>
        <w:rPr>
          <w:lang w:eastAsia="ru-RU"/>
        </w:rPr>
      </w:pPr>
    </w:p>
    <w:p w:rsidR="00093492" w:rsidRDefault="00093492" w:rsidP="00C23236">
      <w:pPr>
        <w:pStyle w:val="34b"/>
        <w:rPr>
          <w:lang w:eastAsia="ru-RU"/>
        </w:rPr>
      </w:pPr>
    </w:p>
    <w:p w:rsidR="00C23236" w:rsidRDefault="00093492" w:rsidP="00093492">
      <w:pPr>
        <w:pStyle w:val="4"/>
      </w:pPr>
      <w:r>
        <w:t xml:space="preserve">Требования </w:t>
      </w:r>
      <w:r w:rsidR="00C23236">
        <w:t>к видам, периодичности и объему технического обслуживания, контролю технического</w:t>
      </w:r>
      <w:r w:rsidR="00C23236">
        <w:t xml:space="preserve"> </w:t>
      </w:r>
      <w:r w:rsidR="00C23236">
        <w:t>состояния и ремонта или допус</w:t>
      </w:r>
      <w:r>
        <w:t>тимость работы без обслуживания</w:t>
      </w:r>
    </w:p>
    <w:p w:rsidR="00093492" w:rsidRDefault="00093492" w:rsidP="00093492">
      <w:pPr>
        <w:pStyle w:val="34b"/>
        <w:rPr>
          <w:lang w:eastAsia="ru-RU"/>
        </w:rPr>
      </w:pPr>
    </w:p>
    <w:p w:rsidR="00093492" w:rsidRPr="00093492" w:rsidRDefault="00093492" w:rsidP="00093492">
      <w:pPr>
        <w:pStyle w:val="34b"/>
        <w:rPr>
          <w:lang w:eastAsia="ru-RU"/>
        </w:rPr>
      </w:pPr>
    </w:p>
    <w:p w:rsidR="00093492" w:rsidRDefault="00093492" w:rsidP="00093492">
      <w:pPr>
        <w:pStyle w:val="4"/>
      </w:pPr>
      <w:r>
        <w:t xml:space="preserve">Предварительные </w:t>
      </w:r>
      <w:r w:rsidR="00C23236">
        <w:t>требования к допустимым площадям для размещения персонала и технических</w:t>
      </w:r>
      <w:r w:rsidR="00C23236">
        <w:t xml:space="preserve"> </w:t>
      </w:r>
      <w:r w:rsidR="00C23236">
        <w:t>средств АС</w:t>
      </w:r>
    </w:p>
    <w:p w:rsidR="00093492" w:rsidRDefault="00093492" w:rsidP="00C23236">
      <w:pPr>
        <w:pStyle w:val="34b"/>
        <w:rPr>
          <w:lang w:eastAsia="ru-RU"/>
        </w:rPr>
      </w:pPr>
    </w:p>
    <w:p w:rsidR="00093492" w:rsidRDefault="00093492" w:rsidP="00C23236">
      <w:pPr>
        <w:pStyle w:val="34b"/>
        <w:rPr>
          <w:lang w:eastAsia="ru-RU"/>
        </w:rPr>
      </w:pPr>
    </w:p>
    <w:p w:rsidR="00C23236" w:rsidRDefault="00093492" w:rsidP="00093492">
      <w:pPr>
        <w:pStyle w:val="4"/>
      </w:pPr>
      <w:r>
        <w:lastRenderedPageBreak/>
        <w:t xml:space="preserve">Предварительные требования </w:t>
      </w:r>
      <w:r w:rsidR="00C23236">
        <w:t>к параметрам сетей энергоснабжения, вентиляции, охлаждения</w:t>
      </w:r>
    </w:p>
    <w:p w:rsidR="00093492" w:rsidRDefault="00093492" w:rsidP="00C23236">
      <w:pPr>
        <w:pStyle w:val="34b"/>
        <w:rPr>
          <w:lang w:eastAsia="ru-RU"/>
        </w:rPr>
      </w:pPr>
    </w:p>
    <w:p w:rsidR="00093492" w:rsidRDefault="00093492" w:rsidP="00C23236">
      <w:pPr>
        <w:pStyle w:val="34b"/>
        <w:rPr>
          <w:lang w:eastAsia="ru-RU"/>
        </w:rPr>
      </w:pPr>
    </w:p>
    <w:p w:rsidR="00C23236" w:rsidRDefault="00093492" w:rsidP="00093492">
      <w:pPr>
        <w:pStyle w:val="4"/>
      </w:pPr>
      <w:r>
        <w:t xml:space="preserve">Требования </w:t>
      </w:r>
      <w:r w:rsidR="00C23236">
        <w:t>к составу, размещению и условиям хранения комплекта запасных частей, инструментов</w:t>
      </w:r>
      <w:r w:rsidR="00C23236">
        <w:t xml:space="preserve"> </w:t>
      </w:r>
      <w:r w:rsidR="00C23236">
        <w:t>и принадлежностей, а также к</w:t>
      </w:r>
      <w:r>
        <w:t xml:space="preserve"> нормам расхода запасных частей</w:t>
      </w:r>
    </w:p>
    <w:p w:rsidR="00093492" w:rsidRDefault="00093492" w:rsidP="00C23236">
      <w:pPr>
        <w:pStyle w:val="34b"/>
        <w:rPr>
          <w:lang w:eastAsia="ru-RU"/>
        </w:rPr>
      </w:pPr>
    </w:p>
    <w:p w:rsidR="00093492" w:rsidRDefault="00093492" w:rsidP="00C23236">
      <w:pPr>
        <w:pStyle w:val="34b"/>
        <w:rPr>
          <w:lang w:eastAsia="ru-RU"/>
        </w:rPr>
      </w:pPr>
    </w:p>
    <w:p w:rsidR="00C23236" w:rsidRDefault="00093492" w:rsidP="00093492">
      <w:pPr>
        <w:pStyle w:val="4"/>
      </w:pPr>
      <w:r>
        <w:t>Требования к регламенту обслуживания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5" w:name="_Toc134680043"/>
      <w:r>
        <w:t xml:space="preserve">Требования </w:t>
      </w:r>
      <w:r>
        <w:t xml:space="preserve">к защите информации </w:t>
      </w:r>
      <w:r>
        <w:t>от несанкционированного доступа</w:t>
      </w:r>
      <w:bookmarkEnd w:id="65"/>
    </w:p>
    <w:p w:rsidR="00C23236" w:rsidRDefault="00C23236" w:rsidP="00675468">
      <w:pPr>
        <w:pStyle w:val="34a0"/>
      </w:pPr>
      <w:r>
        <w:t>В требования к защите информации от несанкционированного доступа включают требования,</w:t>
      </w:r>
      <w:r>
        <w:t xml:space="preserve"> </w:t>
      </w:r>
      <w:r>
        <w:t>установленные в НТД, действующей в отрасли (ведомстве) заказчика.</w:t>
      </w:r>
    </w:p>
    <w:p w:rsidR="00224EE4" w:rsidRDefault="00224EE4" w:rsidP="00224EE4">
      <w:pPr>
        <w:pStyle w:val="34b"/>
        <w:rPr>
          <w:lang w:eastAsia="ru-RU"/>
        </w:rPr>
      </w:pPr>
    </w:p>
    <w:p w:rsidR="00675468" w:rsidRPr="00224EE4" w:rsidRDefault="00675468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6" w:name="_Toc134680044"/>
      <w:r>
        <w:t xml:space="preserve">Требования </w:t>
      </w:r>
      <w:r>
        <w:t>по сох</w:t>
      </w:r>
      <w:r>
        <w:t>ранности информации при авариях</w:t>
      </w:r>
      <w:bookmarkEnd w:id="66"/>
    </w:p>
    <w:p w:rsidR="00C23236" w:rsidRDefault="00C23236" w:rsidP="00675468">
      <w:pPr>
        <w:pStyle w:val="34a0"/>
      </w:pPr>
      <w:r>
        <w:t>В требованиях по сохранности информации приводят перечень событий: аварий, отказов</w:t>
      </w:r>
      <w:r>
        <w:t xml:space="preserve"> </w:t>
      </w:r>
      <w:r>
        <w:t>технических средств (в том числе — потеря питания) и т. п., при которых должна быть обеспечена сохранность</w:t>
      </w:r>
      <w:r>
        <w:t xml:space="preserve"> </w:t>
      </w:r>
      <w:r>
        <w:t xml:space="preserve">информации </w:t>
      </w:r>
      <w:proofErr w:type="gramStart"/>
      <w:r>
        <w:t>в</w:t>
      </w:r>
      <w:proofErr w:type="gramEnd"/>
      <w:r>
        <w:t xml:space="preserve"> АС.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7" w:name="_Toc134680045"/>
      <w:r>
        <w:lastRenderedPageBreak/>
        <w:t xml:space="preserve">Требования </w:t>
      </w:r>
      <w:r>
        <w:t>к защите</w:t>
      </w:r>
      <w:r>
        <w:t xml:space="preserve"> от влияния внешних воздействий</w:t>
      </w:r>
      <w:bookmarkEnd w:id="67"/>
    </w:p>
    <w:p w:rsidR="00C23236" w:rsidRDefault="00675468" w:rsidP="00675468">
      <w:pPr>
        <w:pStyle w:val="4"/>
      </w:pPr>
      <w:r>
        <w:t xml:space="preserve">Требования </w:t>
      </w:r>
      <w:r w:rsidR="00C23236">
        <w:t>к рад</w:t>
      </w:r>
      <w:r>
        <w:t>иоэлектронной защите средств АС</w:t>
      </w:r>
    </w:p>
    <w:p w:rsidR="00675468" w:rsidRDefault="00675468" w:rsidP="00675468">
      <w:pPr>
        <w:pStyle w:val="34b"/>
        <w:rPr>
          <w:lang w:eastAsia="ru-RU"/>
        </w:rPr>
      </w:pPr>
    </w:p>
    <w:p w:rsidR="00675468" w:rsidRPr="00675468" w:rsidRDefault="00675468" w:rsidP="00675468">
      <w:pPr>
        <w:pStyle w:val="34b"/>
        <w:rPr>
          <w:lang w:eastAsia="ru-RU"/>
        </w:rPr>
      </w:pPr>
    </w:p>
    <w:p w:rsidR="00C23236" w:rsidRDefault="00675468" w:rsidP="00675468">
      <w:pPr>
        <w:pStyle w:val="4"/>
      </w:pPr>
      <w:r>
        <w:t xml:space="preserve">Требования </w:t>
      </w:r>
      <w:r w:rsidR="00C23236">
        <w:t xml:space="preserve">по стойкости, устойчивости и прочности к внешним </w:t>
      </w:r>
      <w:r>
        <w:t>воздействиям (среде применения)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8" w:name="_Toc134680046"/>
      <w:r>
        <w:t xml:space="preserve">Требования </w:t>
      </w:r>
      <w:r>
        <w:t>к патентн</w:t>
      </w:r>
      <w:r>
        <w:t>ой чистоте и патентоспособности</w:t>
      </w:r>
      <w:bookmarkEnd w:id="68"/>
    </w:p>
    <w:p w:rsidR="00C23236" w:rsidRDefault="00C23236" w:rsidP="00675468">
      <w:pPr>
        <w:pStyle w:val="34a0"/>
      </w:pPr>
      <w:r>
        <w:t>В требованиях к патентной чистоте и патентоспособности указывают требования по патентной</w:t>
      </w:r>
      <w:r>
        <w:t xml:space="preserve"> </w:t>
      </w:r>
      <w:r>
        <w:t>чистоте и патентоспособности АС и ее частей, включая требования по проведению патентных</w:t>
      </w:r>
      <w:r>
        <w:t xml:space="preserve"> </w:t>
      </w:r>
      <w:r>
        <w:t>исследований.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224EE4" w:rsidRDefault="00224EE4" w:rsidP="00224EE4">
      <w:pPr>
        <w:pStyle w:val="3"/>
      </w:pPr>
      <w:bookmarkStart w:id="69" w:name="_Toc134680047"/>
      <w:r>
        <w:t>Требования по стандартизации и унификации</w:t>
      </w:r>
      <w:bookmarkEnd w:id="69"/>
    </w:p>
    <w:p w:rsidR="00675468" w:rsidRPr="00675468" w:rsidRDefault="00675468" w:rsidP="00675468">
      <w:pPr>
        <w:pStyle w:val="4"/>
      </w:pPr>
      <w:r>
        <w:t>Показатели</w:t>
      </w:r>
    </w:p>
    <w:p w:rsidR="00C23236" w:rsidRDefault="00C23236" w:rsidP="00675468">
      <w:pPr>
        <w:pStyle w:val="34a0"/>
      </w:pPr>
      <w:r>
        <w:t>В требования к стандартизации и унификации включают показатели, устанавливающие</w:t>
      </w:r>
      <w:r>
        <w:t xml:space="preserve"> </w:t>
      </w:r>
      <w:r>
        <w:t>следующее:</w:t>
      </w:r>
    </w:p>
    <w:p w:rsidR="00675468" w:rsidRDefault="00C23236" w:rsidP="00675468">
      <w:pPr>
        <w:pStyle w:val="34a0"/>
      </w:pPr>
      <w:r>
        <w:t>- требуемую степень использования стандартных, унифицированных методов реализации функций</w:t>
      </w:r>
      <w:r>
        <w:t xml:space="preserve"> </w:t>
      </w:r>
      <w:r>
        <w:t>(задач) АС</w:t>
      </w:r>
      <w:r w:rsidR="00675468">
        <w:t>;</w:t>
      </w:r>
    </w:p>
    <w:p w:rsidR="00675468" w:rsidRDefault="00675468" w:rsidP="00675468">
      <w:pPr>
        <w:pStyle w:val="34a0"/>
      </w:pPr>
      <w:r>
        <w:t xml:space="preserve">- </w:t>
      </w:r>
      <w:r w:rsidR="00C23236">
        <w:t>поставляемых программных средств</w:t>
      </w:r>
      <w:r>
        <w:t>;</w:t>
      </w:r>
    </w:p>
    <w:p w:rsidR="00675468" w:rsidRDefault="00675468" w:rsidP="00675468">
      <w:pPr>
        <w:pStyle w:val="34a0"/>
      </w:pPr>
      <w:r>
        <w:t xml:space="preserve">- </w:t>
      </w:r>
      <w:r w:rsidR="00C23236">
        <w:t>типовых математических методов и моделей</w:t>
      </w:r>
      <w:r>
        <w:t>;</w:t>
      </w:r>
    </w:p>
    <w:p w:rsidR="00675468" w:rsidRDefault="00675468" w:rsidP="00675468">
      <w:pPr>
        <w:pStyle w:val="34a0"/>
      </w:pPr>
      <w:r>
        <w:t xml:space="preserve">- </w:t>
      </w:r>
      <w:r w:rsidR="00C23236">
        <w:t>типовых</w:t>
      </w:r>
      <w:r w:rsidR="00C23236">
        <w:t xml:space="preserve"> </w:t>
      </w:r>
      <w:r w:rsidR="00C23236">
        <w:t>проектных решений</w:t>
      </w:r>
      <w:r>
        <w:t>;</w:t>
      </w:r>
    </w:p>
    <w:p w:rsidR="00675468" w:rsidRDefault="00675468" w:rsidP="00675468">
      <w:pPr>
        <w:pStyle w:val="34a0"/>
      </w:pPr>
      <w:r>
        <w:t xml:space="preserve">- </w:t>
      </w:r>
      <w:r w:rsidR="00C23236">
        <w:t>унифицированных форм документов</w:t>
      </w:r>
      <w:r>
        <w:t>;</w:t>
      </w:r>
    </w:p>
    <w:p w:rsidR="00C23236" w:rsidRDefault="00675468" w:rsidP="00675468">
      <w:pPr>
        <w:pStyle w:val="34a0"/>
      </w:pPr>
      <w:r>
        <w:t xml:space="preserve">- </w:t>
      </w:r>
      <w:r w:rsidR="00C23236">
        <w:t>общероссийских классификаторов и</w:t>
      </w:r>
      <w:r w:rsidR="00C23236">
        <w:t xml:space="preserve"> </w:t>
      </w:r>
      <w:r w:rsidR="00C23236">
        <w:t>классификаторов других категорий в соотве</w:t>
      </w:r>
      <w:r>
        <w:t>тствии с областью их применения.</w:t>
      </w:r>
    </w:p>
    <w:p w:rsidR="00675468" w:rsidRDefault="00675468" w:rsidP="00C23236">
      <w:pPr>
        <w:pStyle w:val="34b"/>
        <w:rPr>
          <w:lang w:eastAsia="ru-RU"/>
        </w:rPr>
      </w:pPr>
    </w:p>
    <w:p w:rsidR="00675468" w:rsidRDefault="00675468" w:rsidP="00C23236">
      <w:pPr>
        <w:pStyle w:val="34b"/>
        <w:rPr>
          <w:lang w:eastAsia="ru-RU"/>
        </w:rPr>
      </w:pPr>
    </w:p>
    <w:p w:rsidR="00C23236" w:rsidRDefault="00675468" w:rsidP="00675468">
      <w:pPr>
        <w:pStyle w:val="4"/>
      </w:pPr>
      <w:r>
        <w:t xml:space="preserve">Требования </w:t>
      </w:r>
      <w:r w:rsidR="00C23236">
        <w:t>к использованию типовых автоматизированных рабочих</w:t>
      </w:r>
      <w:r>
        <w:t xml:space="preserve"> мест, компонентов и комплексов</w:t>
      </w:r>
    </w:p>
    <w:p w:rsidR="00224EE4" w:rsidRDefault="00224EE4" w:rsidP="00224EE4">
      <w:pPr>
        <w:pStyle w:val="34b"/>
        <w:rPr>
          <w:lang w:eastAsia="ru-RU"/>
        </w:rPr>
      </w:pPr>
    </w:p>
    <w:p w:rsidR="00224EE4" w:rsidRPr="00224EE4" w:rsidRDefault="00224EE4" w:rsidP="00224EE4">
      <w:pPr>
        <w:pStyle w:val="34b"/>
        <w:rPr>
          <w:lang w:eastAsia="ru-RU"/>
        </w:rPr>
      </w:pPr>
    </w:p>
    <w:p w:rsidR="0048672C" w:rsidRDefault="00224EE4" w:rsidP="00224EE4">
      <w:pPr>
        <w:pStyle w:val="3"/>
      </w:pPr>
      <w:bookmarkStart w:id="70" w:name="_Toc134680048"/>
      <w:r>
        <w:t>Дополнительные требования</w:t>
      </w:r>
      <w:bookmarkEnd w:id="70"/>
    </w:p>
    <w:p w:rsidR="00C23236" w:rsidRDefault="00675468" w:rsidP="00675468">
      <w:pPr>
        <w:pStyle w:val="4"/>
      </w:pPr>
      <w:r>
        <w:t xml:space="preserve">Требования </w:t>
      </w:r>
      <w:r w:rsidR="00C23236">
        <w:t>к оснащению АС учебно-тренировочными ср</w:t>
      </w:r>
      <w:r>
        <w:t>едствами и документацией на них</w:t>
      </w:r>
    </w:p>
    <w:p w:rsidR="00675468" w:rsidRDefault="00675468" w:rsidP="00675468">
      <w:pPr>
        <w:pStyle w:val="34b"/>
        <w:rPr>
          <w:lang w:eastAsia="ru-RU"/>
        </w:rPr>
      </w:pPr>
    </w:p>
    <w:p w:rsidR="00675468" w:rsidRPr="00675468" w:rsidRDefault="00675468" w:rsidP="00675468">
      <w:pPr>
        <w:pStyle w:val="34b"/>
        <w:rPr>
          <w:lang w:eastAsia="ru-RU"/>
        </w:rPr>
      </w:pPr>
    </w:p>
    <w:p w:rsidR="00C23236" w:rsidRDefault="00675468" w:rsidP="00675468">
      <w:pPr>
        <w:pStyle w:val="4"/>
      </w:pPr>
      <w:r>
        <w:t xml:space="preserve">Требования </w:t>
      </w:r>
      <w:r w:rsidR="00C23236">
        <w:t>к сервисной аппаратуре, ст</w:t>
      </w:r>
      <w:r>
        <w:t>ендам для проверки элементов АС</w:t>
      </w:r>
    </w:p>
    <w:p w:rsidR="00675468" w:rsidRDefault="00675468" w:rsidP="00675468">
      <w:pPr>
        <w:pStyle w:val="34b"/>
        <w:rPr>
          <w:lang w:eastAsia="ru-RU"/>
        </w:rPr>
      </w:pPr>
    </w:p>
    <w:p w:rsidR="00675468" w:rsidRPr="00675468" w:rsidRDefault="00675468" w:rsidP="00675468">
      <w:pPr>
        <w:pStyle w:val="34b"/>
        <w:rPr>
          <w:lang w:eastAsia="ru-RU"/>
        </w:rPr>
      </w:pPr>
    </w:p>
    <w:p w:rsidR="00C23236" w:rsidRDefault="00675468" w:rsidP="00675468">
      <w:pPr>
        <w:pStyle w:val="4"/>
      </w:pPr>
      <w:proofErr w:type="gramStart"/>
      <w:r>
        <w:t xml:space="preserve">Требования </w:t>
      </w:r>
      <w:r w:rsidR="00C23236">
        <w:t>к АС, связанные с</w:t>
      </w:r>
      <w:r>
        <w:t xml:space="preserve"> особыми условиями эксплуатации</w:t>
      </w:r>
      <w:proofErr w:type="gramEnd"/>
    </w:p>
    <w:p w:rsidR="00675468" w:rsidRDefault="00675468" w:rsidP="00675468">
      <w:pPr>
        <w:pStyle w:val="34b"/>
        <w:rPr>
          <w:lang w:eastAsia="ru-RU"/>
        </w:rPr>
      </w:pPr>
    </w:p>
    <w:p w:rsidR="00675468" w:rsidRPr="00675468" w:rsidRDefault="00675468" w:rsidP="00675468">
      <w:pPr>
        <w:pStyle w:val="34b"/>
        <w:rPr>
          <w:lang w:eastAsia="ru-RU"/>
        </w:rPr>
      </w:pPr>
    </w:p>
    <w:p w:rsidR="00C23236" w:rsidRDefault="00675468" w:rsidP="00675468">
      <w:pPr>
        <w:pStyle w:val="4"/>
      </w:pPr>
      <w:r>
        <w:t xml:space="preserve">Специальные </w:t>
      </w:r>
      <w:r w:rsidR="00C23236">
        <w:t>требования по усмотрени</w:t>
      </w:r>
      <w:r>
        <w:t>ю разработчика или заказчика АС</w:t>
      </w:r>
    </w:p>
    <w:p w:rsidR="0048672C" w:rsidRDefault="0048672C" w:rsidP="0048672C">
      <w:pPr>
        <w:pStyle w:val="34b"/>
        <w:rPr>
          <w:lang w:eastAsia="ru-RU"/>
        </w:rPr>
      </w:pPr>
    </w:p>
    <w:p w:rsidR="00224EE4" w:rsidRPr="0048672C" w:rsidRDefault="00224EE4" w:rsidP="0048672C">
      <w:pPr>
        <w:pStyle w:val="34b"/>
        <w:rPr>
          <w:lang w:eastAsia="ru-RU"/>
        </w:rPr>
      </w:pPr>
    </w:p>
    <w:p w:rsidR="00C92331" w:rsidRDefault="006E57A9" w:rsidP="00A52B06">
      <w:pPr>
        <w:pStyle w:val="1"/>
        <w:rPr>
          <w:lang w:val="ru-RU"/>
        </w:rPr>
      </w:pPr>
      <w:bookmarkStart w:id="71" w:name="_Toc398683340"/>
      <w:bookmarkStart w:id="72" w:name="_Toc134680049"/>
      <w:r>
        <w:rPr>
          <w:lang w:val="ru-RU"/>
        </w:rPr>
        <w:lastRenderedPageBreak/>
        <w:t>Состав</w:t>
      </w:r>
      <w:r w:rsidR="00C92331" w:rsidRPr="00A52B06">
        <w:t xml:space="preserve"> и содер</w:t>
      </w:r>
      <w:r>
        <w:t xml:space="preserve">жание работ по созданию </w:t>
      </w:r>
      <w:r w:rsidR="00B05DE2">
        <w:t xml:space="preserve">автоматизированной </w:t>
      </w:r>
      <w:r>
        <w:t>системы</w:t>
      </w:r>
      <w:bookmarkEnd w:id="71"/>
      <w:bookmarkEnd w:id="72"/>
    </w:p>
    <w:p w:rsidR="00AE5166" w:rsidRDefault="006F6FC5" w:rsidP="006F6FC5">
      <w:pPr>
        <w:pStyle w:val="34a0"/>
      </w:pPr>
      <w:r w:rsidRPr="006F6FC5">
        <w:t>Перечень этапов работ по созданию АС и сроки их выполнения</w:t>
      </w:r>
      <w:r>
        <w:t>.</w:t>
      </w:r>
    </w:p>
    <w:p w:rsidR="006F6FC5" w:rsidRDefault="006F6FC5" w:rsidP="00AE5166">
      <w:pPr>
        <w:pStyle w:val="34b"/>
      </w:pPr>
    </w:p>
    <w:p w:rsidR="00AE5166" w:rsidRDefault="00AE5166" w:rsidP="00AE5166">
      <w:pPr>
        <w:pStyle w:val="34fffa"/>
      </w:pPr>
    </w:p>
    <w:p w:rsidR="00B05DE2" w:rsidRDefault="00B05DE2" w:rsidP="00B05DE2">
      <w:pPr>
        <w:pStyle w:val="1"/>
        <w:rPr>
          <w:lang w:val="ru-RU"/>
        </w:rPr>
      </w:pPr>
      <w:bookmarkStart w:id="73" w:name="_Toc134680050"/>
      <w:r>
        <w:lastRenderedPageBreak/>
        <w:t xml:space="preserve">Порядок </w:t>
      </w:r>
      <w:r>
        <w:t>разработки автоматизированной системы</w:t>
      </w:r>
      <w:bookmarkEnd w:id="73"/>
    </w:p>
    <w:p w:rsidR="006F6FC5" w:rsidRDefault="006F6FC5" w:rsidP="006F6FC5">
      <w:pPr>
        <w:pStyle w:val="2"/>
      </w:pPr>
      <w:bookmarkStart w:id="74" w:name="_Toc134680051"/>
      <w:r>
        <w:t>Порядок организации разработки АС</w:t>
      </w:r>
      <w:bookmarkEnd w:id="74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75" w:name="_Toc134680052"/>
      <w:r>
        <w:t xml:space="preserve">Перечень </w:t>
      </w:r>
      <w:r>
        <w:t>документов и исходных д</w:t>
      </w:r>
      <w:r>
        <w:t>анных для разработки АС</w:t>
      </w:r>
      <w:bookmarkEnd w:id="75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76" w:name="_Toc134680053"/>
      <w:r>
        <w:t xml:space="preserve">Перечень </w:t>
      </w:r>
      <w:r>
        <w:t>документов, предъявляемых по окончан</w:t>
      </w:r>
      <w:r>
        <w:t>ии соответствующих этапов работ</w:t>
      </w:r>
      <w:bookmarkEnd w:id="76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77" w:name="_Toc134680054"/>
      <w:r>
        <w:t xml:space="preserve">Порядок </w:t>
      </w:r>
      <w:r>
        <w:t>проведения эксп</w:t>
      </w:r>
      <w:r>
        <w:t>ертизы технической документации</w:t>
      </w:r>
      <w:bookmarkEnd w:id="77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78" w:name="_Toc134680055"/>
      <w:r>
        <w:t xml:space="preserve">Перечень </w:t>
      </w:r>
      <w:r>
        <w:t>макетов, порядок их разработки, изготовления, испытаний, необходимость</w:t>
      </w:r>
      <w:r>
        <w:t xml:space="preserve"> </w:t>
      </w:r>
      <w:r>
        <w:t>разработки на них документации</w:t>
      </w:r>
      <w:r>
        <w:t>, программы и методик испытаний</w:t>
      </w:r>
      <w:bookmarkEnd w:id="78"/>
    </w:p>
    <w:p w:rsidR="006F6FC5" w:rsidRDefault="006F6FC5" w:rsidP="006F6FC5">
      <w:pPr>
        <w:pStyle w:val="34a0"/>
        <w:rPr>
          <w:lang w:eastAsia="ru-RU"/>
        </w:rPr>
      </w:pPr>
      <w:r>
        <w:t>При необходимости.</w:t>
      </w:r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79" w:name="_Toc134680056"/>
      <w:r>
        <w:lastRenderedPageBreak/>
        <w:t xml:space="preserve">Порядок </w:t>
      </w:r>
      <w:r>
        <w:t>разработки, согласования и утверждения плана со</w:t>
      </w:r>
      <w:r>
        <w:t>вместных работ по разработке</w:t>
      </w:r>
      <w:r w:rsidR="0098667B">
        <w:t> </w:t>
      </w:r>
      <w:r>
        <w:t>АС</w:t>
      </w:r>
      <w:bookmarkEnd w:id="79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80" w:name="_Toc134680057"/>
      <w:r>
        <w:t xml:space="preserve">Порядок </w:t>
      </w:r>
      <w:r>
        <w:t>разработки, согласования и утверждения пр</w:t>
      </w:r>
      <w:r>
        <w:t>ограммы работ по стандартизации</w:t>
      </w:r>
      <w:bookmarkEnd w:id="80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81" w:name="_Toc134680058"/>
      <w:r>
        <w:t xml:space="preserve">Требования </w:t>
      </w:r>
      <w:r>
        <w:t>к гарантий</w:t>
      </w:r>
      <w:r>
        <w:t>ным обязательствам разработчика</w:t>
      </w:r>
      <w:bookmarkEnd w:id="81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6F6FC5" w:rsidRDefault="006F6FC5" w:rsidP="006F6FC5">
      <w:pPr>
        <w:pStyle w:val="2"/>
      </w:pPr>
      <w:bookmarkStart w:id="82" w:name="_Toc134680059"/>
      <w:r>
        <w:t xml:space="preserve">Порядок </w:t>
      </w:r>
      <w:r>
        <w:t>проведения технико-эко</w:t>
      </w:r>
      <w:r>
        <w:t>номической оценки разработки АС</w:t>
      </w:r>
      <w:bookmarkEnd w:id="82"/>
    </w:p>
    <w:p w:rsidR="006F6FC5" w:rsidRDefault="006F6FC5" w:rsidP="006F6FC5">
      <w:pPr>
        <w:pStyle w:val="34b"/>
        <w:rPr>
          <w:lang w:eastAsia="ru-RU"/>
        </w:rPr>
      </w:pPr>
    </w:p>
    <w:p w:rsidR="006F6FC5" w:rsidRPr="006F6FC5" w:rsidRDefault="006F6FC5" w:rsidP="006F6FC5">
      <w:pPr>
        <w:pStyle w:val="34b"/>
        <w:rPr>
          <w:lang w:eastAsia="ru-RU"/>
        </w:rPr>
      </w:pPr>
    </w:p>
    <w:p w:rsidR="00B05DE2" w:rsidRDefault="006F6FC5" w:rsidP="006F6FC5">
      <w:pPr>
        <w:pStyle w:val="2"/>
      </w:pPr>
      <w:bookmarkStart w:id="83" w:name="_Toc134680060"/>
      <w:r>
        <w:t xml:space="preserve">Порядок </w:t>
      </w:r>
      <w:r>
        <w:t>разработки, согласования и утверждения программы метрологического обеспечения,</w:t>
      </w:r>
      <w:r>
        <w:t xml:space="preserve"> </w:t>
      </w:r>
      <w:r>
        <w:t>программы обеспечения надежности, программы эр</w:t>
      </w:r>
      <w:r>
        <w:t>гономического обеспечения</w:t>
      </w:r>
      <w:bookmarkEnd w:id="83"/>
    </w:p>
    <w:p w:rsidR="00B05DE2" w:rsidRDefault="00B05DE2" w:rsidP="00B05DE2">
      <w:pPr>
        <w:pStyle w:val="34b"/>
      </w:pPr>
    </w:p>
    <w:p w:rsidR="006F6FC5" w:rsidRPr="00B05DE2" w:rsidRDefault="006F6FC5" w:rsidP="00B05DE2">
      <w:pPr>
        <w:pStyle w:val="34b"/>
      </w:pPr>
    </w:p>
    <w:p w:rsidR="00C92331" w:rsidRDefault="006E57A9" w:rsidP="00A52B06">
      <w:pPr>
        <w:pStyle w:val="1"/>
        <w:rPr>
          <w:lang w:val="ru-RU"/>
        </w:rPr>
      </w:pPr>
      <w:bookmarkStart w:id="84" w:name="_Toc398683341"/>
      <w:bookmarkStart w:id="85" w:name="_Toc134680061"/>
      <w:r>
        <w:rPr>
          <w:lang w:val="ru-RU"/>
        </w:rPr>
        <w:lastRenderedPageBreak/>
        <w:t>Порядок</w:t>
      </w:r>
      <w:r>
        <w:t xml:space="preserve"> контроля и приемки </w:t>
      </w:r>
      <w:r w:rsidR="00B05DE2">
        <w:t xml:space="preserve">автоматизированной </w:t>
      </w:r>
      <w:r>
        <w:t>системы</w:t>
      </w:r>
      <w:bookmarkEnd w:id="84"/>
      <w:bookmarkEnd w:id="85"/>
    </w:p>
    <w:p w:rsidR="00C63789" w:rsidRDefault="006F6FC5" w:rsidP="006F6FC5">
      <w:pPr>
        <w:pStyle w:val="2"/>
      </w:pPr>
      <w:bookmarkStart w:id="86" w:name="_Toc134680062"/>
      <w:r w:rsidRPr="006F6FC5">
        <w:t>Виды, состав и методы испытаний АС и ее составных частей</w:t>
      </w:r>
      <w:bookmarkEnd w:id="86"/>
    </w:p>
    <w:p w:rsidR="00AE5166" w:rsidRDefault="00AE5166" w:rsidP="00AE5166">
      <w:pPr>
        <w:pStyle w:val="34b"/>
      </w:pPr>
    </w:p>
    <w:p w:rsidR="006F6FC5" w:rsidRDefault="006F6FC5" w:rsidP="00AE5166">
      <w:pPr>
        <w:pStyle w:val="34b"/>
      </w:pPr>
    </w:p>
    <w:p w:rsidR="00C63789" w:rsidRDefault="006F6FC5" w:rsidP="00C63789">
      <w:pPr>
        <w:pStyle w:val="2"/>
      </w:pPr>
      <w:bookmarkStart w:id="87" w:name="_Toc134680063"/>
      <w:r>
        <w:t xml:space="preserve">Общие </w:t>
      </w:r>
      <w:r>
        <w:t>требования к приемке работ, порядок согласования и утверждения приемочной документации</w:t>
      </w:r>
      <w:bookmarkEnd w:id="87"/>
    </w:p>
    <w:p w:rsidR="00AE5166" w:rsidRDefault="006F6FC5" w:rsidP="006F6FC5">
      <w:pPr>
        <w:pStyle w:val="34a0"/>
      </w:pPr>
      <w:r>
        <w:t>Порядок согласования и утверждения приемочной документации</w:t>
      </w:r>
      <w:r>
        <w:t xml:space="preserve"> указывают при </w:t>
      </w:r>
      <w:r>
        <w:t>необходимости</w:t>
      </w:r>
      <w:r>
        <w:t>.</w:t>
      </w:r>
    </w:p>
    <w:p w:rsidR="006F6FC5" w:rsidRDefault="006F6FC5" w:rsidP="00AE5166">
      <w:pPr>
        <w:pStyle w:val="34b"/>
      </w:pPr>
    </w:p>
    <w:p w:rsidR="006F6FC5" w:rsidRDefault="006F6FC5" w:rsidP="00AE5166">
      <w:pPr>
        <w:pStyle w:val="34b"/>
      </w:pPr>
    </w:p>
    <w:p w:rsidR="00C63789" w:rsidRDefault="00C63789" w:rsidP="00C63789">
      <w:pPr>
        <w:pStyle w:val="2"/>
      </w:pPr>
      <w:bookmarkStart w:id="88" w:name="_Toc398683344"/>
      <w:bookmarkStart w:id="89" w:name="_Toc134680064"/>
      <w:r>
        <w:t>С</w:t>
      </w:r>
      <w:r w:rsidRPr="00C63789">
        <w:t>татус приемочной комиссии</w:t>
      </w:r>
      <w:bookmarkEnd w:id="88"/>
      <w:bookmarkEnd w:id="89"/>
      <w:r w:rsidRPr="00C63789">
        <w:t xml:space="preserve"> </w:t>
      </w:r>
    </w:p>
    <w:p w:rsidR="00C63789" w:rsidRDefault="00C63789" w:rsidP="00C63789">
      <w:pPr>
        <w:pStyle w:val="34a0"/>
      </w:pPr>
      <w:r>
        <w:t>Г</w:t>
      </w:r>
      <w:r w:rsidRPr="00C63789">
        <w:t>осударственная, м</w:t>
      </w:r>
      <w:r>
        <w:t>ежведомственная, ведомственная</w:t>
      </w:r>
      <w:r w:rsidR="006F6FC5">
        <w:t xml:space="preserve"> и др</w:t>
      </w:r>
      <w:r>
        <w:t>.</w:t>
      </w:r>
    </w:p>
    <w:p w:rsidR="006F6FC5" w:rsidRDefault="006F6FC5" w:rsidP="00C63789">
      <w:pPr>
        <w:pStyle w:val="34a0"/>
      </w:pPr>
      <w:r>
        <w:t xml:space="preserve">Указывают </w:t>
      </w:r>
      <w:r>
        <w:t>при необходимости</w:t>
      </w:r>
    </w:p>
    <w:p w:rsidR="00AE5166" w:rsidRDefault="00AE5166" w:rsidP="00AE5166">
      <w:pPr>
        <w:pStyle w:val="34b"/>
      </w:pPr>
    </w:p>
    <w:p w:rsidR="00AE5166" w:rsidRDefault="00AE5166" w:rsidP="00AE5166">
      <w:pPr>
        <w:pStyle w:val="34fffa"/>
      </w:pPr>
    </w:p>
    <w:p w:rsidR="00C92331" w:rsidRDefault="00B05DE2" w:rsidP="00B05DE2">
      <w:pPr>
        <w:pStyle w:val="1"/>
        <w:rPr>
          <w:lang w:val="ru-RU"/>
        </w:rPr>
      </w:pPr>
      <w:bookmarkStart w:id="90" w:name="_Toc134680065"/>
      <w:r w:rsidRPr="00B05DE2">
        <w:rPr>
          <w:lang w:val="ru-RU"/>
        </w:rPr>
        <w:lastRenderedPageBreak/>
        <w:t>Требования к составу и содержанию работ по</w:t>
      </w:r>
      <w:r>
        <w:rPr>
          <w:lang w:val="ru-RU"/>
        </w:rPr>
        <w:t> </w:t>
      </w:r>
      <w:r w:rsidRPr="00B05DE2">
        <w:rPr>
          <w:lang w:val="ru-RU"/>
        </w:rPr>
        <w:t>подготовке объекта автоматизации к вводу автоматизированной системы в действие</w:t>
      </w:r>
      <w:bookmarkEnd w:id="90"/>
    </w:p>
    <w:p w:rsidR="00E36811" w:rsidRDefault="00E36811" w:rsidP="00E36811">
      <w:pPr>
        <w:pStyle w:val="34a0"/>
      </w:pPr>
      <w:r>
        <w:t xml:space="preserve">В разделе </w:t>
      </w:r>
      <w:r>
        <w:t>приводят перечень мероприятий, которые необходимо</w:t>
      </w:r>
      <w:r>
        <w:t xml:space="preserve"> </w:t>
      </w:r>
      <w:r>
        <w:t>осуществить при подготовке объекта автоматизации к вводу АС в действие.</w:t>
      </w:r>
    </w:p>
    <w:p w:rsidR="00E36811" w:rsidRDefault="00E36811" w:rsidP="00E36811">
      <w:pPr>
        <w:pStyle w:val="34a0"/>
      </w:pPr>
      <w:r>
        <w:t>В перечень мероприятий включают следующее:</w:t>
      </w:r>
    </w:p>
    <w:p w:rsidR="00E36811" w:rsidRDefault="00E36811" w:rsidP="00E36811">
      <w:pPr>
        <w:pStyle w:val="34a0"/>
      </w:pPr>
      <w:r>
        <w:t>- создание условий функционирования объекта автоматизации, при которых гарантируется соответствие</w:t>
      </w:r>
      <w:r>
        <w:t xml:space="preserve"> </w:t>
      </w:r>
      <w:r>
        <w:t xml:space="preserve">создаваемой АС требованиям, содержащимся в ТЗ </w:t>
      </w:r>
      <w:proofErr w:type="gramStart"/>
      <w:r>
        <w:t>на</w:t>
      </w:r>
      <w:proofErr w:type="gramEnd"/>
      <w:r>
        <w:t xml:space="preserve"> АС;</w:t>
      </w:r>
    </w:p>
    <w:p w:rsidR="00E36811" w:rsidRDefault="00E36811" w:rsidP="00E36811">
      <w:pPr>
        <w:pStyle w:val="34a0"/>
      </w:pPr>
      <w:r>
        <w:t>- проведение необходимых организационно-штатных мероприятий;</w:t>
      </w:r>
    </w:p>
    <w:p w:rsidR="00AE5166" w:rsidRDefault="00E36811" w:rsidP="00E36811">
      <w:pPr>
        <w:pStyle w:val="34a0"/>
      </w:pPr>
      <w:r>
        <w:t>- порядок обучения персонала и пользователей АС.</w:t>
      </w:r>
    </w:p>
    <w:p w:rsidR="006F6FC5" w:rsidRDefault="006F6FC5" w:rsidP="00AE5166">
      <w:pPr>
        <w:pStyle w:val="34b"/>
      </w:pPr>
    </w:p>
    <w:p w:rsidR="00AE5166" w:rsidRDefault="00AE5166" w:rsidP="00AE5166">
      <w:pPr>
        <w:pStyle w:val="34fffa"/>
      </w:pPr>
    </w:p>
    <w:p w:rsidR="00C92331" w:rsidRDefault="006E57A9" w:rsidP="00A52B06">
      <w:pPr>
        <w:pStyle w:val="1"/>
        <w:rPr>
          <w:lang w:val="ru-RU"/>
        </w:rPr>
      </w:pPr>
      <w:bookmarkStart w:id="91" w:name="_Toc398683346"/>
      <w:bookmarkStart w:id="92" w:name="_Toc134680066"/>
      <w:r>
        <w:rPr>
          <w:lang w:val="ru-RU"/>
        </w:rPr>
        <w:lastRenderedPageBreak/>
        <w:t>Требования</w:t>
      </w:r>
      <w:r w:rsidR="00C92331" w:rsidRPr="00A52B06">
        <w:t xml:space="preserve"> к </w:t>
      </w:r>
      <w:r>
        <w:t>документированию</w:t>
      </w:r>
      <w:bookmarkEnd w:id="91"/>
      <w:bookmarkEnd w:id="92"/>
    </w:p>
    <w:p w:rsidR="00E36811" w:rsidRDefault="00E36811" w:rsidP="00E36811">
      <w:pPr>
        <w:pStyle w:val="2"/>
      </w:pPr>
      <w:bookmarkStart w:id="93" w:name="_Toc134680067"/>
      <w:r>
        <w:t xml:space="preserve">Перечень </w:t>
      </w:r>
      <w:r>
        <w:t>п</w:t>
      </w:r>
      <w:r>
        <w:t>одлежащих разработке документов</w:t>
      </w:r>
      <w:bookmarkEnd w:id="93"/>
    </w:p>
    <w:p w:rsidR="00E36811" w:rsidRDefault="00E36811" w:rsidP="00E36811">
      <w:pPr>
        <w:pStyle w:val="34b"/>
        <w:rPr>
          <w:lang w:eastAsia="ru-RU"/>
        </w:rPr>
      </w:pPr>
    </w:p>
    <w:p w:rsidR="00E36811" w:rsidRPr="00E36811" w:rsidRDefault="00E36811" w:rsidP="00E36811">
      <w:pPr>
        <w:pStyle w:val="34b"/>
        <w:rPr>
          <w:lang w:eastAsia="ru-RU"/>
        </w:rPr>
      </w:pPr>
    </w:p>
    <w:p w:rsidR="00E36811" w:rsidRDefault="00E36811" w:rsidP="00E36811">
      <w:pPr>
        <w:pStyle w:val="2"/>
      </w:pPr>
      <w:bookmarkStart w:id="94" w:name="_Toc134680068"/>
      <w:r>
        <w:t xml:space="preserve">Вид </w:t>
      </w:r>
      <w:r>
        <w:t>предст</w:t>
      </w:r>
      <w:r>
        <w:t>авления и количество документов</w:t>
      </w:r>
      <w:bookmarkEnd w:id="94"/>
    </w:p>
    <w:p w:rsidR="00E36811" w:rsidRDefault="00E36811" w:rsidP="00E36811">
      <w:pPr>
        <w:pStyle w:val="34b"/>
        <w:rPr>
          <w:lang w:eastAsia="ru-RU"/>
        </w:rPr>
      </w:pPr>
    </w:p>
    <w:p w:rsidR="00E36811" w:rsidRPr="00E36811" w:rsidRDefault="00E36811" w:rsidP="00E36811">
      <w:pPr>
        <w:pStyle w:val="34b"/>
        <w:rPr>
          <w:lang w:eastAsia="ru-RU"/>
        </w:rPr>
      </w:pPr>
    </w:p>
    <w:p w:rsidR="00E36811" w:rsidRDefault="00E36811" w:rsidP="00E36811">
      <w:pPr>
        <w:pStyle w:val="2"/>
      </w:pPr>
      <w:bookmarkStart w:id="95" w:name="_Toc134680069"/>
      <w:r>
        <w:t xml:space="preserve">Требования </w:t>
      </w:r>
      <w:r>
        <w:t>по использованию ЕСКД и</w:t>
      </w:r>
      <w:r>
        <w:t xml:space="preserve"> ЕСПД при разработке документов</w:t>
      </w:r>
      <w:bookmarkEnd w:id="95"/>
    </w:p>
    <w:p w:rsidR="00AE5166" w:rsidRDefault="00E36811" w:rsidP="00E36811">
      <w:pPr>
        <w:pStyle w:val="34a0"/>
      </w:pPr>
      <w:r>
        <w:t>При отсутствии государственных стандартов, определяющих требования к документированию</w:t>
      </w:r>
      <w:r>
        <w:t xml:space="preserve"> </w:t>
      </w:r>
      <w:r>
        <w:t>элементов АС, дополнительно включают требования к составу и содержанию таких документов.</w:t>
      </w:r>
    </w:p>
    <w:p w:rsidR="00AE5166" w:rsidRDefault="00AE5166" w:rsidP="00AE5166">
      <w:pPr>
        <w:pStyle w:val="34fffa"/>
      </w:pPr>
    </w:p>
    <w:p w:rsidR="00E36811" w:rsidRDefault="00E36811" w:rsidP="00AE5166">
      <w:pPr>
        <w:pStyle w:val="34fffa"/>
      </w:pPr>
    </w:p>
    <w:p w:rsidR="00C92331" w:rsidRPr="00A52B06" w:rsidRDefault="006E57A9" w:rsidP="00A52B06">
      <w:pPr>
        <w:pStyle w:val="1"/>
      </w:pPr>
      <w:bookmarkStart w:id="96" w:name="_Toc398683347"/>
      <w:bookmarkStart w:id="97" w:name="_Toc134680070"/>
      <w:r>
        <w:rPr>
          <w:lang w:val="ru-RU"/>
        </w:rPr>
        <w:lastRenderedPageBreak/>
        <w:t>Источники</w:t>
      </w:r>
      <w:r>
        <w:t xml:space="preserve"> разработки</w:t>
      </w:r>
      <w:bookmarkEnd w:id="96"/>
      <w:bookmarkEnd w:id="97"/>
    </w:p>
    <w:p w:rsidR="00AE5166" w:rsidRDefault="0098667B" w:rsidP="0098667B">
      <w:pPr>
        <w:pStyle w:val="34a0"/>
      </w:pPr>
      <w:r>
        <w:t>В разделе «Источники разработки» должны быть перечислены документы и информационные</w:t>
      </w:r>
      <w:r>
        <w:t xml:space="preserve"> </w:t>
      </w:r>
      <w:r>
        <w:t>материалы (технико-экономическое обоснование, отчеты о законченных научно-исследовательских</w:t>
      </w:r>
      <w:r>
        <w:t xml:space="preserve"> </w:t>
      </w:r>
      <w:r>
        <w:t>работах, информационные материалы на отечественные, зарубежные системы-аналоги и др.), на</w:t>
      </w:r>
      <w:r>
        <w:t xml:space="preserve"> </w:t>
      </w:r>
      <w:r>
        <w:t>основании которых разрабатывалось ТЗ и которые должны быть использованы при создании АС.</w:t>
      </w:r>
    </w:p>
    <w:p w:rsidR="003140DA" w:rsidRDefault="003140DA" w:rsidP="003140DA">
      <w:pPr>
        <w:pStyle w:val="34fffa"/>
      </w:pPr>
    </w:p>
    <w:p w:rsidR="0098667B" w:rsidRDefault="0098667B" w:rsidP="003140DA">
      <w:pPr>
        <w:pStyle w:val="34fffa"/>
      </w:pPr>
    </w:p>
    <w:p w:rsidR="004A6227" w:rsidRPr="007231EF" w:rsidRDefault="004A6227" w:rsidP="000611C2">
      <w:pPr>
        <w:pStyle w:val="3412"/>
      </w:pPr>
      <w:bookmarkStart w:id="98" w:name="_Toc397971534"/>
      <w:bookmarkStart w:id="99" w:name="_Toc398225599"/>
      <w:bookmarkEnd w:id="98"/>
      <w:bookmarkEnd w:id="99"/>
    </w:p>
    <w:p w:rsidR="00705C40" w:rsidRDefault="00705C40" w:rsidP="00705C40">
      <w:pPr>
        <w:pStyle w:val="34e"/>
      </w:pPr>
      <w:r>
        <w:t>(справочное)</w:t>
      </w:r>
      <w:r>
        <w:fldChar w:fldCharType="begin"/>
      </w:r>
      <w:r>
        <w:instrText xml:space="preserve"> TC "</w:instrText>
      </w:r>
      <w:bookmarkStart w:id="100" w:name="_Toc397970792"/>
      <w:r>
        <w:fldChar w:fldCharType="begin"/>
      </w:r>
      <w:r>
        <w:instrText xml:space="preserve"> STYLEREF  34_Заголовок_1_Приложение \w  \* MERGEFORMAT </w:instrText>
      </w:r>
      <w:r>
        <w:fldChar w:fldCharType="separate"/>
      </w:r>
      <w:bookmarkStart w:id="101" w:name="_Toc398225600"/>
      <w:bookmarkStart w:id="102" w:name="_Toc398630159"/>
      <w:bookmarkStart w:id="103" w:name="_Toc403479673"/>
      <w:bookmarkStart w:id="104" w:name="_Toc134050470"/>
      <w:bookmarkStart w:id="105" w:name="_Toc134680071"/>
      <w:r>
        <w:rPr>
          <w:noProof/>
        </w:rPr>
        <w:instrText>Приложение А</w:instrText>
      </w:r>
      <w:r>
        <w:fldChar w:fldCharType="end"/>
      </w:r>
      <w:r>
        <w:instrText xml:space="preserve">. </w:instrText>
      </w:r>
      <w:bookmarkEnd w:id="100"/>
      <w:bookmarkEnd w:id="101"/>
      <w:bookmarkEnd w:id="102"/>
      <w:r>
        <w:instrText>Название приложения</w:instrText>
      </w:r>
      <w:bookmarkEnd w:id="103"/>
      <w:bookmarkEnd w:id="104"/>
      <w:bookmarkEnd w:id="105"/>
      <w:r>
        <w:instrText xml:space="preserve">" </w:instrText>
      </w:r>
      <w:r>
        <w:fldChar w:fldCharType="end"/>
      </w:r>
    </w:p>
    <w:p w:rsidR="00705C40" w:rsidRDefault="00705C40" w:rsidP="00705C40">
      <w:pPr>
        <w:pStyle w:val="341b"/>
      </w:pPr>
      <w:r>
        <w:t>Название приложения</w:t>
      </w:r>
    </w:p>
    <w:p w:rsidR="00705C40" w:rsidRPr="001149C9" w:rsidRDefault="00705C40" w:rsidP="00705C40">
      <w:pPr>
        <w:pStyle w:val="3420"/>
      </w:pPr>
      <w:bookmarkStart w:id="106" w:name="_Toc398225601"/>
      <w:bookmarkStart w:id="107" w:name="_Toc398630160"/>
      <w:bookmarkStart w:id="108" w:name="_Toc403479674"/>
      <w:bookmarkStart w:id="109" w:name="_Toc134050471"/>
      <w:bookmarkStart w:id="110" w:name="_Toc134680072"/>
      <w:r>
        <w:t>Заголовок 2</w:t>
      </w:r>
      <w:bookmarkEnd w:id="106"/>
      <w:bookmarkEnd w:id="107"/>
      <w:bookmarkEnd w:id="108"/>
      <w:bookmarkEnd w:id="109"/>
      <w:bookmarkEnd w:id="110"/>
    </w:p>
    <w:p w:rsidR="007231EF" w:rsidRDefault="007231EF" w:rsidP="007231EF">
      <w:pPr>
        <w:pStyle w:val="34b"/>
      </w:pPr>
    </w:p>
    <w:p w:rsidR="00AE5166" w:rsidRPr="007231EF" w:rsidRDefault="00AE5166" w:rsidP="00AE5166">
      <w:pPr>
        <w:pStyle w:val="34fffa"/>
      </w:pPr>
    </w:p>
    <w:p w:rsidR="00147B49" w:rsidRPr="00213D35" w:rsidRDefault="002C35B5" w:rsidP="00147B49">
      <w:pPr>
        <w:pStyle w:val="3415"/>
      </w:pPr>
      <w:bookmarkStart w:id="111" w:name="_Toc386572818"/>
      <w:bookmarkStart w:id="112" w:name="_Toc386572947"/>
      <w:bookmarkStart w:id="113" w:name="_Toc390811904"/>
      <w:bookmarkStart w:id="114" w:name="_Toc394586650"/>
      <w:bookmarkStart w:id="115" w:name="_Toc134680073"/>
      <w:r>
        <w:lastRenderedPageBreak/>
        <w:t>Перечень</w:t>
      </w:r>
      <w:r w:rsidR="00147B49">
        <w:t xml:space="preserve"> сокращений</w:t>
      </w:r>
      <w:bookmarkEnd w:id="111"/>
      <w:bookmarkEnd w:id="112"/>
      <w:bookmarkEnd w:id="113"/>
      <w:bookmarkEnd w:id="114"/>
      <w:bookmarkEnd w:id="1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B4089A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B4089A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  <w:r w:rsidRPr="00AD0715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  <w:r w:rsidRPr="00AD0715">
              <w:t>Автоматизированное рабочее место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16" w:name="_Toc134680074"/>
      <w:r>
        <w:lastRenderedPageBreak/>
        <w:t>Перечень терминов</w:t>
      </w:r>
      <w:bookmarkEnd w:id="1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9C3ACD" w:rsidRDefault="009C3ACD" w:rsidP="002C35B5">
      <w:pPr>
        <w:pStyle w:val="34fffa"/>
        <w:sectPr w:rsidR="009C3ACD" w:rsidSect="001550E8">
          <w:headerReference w:type="first" r:id="rId10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:rsidR="009C3ACD" w:rsidRPr="00765028" w:rsidRDefault="00765028" w:rsidP="00765028">
      <w:pPr>
        <w:pStyle w:val="34a0"/>
      </w:pPr>
      <w:r>
        <w:lastRenderedPageBreak/>
        <w:t>Код ТЗ</w:t>
      </w:r>
    </w:p>
    <w:p w:rsidR="009C3ACD" w:rsidRDefault="009C3ACD" w:rsidP="00613ECF">
      <w:pPr>
        <w:pStyle w:val="34b"/>
      </w:pPr>
    </w:p>
    <w:p w:rsidR="009C3ACD" w:rsidRPr="009C3ACD" w:rsidRDefault="009C3ACD" w:rsidP="00613ECF">
      <w:pPr>
        <w:pStyle w:val="34ffff8"/>
      </w:pPr>
      <w:r w:rsidRPr="009C3ACD"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9C3ACD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Дата</w:t>
            </w:r>
          </w:p>
        </w:tc>
      </w:tr>
      <w:tr w:rsidR="009C3ACD" w:rsidRPr="009C3ACD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</w:tr>
    </w:tbl>
    <w:p w:rsidR="009C3ACD" w:rsidRDefault="009C3ACD" w:rsidP="009C3ACD">
      <w:pPr>
        <w:pStyle w:val="34b"/>
      </w:pPr>
    </w:p>
    <w:p w:rsidR="009C3ACD" w:rsidRPr="009C3ACD" w:rsidRDefault="009C3ACD" w:rsidP="009C3ACD">
      <w:pPr>
        <w:pStyle w:val="34b"/>
      </w:pPr>
    </w:p>
    <w:p w:rsidR="009C3ACD" w:rsidRDefault="009C3ACD" w:rsidP="00613ECF">
      <w:pPr>
        <w:pStyle w:val="34ffff8"/>
      </w:pPr>
      <w:r w:rsidRPr="009C3ACD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9C3ACD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8"/>
            </w:pPr>
            <w:r w:rsidRPr="009C3ACD">
              <w:t>Дата</w:t>
            </w:r>
          </w:p>
        </w:tc>
      </w:tr>
      <w:tr w:rsidR="009C3ACD" w:rsidRPr="009C3ACD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:rsidR="009C3ACD" w:rsidRPr="009C3ACD" w:rsidRDefault="009C3ACD" w:rsidP="00613ECF">
            <w:pPr>
              <w:pStyle w:val="34ff6"/>
            </w:pPr>
          </w:p>
        </w:tc>
      </w:tr>
    </w:tbl>
    <w:p w:rsidR="009C3ACD" w:rsidRPr="009C3ACD" w:rsidRDefault="009C3ACD" w:rsidP="00E62AD0">
      <w:pPr>
        <w:pStyle w:val="34fffa"/>
      </w:pPr>
    </w:p>
    <w:p w:rsidR="00140127" w:rsidRPr="00BB426D" w:rsidRDefault="00140127" w:rsidP="00140127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E6E5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2E6E51" w:rsidRPr="00A86232" w:rsidRDefault="002E6E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Дата</w:t>
            </w:r>
          </w:p>
        </w:tc>
      </w:tr>
      <w:tr w:rsidR="002E6E5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2E6E51" w:rsidRPr="005F1B2E" w:rsidRDefault="002E6E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2E6E51" w:rsidRPr="005F1B2E" w:rsidRDefault="002E6E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2E6E51" w:rsidRPr="005F1B2E" w:rsidRDefault="002E6E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2E6E51" w:rsidRPr="005F1B2E" w:rsidRDefault="002E6E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2E6E51" w:rsidRPr="005F1B2E" w:rsidRDefault="002E6E5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2E6E51" w:rsidRPr="005F1B2E" w:rsidRDefault="002E6E5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2E6E51" w:rsidRPr="005F1B2E" w:rsidRDefault="002E6E5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2E6E51" w:rsidRPr="005F1B2E" w:rsidRDefault="002E6E5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2E6E51" w:rsidRPr="005F1B2E" w:rsidRDefault="002E6E5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2E6E51" w:rsidRPr="005F1B2E" w:rsidRDefault="002E6E51" w:rsidP="006877E2">
            <w:pPr>
              <w:pStyle w:val="34ff8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  <w:tr w:rsidR="002E6E51" w:rsidTr="00B467C8">
        <w:trPr>
          <w:trHeight w:val="454"/>
        </w:trPr>
        <w:tc>
          <w:tcPr>
            <w:tcW w:w="518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E6E51" w:rsidRDefault="002E6E51" w:rsidP="00B467C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E6E51" w:rsidRDefault="002E6E51" w:rsidP="00B467C8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4D28" w:rsidRDefault="00EB4D28" w:rsidP="00AD0715">
      <w:r>
        <w:separator/>
      </w:r>
    </w:p>
    <w:p w:rsidR="00EB4D28" w:rsidRDefault="00EB4D28" w:rsidP="00AD0715"/>
  </w:endnote>
  <w:endnote w:type="continuationSeparator" w:id="0">
    <w:p w:rsidR="00EB4D28" w:rsidRDefault="00EB4D28" w:rsidP="00AD0715">
      <w:r>
        <w:continuationSeparator/>
      </w:r>
    </w:p>
    <w:p w:rsidR="00EB4D28" w:rsidRDefault="00EB4D2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4D28" w:rsidRDefault="00EB4D28" w:rsidP="00AD0715">
      <w:r>
        <w:separator/>
      </w:r>
    </w:p>
    <w:p w:rsidR="00EB4D28" w:rsidRDefault="00EB4D28" w:rsidP="00AD0715"/>
  </w:footnote>
  <w:footnote w:type="continuationSeparator" w:id="0">
    <w:p w:rsidR="00EB4D28" w:rsidRDefault="00EB4D28" w:rsidP="00AD0715">
      <w:r>
        <w:continuationSeparator/>
      </w:r>
    </w:p>
    <w:p w:rsidR="00EB4D28" w:rsidRDefault="00EB4D28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0592815"/>
      <w:docPartObj>
        <w:docPartGallery w:val="Page Numbers (Top of Page)"/>
        <w:docPartUnique/>
      </w:docPartObj>
    </w:sdtPr>
    <w:sdtEndPr/>
    <w:sdtContent>
      <w:p w:rsidR="00E62AD0" w:rsidRDefault="00E62AD0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7D0C">
          <w:rPr>
            <w:noProof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AD0" w:rsidRDefault="00E62AD0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76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49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6C03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0A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8DB"/>
    <w:rsid w:val="00147B49"/>
    <w:rsid w:val="00152844"/>
    <w:rsid w:val="001530EB"/>
    <w:rsid w:val="001549A0"/>
    <w:rsid w:val="001550E8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3C9A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D35"/>
    <w:rsid w:val="00215961"/>
    <w:rsid w:val="00215ADC"/>
    <w:rsid w:val="00220381"/>
    <w:rsid w:val="0022057E"/>
    <w:rsid w:val="00221122"/>
    <w:rsid w:val="002225C6"/>
    <w:rsid w:val="00224EE4"/>
    <w:rsid w:val="00225688"/>
    <w:rsid w:val="002266E7"/>
    <w:rsid w:val="00230333"/>
    <w:rsid w:val="00232ABC"/>
    <w:rsid w:val="00233899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5C5C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203"/>
    <w:rsid w:val="002B3A64"/>
    <w:rsid w:val="002B3E72"/>
    <w:rsid w:val="002B4251"/>
    <w:rsid w:val="002B54D3"/>
    <w:rsid w:val="002B584C"/>
    <w:rsid w:val="002B5911"/>
    <w:rsid w:val="002B7FB3"/>
    <w:rsid w:val="002C0884"/>
    <w:rsid w:val="002C0B33"/>
    <w:rsid w:val="002C1636"/>
    <w:rsid w:val="002C35B5"/>
    <w:rsid w:val="002C370B"/>
    <w:rsid w:val="002C3ABA"/>
    <w:rsid w:val="002C3BE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5"/>
    <w:rsid w:val="002E3B8A"/>
    <w:rsid w:val="002E46EB"/>
    <w:rsid w:val="002E4CD3"/>
    <w:rsid w:val="002E6D47"/>
    <w:rsid w:val="002E6E51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0700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B00"/>
    <w:rsid w:val="003602D3"/>
    <w:rsid w:val="00361D3F"/>
    <w:rsid w:val="00361D68"/>
    <w:rsid w:val="00363374"/>
    <w:rsid w:val="003640A9"/>
    <w:rsid w:val="0036435C"/>
    <w:rsid w:val="0036481C"/>
    <w:rsid w:val="0036582E"/>
    <w:rsid w:val="00370F07"/>
    <w:rsid w:val="003722C8"/>
    <w:rsid w:val="00373583"/>
    <w:rsid w:val="00374140"/>
    <w:rsid w:val="00375211"/>
    <w:rsid w:val="00375A85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3E4"/>
    <w:rsid w:val="003F462D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26EF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72C"/>
    <w:rsid w:val="00486868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2461"/>
    <w:rsid w:val="005652DC"/>
    <w:rsid w:val="00565F5A"/>
    <w:rsid w:val="00566370"/>
    <w:rsid w:val="00566B48"/>
    <w:rsid w:val="00570136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8B2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421"/>
    <w:rsid w:val="005F0E6A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21CB4"/>
    <w:rsid w:val="0062224C"/>
    <w:rsid w:val="0062286D"/>
    <w:rsid w:val="00622F0D"/>
    <w:rsid w:val="00623140"/>
    <w:rsid w:val="00623B39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57D0C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468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8F3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6FC5"/>
    <w:rsid w:val="006F7C87"/>
    <w:rsid w:val="007023C3"/>
    <w:rsid w:val="00702504"/>
    <w:rsid w:val="00703206"/>
    <w:rsid w:val="0070335A"/>
    <w:rsid w:val="00704B4F"/>
    <w:rsid w:val="00705C40"/>
    <w:rsid w:val="007065DD"/>
    <w:rsid w:val="00710FD1"/>
    <w:rsid w:val="0071287A"/>
    <w:rsid w:val="007131F0"/>
    <w:rsid w:val="00714F99"/>
    <w:rsid w:val="00715D42"/>
    <w:rsid w:val="00716811"/>
    <w:rsid w:val="00720340"/>
    <w:rsid w:val="00722326"/>
    <w:rsid w:val="00722B5D"/>
    <w:rsid w:val="007231EF"/>
    <w:rsid w:val="00723BCF"/>
    <w:rsid w:val="007245CB"/>
    <w:rsid w:val="00724CD9"/>
    <w:rsid w:val="007315BE"/>
    <w:rsid w:val="007315CC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5A67"/>
    <w:rsid w:val="0078676E"/>
    <w:rsid w:val="00786B9B"/>
    <w:rsid w:val="007873EA"/>
    <w:rsid w:val="00790BE0"/>
    <w:rsid w:val="00791047"/>
    <w:rsid w:val="00791624"/>
    <w:rsid w:val="007918CF"/>
    <w:rsid w:val="00791DFA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C4B"/>
    <w:rsid w:val="007D0522"/>
    <w:rsid w:val="007D1B61"/>
    <w:rsid w:val="007D2E8F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3A8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3C7D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963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C95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67"/>
    <w:rsid w:val="00983391"/>
    <w:rsid w:val="0098339D"/>
    <w:rsid w:val="0098667B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3ACD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3442"/>
    <w:rsid w:val="00A15E03"/>
    <w:rsid w:val="00A15EF9"/>
    <w:rsid w:val="00A161FD"/>
    <w:rsid w:val="00A168BE"/>
    <w:rsid w:val="00A16BA0"/>
    <w:rsid w:val="00A2021A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5DE2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7C8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3855"/>
    <w:rsid w:val="00B74A7E"/>
    <w:rsid w:val="00B7567B"/>
    <w:rsid w:val="00B75710"/>
    <w:rsid w:val="00B766E4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C83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1CE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3236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72FD"/>
    <w:rsid w:val="00C6746B"/>
    <w:rsid w:val="00C7052B"/>
    <w:rsid w:val="00C70651"/>
    <w:rsid w:val="00C710E9"/>
    <w:rsid w:val="00C72D42"/>
    <w:rsid w:val="00C74610"/>
    <w:rsid w:val="00C74D63"/>
    <w:rsid w:val="00C7513A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5DC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2A3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3AB1"/>
    <w:rsid w:val="00DC4DF9"/>
    <w:rsid w:val="00DC6696"/>
    <w:rsid w:val="00DC7BDC"/>
    <w:rsid w:val="00DD05CE"/>
    <w:rsid w:val="00DD206A"/>
    <w:rsid w:val="00DD3A84"/>
    <w:rsid w:val="00DD3C78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A5E"/>
    <w:rsid w:val="00E35D26"/>
    <w:rsid w:val="00E3651A"/>
    <w:rsid w:val="00E36811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4D28"/>
    <w:rsid w:val="00EB5531"/>
    <w:rsid w:val="00EB67E2"/>
    <w:rsid w:val="00EB6D69"/>
    <w:rsid w:val="00EC0A6C"/>
    <w:rsid w:val="00EC172C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9D6"/>
    <w:rsid w:val="00ED2745"/>
    <w:rsid w:val="00ED3569"/>
    <w:rsid w:val="00ED38E7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1BE"/>
    <w:rsid w:val="00ED753E"/>
    <w:rsid w:val="00EE0035"/>
    <w:rsid w:val="00EE352E"/>
    <w:rsid w:val="00EE3D93"/>
    <w:rsid w:val="00EE46DA"/>
    <w:rsid w:val="00EE4C1B"/>
    <w:rsid w:val="00EE6E77"/>
    <w:rsid w:val="00EE7946"/>
    <w:rsid w:val="00EE7ACB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3385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61FA"/>
    <w:rsid w:val="00F37A19"/>
    <w:rsid w:val="00F41155"/>
    <w:rsid w:val="00F4146E"/>
    <w:rsid w:val="00F420F5"/>
    <w:rsid w:val="00F42781"/>
    <w:rsid w:val="00F428BE"/>
    <w:rsid w:val="00F43383"/>
    <w:rsid w:val="00F443B5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E1B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5C89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05DE2"/>
    <w:rPr>
      <w:sz w:val="24"/>
    </w:rPr>
  </w:style>
  <w:style w:type="paragraph" w:styleId="1">
    <w:name w:val="heading 1"/>
    <w:next w:val="34b"/>
    <w:link w:val="10"/>
    <w:qFormat/>
    <w:rsid w:val="00B05DE2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05DE2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05DE2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05DE2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05DE2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05DE2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05DE2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05DE2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05DE2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05DE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05DE2"/>
  </w:style>
  <w:style w:type="character" w:customStyle="1" w:styleId="34c">
    <w:name w:val="34_Знак_Сообщение_системы"/>
    <w:rsid w:val="00B05DE2"/>
    <w:rPr>
      <w:rFonts w:ascii="Calibri" w:hAnsi="Calibri"/>
    </w:rPr>
  </w:style>
  <w:style w:type="paragraph" w:customStyle="1" w:styleId="34b">
    <w:name w:val="34_Абзац_Обычный"/>
    <w:link w:val="34d"/>
    <w:qFormat/>
    <w:rsid w:val="00B05DE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05DE2"/>
    <w:rPr>
      <w:sz w:val="24"/>
      <w:lang w:eastAsia="x-none"/>
    </w:rPr>
  </w:style>
  <w:style w:type="character" w:customStyle="1" w:styleId="10">
    <w:name w:val="Заголовок 1 Знак"/>
    <w:link w:val="1"/>
    <w:rsid w:val="00B05DE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05DE2"/>
    <w:rPr>
      <w:b/>
      <w:sz w:val="32"/>
    </w:rPr>
  </w:style>
  <w:style w:type="character" w:customStyle="1" w:styleId="30">
    <w:name w:val="Заголовок 3 Знак"/>
    <w:link w:val="3"/>
    <w:rsid w:val="00B05DE2"/>
    <w:rPr>
      <w:b/>
      <w:bCs/>
      <w:sz w:val="28"/>
    </w:rPr>
  </w:style>
  <w:style w:type="character" w:customStyle="1" w:styleId="40">
    <w:name w:val="Заголовок 4 Знак"/>
    <w:link w:val="4"/>
    <w:rsid w:val="00B05DE2"/>
    <w:rPr>
      <w:b/>
      <w:sz w:val="24"/>
    </w:rPr>
  </w:style>
  <w:style w:type="character" w:customStyle="1" w:styleId="50">
    <w:name w:val="Заголовок 5 Знак"/>
    <w:link w:val="5"/>
    <w:rsid w:val="00B05DE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05DE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05DE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05DE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05DE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05DE2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05DE2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05DE2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B05DE2"/>
    <w:rPr>
      <w:u w:val="single"/>
    </w:rPr>
  </w:style>
  <w:style w:type="paragraph" w:customStyle="1" w:styleId="349">
    <w:name w:val="34_Список_Библиография"/>
    <w:basedOn w:val="34b"/>
    <w:rsid w:val="00B05DE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46EA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05DE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05DE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05DE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05DE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05DE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46E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05DE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46E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05DE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05DE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05DE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05DE2"/>
    <w:rPr>
      <w:b w:val="0"/>
      <w:i/>
    </w:rPr>
  </w:style>
  <w:style w:type="character" w:customStyle="1" w:styleId="34fc">
    <w:name w:val="34_Знак_Название_файла"/>
    <w:qFormat/>
    <w:rsid w:val="00B05DE2"/>
    <w:rPr>
      <w:rFonts w:ascii="Calibri" w:hAnsi="Calibri"/>
    </w:rPr>
  </w:style>
  <w:style w:type="character" w:customStyle="1" w:styleId="34fd">
    <w:name w:val="34_Знак_Термин"/>
    <w:rsid w:val="00B05DE2"/>
    <w:rPr>
      <w:i/>
    </w:rPr>
  </w:style>
  <w:style w:type="character" w:customStyle="1" w:styleId="34fe">
    <w:name w:val="34_Знак_Полужирный"/>
    <w:rsid w:val="00B05DE2"/>
    <w:rPr>
      <w:b/>
    </w:rPr>
  </w:style>
  <w:style w:type="character" w:customStyle="1" w:styleId="34ff">
    <w:name w:val="34_Знак_Верхний_индекс"/>
    <w:rsid w:val="00B05DE2"/>
    <w:rPr>
      <w:vertAlign w:val="superscript"/>
    </w:rPr>
  </w:style>
  <w:style w:type="character" w:customStyle="1" w:styleId="3424">
    <w:name w:val="34_Список_Марк_2 Знак"/>
    <w:link w:val="3423"/>
    <w:rsid w:val="008E3C7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05DE2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B05DE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05DE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05DE2"/>
    <w:pPr>
      <w:numPr>
        <w:numId w:val="14"/>
      </w:numPr>
    </w:pPr>
  </w:style>
  <w:style w:type="character" w:customStyle="1" w:styleId="3419">
    <w:name w:val="34_Список_Марк_1 Знак"/>
    <w:link w:val="3413"/>
    <w:rsid w:val="00546EAF"/>
    <w:rPr>
      <w:sz w:val="24"/>
      <w:lang w:eastAsia="x-none"/>
    </w:rPr>
  </w:style>
  <w:style w:type="paragraph" w:styleId="a4">
    <w:name w:val="footnote text"/>
    <w:basedOn w:val="34b"/>
    <w:link w:val="a5"/>
    <w:rsid w:val="00B05DE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05DE2"/>
    <w:pPr>
      <w:numPr>
        <w:numId w:val="13"/>
      </w:numPr>
    </w:pPr>
  </w:style>
  <w:style w:type="character" w:customStyle="1" w:styleId="341a">
    <w:name w:val="34_Список_Нум_1 Знак"/>
    <w:link w:val="341"/>
    <w:rsid w:val="00546E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05DE2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46E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05DE2"/>
    <w:pPr>
      <w:keepNext/>
    </w:pPr>
  </w:style>
  <w:style w:type="paragraph" w:customStyle="1" w:styleId="34f1">
    <w:name w:val="34_Рамка_Основной"/>
    <w:basedOn w:val="34b"/>
    <w:link w:val="34f0"/>
    <w:rsid w:val="00B05DE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05DE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05DE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05DE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05DE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05DE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05DE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05DE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05DE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05DE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B05DE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05DE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05DE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05DE2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46E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05DE2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B05DE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05DE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05DE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05DE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05DE2"/>
    <w:rPr>
      <w:sz w:val="18"/>
      <w:lang w:eastAsia="x-none"/>
    </w:rPr>
  </w:style>
  <w:style w:type="paragraph" w:customStyle="1" w:styleId="34fff1">
    <w:name w:val="34_Листинг"/>
    <w:basedOn w:val="34b"/>
    <w:rsid w:val="00B05DE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05DE2"/>
    <w:rPr>
      <w:b/>
    </w:rPr>
  </w:style>
  <w:style w:type="paragraph" w:customStyle="1" w:styleId="3440">
    <w:name w:val="34_Заголовок_4_Приложение"/>
    <w:basedOn w:val="4"/>
    <w:next w:val="34b"/>
    <w:rsid w:val="00B05DE2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B05DE2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B05DE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05DE2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B05DE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05DE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05DE2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05DE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05DE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05DE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05DE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05DE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05DE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05DE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05DE2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B05DE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05DE2"/>
  </w:style>
  <w:style w:type="paragraph" w:customStyle="1" w:styleId="34fffb">
    <w:name w:val="34_Пример_Заголовок"/>
    <w:basedOn w:val="34f8"/>
    <w:next w:val="34f8"/>
    <w:rsid w:val="00B05DE2"/>
    <w:pPr>
      <w:keepNext/>
      <w:spacing w:after="120"/>
    </w:pPr>
    <w:rPr>
      <w:b/>
      <w:lang w:eastAsia="ru-RU"/>
    </w:rPr>
  </w:style>
  <w:style w:type="character" w:styleId="a7">
    <w:name w:val="FollowedHyperlink"/>
    <w:rsid w:val="00B05DE2"/>
    <w:rPr>
      <w:color w:val="auto"/>
    </w:rPr>
  </w:style>
  <w:style w:type="character" w:customStyle="1" w:styleId="34fffc">
    <w:name w:val="34_Знак_Нижний_индекс"/>
    <w:rsid w:val="00B05DE2"/>
    <w:rPr>
      <w:vertAlign w:val="subscript"/>
    </w:rPr>
  </w:style>
  <w:style w:type="character" w:styleId="a8">
    <w:name w:val="footnote reference"/>
    <w:basedOn w:val="a1"/>
    <w:semiHidden/>
    <w:rsid w:val="00B05DE2"/>
    <w:rPr>
      <w:vertAlign w:val="superscript"/>
    </w:rPr>
  </w:style>
  <w:style w:type="paragraph" w:styleId="a9">
    <w:name w:val="header"/>
    <w:basedOn w:val="34b"/>
    <w:link w:val="aa"/>
    <w:rsid w:val="00B05DE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05DE2"/>
    <w:rPr>
      <w:lang w:eastAsia="x-none"/>
    </w:rPr>
  </w:style>
  <w:style w:type="paragraph" w:styleId="ab">
    <w:name w:val="footer"/>
    <w:basedOn w:val="34b"/>
    <w:link w:val="ac"/>
    <w:rsid w:val="00B05DE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05DE2"/>
    <w:rPr>
      <w:lang w:eastAsia="x-none"/>
    </w:rPr>
  </w:style>
  <w:style w:type="numbering" w:customStyle="1" w:styleId="a">
    <w:name w:val="Приложение"/>
    <w:uiPriority w:val="99"/>
    <w:rsid w:val="00B05DE2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05DE2"/>
    <w:pPr>
      <w:keepNext/>
    </w:pPr>
  </w:style>
  <w:style w:type="character" w:customStyle="1" w:styleId="3434">
    <w:name w:val="34_Список_Марк_3 Знак"/>
    <w:basedOn w:val="34d"/>
    <w:link w:val="3432"/>
    <w:rsid w:val="008E3C7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05DE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05DE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46EA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46EA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46EA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05DE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05DE2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B05DE2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46E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05DE2"/>
    <w:pPr>
      <w:keepNext/>
    </w:pPr>
  </w:style>
  <w:style w:type="character" w:customStyle="1" w:styleId="34ffff0">
    <w:name w:val="34_Процедура_Подшаг Знак"/>
    <w:basedOn w:val="34d"/>
    <w:link w:val="344"/>
    <w:rsid w:val="00546EAF"/>
    <w:rPr>
      <w:sz w:val="24"/>
      <w:lang w:eastAsia="x-none"/>
    </w:rPr>
  </w:style>
  <w:style w:type="character" w:customStyle="1" w:styleId="34ffff2">
    <w:name w:val="34_Знак_Клавиши"/>
    <w:rsid w:val="00B05DE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05DE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05DE2"/>
  </w:style>
  <w:style w:type="paragraph" w:styleId="ad">
    <w:name w:val="caption"/>
    <w:basedOn w:val="34b"/>
    <w:next w:val="34b"/>
    <w:rsid w:val="00852B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05DE2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05DE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05DE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46EAF"/>
    <w:rPr>
      <w:sz w:val="24"/>
      <w:lang w:eastAsia="x-none"/>
    </w:rPr>
  </w:style>
  <w:style w:type="character" w:customStyle="1" w:styleId="ae">
    <w:name w:val="Основной текст Знак"/>
    <w:semiHidden/>
    <w:rsid w:val="00B05DE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05DE2"/>
    <w:rPr>
      <w:rFonts w:ascii="Arial" w:hAnsi="Arial"/>
    </w:rPr>
  </w:style>
  <w:style w:type="character" w:customStyle="1" w:styleId="af0">
    <w:name w:val="Тема примечания Знак"/>
    <w:semiHidden/>
    <w:rsid w:val="00B05DE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05DE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05DE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05DE2"/>
  </w:style>
  <w:style w:type="character" w:styleId="af3">
    <w:name w:val="annotation reference"/>
    <w:semiHidden/>
    <w:rsid w:val="00B05DE2"/>
    <w:rPr>
      <w:sz w:val="16"/>
      <w:szCs w:val="16"/>
    </w:rPr>
  </w:style>
  <w:style w:type="character" w:styleId="af4">
    <w:name w:val="page number"/>
    <w:rsid w:val="00B05DE2"/>
  </w:style>
  <w:style w:type="paragraph" w:styleId="af5">
    <w:name w:val="Body Text"/>
    <w:basedOn w:val="a0"/>
    <w:link w:val="13"/>
    <w:semiHidden/>
    <w:unhideWhenUsed/>
    <w:rsid w:val="00B05DE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05DE2"/>
    <w:rPr>
      <w:sz w:val="24"/>
    </w:rPr>
  </w:style>
  <w:style w:type="paragraph" w:styleId="af6">
    <w:name w:val="annotation subject"/>
    <w:basedOn w:val="af2"/>
    <w:next w:val="af2"/>
    <w:link w:val="14"/>
    <w:semiHidden/>
    <w:rsid w:val="00B05DE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05DE2"/>
    <w:rPr>
      <w:b/>
      <w:bCs/>
    </w:rPr>
  </w:style>
  <w:style w:type="paragraph" w:styleId="af7">
    <w:name w:val="Balloon Text"/>
    <w:basedOn w:val="a0"/>
    <w:link w:val="15"/>
    <w:semiHidden/>
    <w:rsid w:val="00B05DE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05DE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05DE2"/>
  </w:style>
  <w:style w:type="paragraph" w:customStyle="1" w:styleId="34ffff9">
    <w:name w:val="34_ТЛ_Подпись"/>
    <w:basedOn w:val="34f6"/>
    <w:rsid w:val="00B05DE2"/>
  </w:style>
  <w:style w:type="paragraph" w:customStyle="1" w:styleId="34ffffa">
    <w:name w:val="34_ТЛ_Подпись_скрытый"/>
    <w:basedOn w:val="34ffff9"/>
    <w:rsid w:val="00B05DE2"/>
    <w:rPr>
      <w:vanish/>
    </w:rPr>
  </w:style>
  <w:style w:type="paragraph" w:customStyle="1" w:styleId="34ffffb">
    <w:name w:val="34_Комментарий_Философта"/>
    <w:basedOn w:val="34b"/>
    <w:rsid w:val="00B05DE2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B05DE2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B05DE2"/>
    <w:rPr>
      <w:b/>
    </w:rPr>
  </w:style>
  <w:style w:type="paragraph" w:customStyle="1" w:styleId="34ffffd">
    <w:name w:val="34_Таблица_Сноска_Линия"/>
    <w:basedOn w:val="34fff7"/>
    <w:next w:val="34fff7"/>
    <w:rsid w:val="00B05DE2"/>
    <w:pPr>
      <w:keepNext/>
    </w:pPr>
  </w:style>
  <w:style w:type="paragraph" w:customStyle="1" w:styleId="34ffffe">
    <w:name w:val="34_ТЛ_Организация"/>
    <w:basedOn w:val="34f5"/>
    <w:next w:val="34f5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B05DE2"/>
  </w:style>
  <w:style w:type="character" w:customStyle="1" w:styleId="34fffff0">
    <w:name w:val="34_Знак_Значение"/>
    <w:qFormat/>
    <w:rsid w:val="00B05DE2"/>
    <w:rPr>
      <w:rFonts w:ascii="Calibri" w:hAnsi="Calibri"/>
    </w:rPr>
  </w:style>
  <w:style w:type="character" w:styleId="af8">
    <w:name w:val="Hyperlink"/>
    <w:uiPriority w:val="99"/>
    <w:rsid w:val="00B05DE2"/>
    <w:rPr>
      <w:color w:val="0000FF"/>
      <w:u w:val="single"/>
    </w:rPr>
  </w:style>
  <w:style w:type="paragraph" w:customStyle="1" w:styleId="34fffff1">
    <w:name w:val="34_Рисунок_Подпись"/>
    <w:basedOn w:val="34b"/>
    <w:rsid w:val="00B05DE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2">
    <w:name w:val="34_ТЛ_Количество_листов"/>
    <w:basedOn w:val="34f5"/>
    <w:next w:val="34f5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e">
    <w:name w:val="34_Колонтитул_Нижний_1я_страница"/>
    <w:basedOn w:val="34b"/>
    <w:rsid w:val="00B05DE2"/>
    <w:pPr>
      <w:spacing w:before="2320"/>
    </w:pPr>
  </w:style>
  <w:style w:type="paragraph" w:customStyle="1" w:styleId="34a">
    <w:name w:val="34_Процедура_Шаг_Единичный"/>
    <w:basedOn w:val="34b"/>
    <w:qFormat/>
    <w:rsid w:val="00B05DE2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B05DE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05DE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05DE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D08B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05DE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05DE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05DE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05DE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05DE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05DE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05DE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05DE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05DE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05DE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05DE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05DE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05D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852B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B05DE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05DE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05DE2"/>
    <w:pPr>
      <w:jc w:val="center"/>
    </w:pPr>
  </w:style>
  <w:style w:type="paragraph" w:customStyle="1" w:styleId="3411">
    <w:name w:val="34_Таблица_Список_Марк_1_без_отступа"/>
    <w:basedOn w:val="34ff6"/>
    <w:rsid w:val="00B05DE2"/>
    <w:pPr>
      <w:numPr>
        <w:numId w:val="31"/>
      </w:numPr>
    </w:pPr>
  </w:style>
  <w:style w:type="paragraph" w:customStyle="1" w:styleId="34fffff9">
    <w:name w:val="34_Формула"/>
    <w:basedOn w:val="a0"/>
    <w:rsid w:val="00B05DE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05DE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05DE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05DE2"/>
    <w:rPr>
      <w:sz w:val="24"/>
    </w:rPr>
  </w:style>
  <w:style w:type="paragraph" w:styleId="1">
    <w:name w:val="heading 1"/>
    <w:next w:val="34b"/>
    <w:link w:val="10"/>
    <w:qFormat/>
    <w:rsid w:val="00B05DE2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05DE2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05DE2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05DE2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05DE2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05DE2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05DE2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05DE2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05DE2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05DE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05DE2"/>
  </w:style>
  <w:style w:type="character" w:customStyle="1" w:styleId="34c">
    <w:name w:val="34_Знак_Сообщение_системы"/>
    <w:rsid w:val="00B05DE2"/>
    <w:rPr>
      <w:rFonts w:ascii="Calibri" w:hAnsi="Calibri"/>
    </w:rPr>
  </w:style>
  <w:style w:type="paragraph" w:customStyle="1" w:styleId="34b">
    <w:name w:val="34_Абзац_Обычный"/>
    <w:link w:val="34d"/>
    <w:qFormat/>
    <w:rsid w:val="00B05DE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05DE2"/>
    <w:rPr>
      <w:sz w:val="24"/>
      <w:lang w:eastAsia="x-none"/>
    </w:rPr>
  </w:style>
  <w:style w:type="character" w:customStyle="1" w:styleId="10">
    <w:name w:val="Заголовок 1 Знак"/>
    <w:link w:val="1"/>
    <w:rsid w:val="00B05DE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05DE2"/>
    <w:rPr>
      <w:b/>
      <w:sz w:val="32"/>
    </w:rPr>
  </w:style>
  <w:style w:type="character" w:customStyle="1" w:styleId="30">
    <w:name w:val="Заголовок 3 Знак"/>
    <w:link w:val="3"/>
    <w:rsid w:val="00B05DE2"/>
    <w:rPr>
      <w:b/>
      <w:bCs/>
      <w:sz w:val="28"/>
    </w:rPr>
  </w:style>
  <w:style w:type="character" w:customStyle="1" w:styleId="40">
    <w:name w:val="Заголовок 4 Знак"/>
    <w:link w:val="4"/>
    <w:rsid w:val="00B05DE2"/>
    <w:rPr>
      <w:b/>
      <w:sz w:val="24"/>
    </w:rPr>
  </w:style>
  <w:style w:type="character" w:customStyle="1" w:styleId="50">
    <w:name w:val="Заголовок 5 Знак"/>
    <w:link w:val="5"/>
    <w:rsid w:val="00B05DE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05DE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05DE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05DE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05DE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05DE2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05DE2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05DE2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B05DE2"/>
    <w:rPr>
      <w:u w:val="single"/>
    </w:rPr>
  </w:style>
  <w:style w:type="paragraph" w:customStyle="1" w:styleId="349">
    <w:name w:val="34_Список_Библиография"/>
    <w:basedOn w:val="34b"/>
    <w:rsid w:val="00B05DE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46EA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05DE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05DE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05DE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05DE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05DE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46E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05DE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46E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05DE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05DE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05DE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05DE2"/>
    <w:rPr>
      <w:b w:val="0"/>
      <w:i/>
    </w:rPr>
  </w:style>
  <w:style w:type="character" w:customStyle="1" w:styleId="34fc">
    <w:name w:val="34_Знак_Название_файла"/>
    <w:qFormat/>
    <w:rsid w:val="00B05DE2"/>
    <w:rPr>
      <w:rFonts w:ascii="Calibri" w:hAnsi="Calibri"/>
    </w:rPr>
  </w:style>
  <w:style w:type="character" w:customStyle="1" w:styleId="34fd">
    <w:name w:val="34_Знак_Термин"/>
    <w:rsid w:val="00B05DE2"/>
    <w:rPr>
      <w:i/>
    </w:rPr>
  </w:style>
  <w:style w:type="character" w:customStyle="1" w:styleId="34fe">
    <w:name w:val="34_Знак_Полужирный"/>
    <w:rsid w:val="00B05DE2"/>
    <w:rPr>
      <w:b/>
    </w:rPr>
  </w:style>
  <w:style w:type="character" w:customStyle="1" w:styleId="34ff">
    <w:name w:val="34_Знак_Верхний_индекс"/>
    <w:rsid w:val="00B05DE2"/>
    <w:rPr>
      <w:vertAlign w:val="superscript"/>
    </w:rPr>
  </w:style>
  <w:style w:type="character" w:customStyle="1" w:styleId="3424">
    <w:name w:val="34_Список_Марк_2 Знак"/>
    <w:link w:val="3423"/>
    <w:rsid w:val="008E3C7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05DE2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B05DE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05DE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05DE2"/>
    <w:pPr>
      <w:numPr>
        <w:numId w:val="14"/>
      </w:numPr>
    </w:pPr>
  </w:style>
  <w:style w:type="character" w:customStyle="1" w:styleId="3419">
    <w:name w:val="34_Список_Марк_1 Знак"/>
    <w:link w:val="3413"/>
    <w:rsid w:val="00546EAF"/>
    <w:rPr>
      <w:sz w:val="24"/>
      <w:lang w:eastAsia="x-none"/>
    </w:rPr>
  </w:style>
  <w:style w:type="paragraph" w:styleId="a4">
    <w:name w:val="footnote text"/>
    <w:basedOn w:val="34b"/>
    <w:link w:val="a5"/>
    <w:rsid w:val="00B05DE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05DE2"/>
    <w:pPr>
      <w:numPr>
        <w:numId w:val="13"/>
      </w:numPr>
    </w:pPr>
  </w:style>
  <w:style w:type="character" w:customStyle="1" w:styleId="341a">
    <w:name w:val="34_Список_Нум_1 Знак"/>
    <w:link w:val="341"/>
    <w:rsid w:val="00546E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05DE2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46E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05DE2"/>
    <w:pPr>
      <w:keepNext/>
    </w:pPr>
  </w:style>
  <w:style w:type="paragraph" w:customStyle="1" w:styleId="34f1">
    <w:name w:val="34_Рамка_Основной"/>
    <w:basedOn w:val="34b"/>
    <w:link w:val="34f0"/>
    <w:rsid w:val="00B05DE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05DE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05DE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05DE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05DE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05DE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05DE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05DE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05DE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05DE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B05DE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05DE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05DE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05DE2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46E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05DE2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B05DE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05DE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05DE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05DE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B05DE2"/>
    <w:rPr>
      <w:sz w:val="18"/>
      <w:lang w:eastAsia="x-none"/>
    </w:rPr>
  </w:style>
  <w:style w:type="paragraph" w:customStyle="1" w:styleId="34fff1">
    <w:name w:val="34_Листинг"/>
    <w:basedOn w:val="34b"/>
    <w:rsid w:val="00B05DE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05DE2"/>
    <w:rPr>
      <w:b/>
    </w:rPr>
  </w:style>
  <w:style w:type="paragraph" w:customStyle="1" w:styleId="3440">
    <w:name w:val="34_Заголовок_4_Приложение"/>
    <w:basedOn w:val="4"/>
    <w:next w:val="34b"/>
    <w:rsid w:val="00B05DE2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B05DE2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B05DE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05DE2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B05DE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05DE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05DE2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05DE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05DE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05DE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05DE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05DE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05DE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05DE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05DE2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B05DE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05DE2"/>
  </w:style>
  <w:style w:type="paragraph" w:customStyle="1" w:styleId="34fffb">
    <w:name w:val="34_Пример_Заголовок"/>
    <w:basedOn w:val="34f8"/>
    <w:next w:val="34f8"/>
    <w:rsid w:val="00B05DE2"/>
    <w:pPr>
      <w:keepNext/>
      <w:spacing w:after="120"/>
    </w:pPr>
    <w:rPr>
      <w:b/>
      <w:lang w:eastAsia="ru-RU"/>
    </w:rPr>
  </w:style>
  <w:style w:type="character" w:styleId="a7">
    <w:name w:val="FollowedHyperlink"/>
    <w:rsid w:val="00B05DE2"/>
    <w:rPr>
      <w:color w:val="auto"/>
    </w:rPr>
  </w:style>
  <w:style w:type="character" w:customStyle="1" w:styleId="34fffc">
    <w:name w:val="34_Знак_Нижний_индекс"/>
    <w:rsid w:val="00B05DE2"/>
    <w:rPr>
      <w:vertAlign w:val="subscript"/>
    </w:rPr>
  </w:style>
  <w:style w:type="character" w:styleId="a8">
    <w:name w:val="footnote reference"/>
    <w:basedOn w:val="a1"/>
    <w:semiHidden/>
    <w:rsid w:val="00B05DE2"/>
    <w:rPr>
      <w:vertAlign w:val="superscript"/>
    </w:rPr>
  </w:style>
  <w:style w:type="paragraph" w:styleId="a9">
    <w:name w:val="header"/>
    <w:basedOn w:val="34b"/>
    <w:link w:val="aa"/>
    <w:rsid w:val="00B05DE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B05DE2"/>
    <w:rPr>
      <w:lang w:eastAsia="x-none"/>
    </w:rPr>
  </w:style>
  <w:style w:type="paragraph" w:styleId="ab">
    <w:name w:val="footer"/>
    <w:basedOn w:val="34b"/>
    <w:link w:val="ac"/>
    <w:rsid w:val="00B05DE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B05DE2"/>
    <w:rPr>
      <w:lang w:eastAsia="x-none"/>
    </w:rPr>
  </w:style>
  <w:style w:type="numbering" w:customStyle="1" w:styleId="a">
    <w:name w:val="Приложение"/>
    <w:uiPriority w:val="99"/>
    <w:rsid w:val="00B05DE2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05DE2"/>
    <w:pPr>
      <w:keepNext/>
    </w:pPr>
  </w:style>
  <w:style w:type="character" w:customStyle="1" w:styleId="3434">
    <w:name w:val="34_Список_Марк_3 Знак"/>
    <w:basedOn w:val="34d"/>
    <w:link w:val="3432"/>
    <w:rsid w:val="008E3C7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05DE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05DE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46EA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46EA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46EA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05DE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05DE2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B05DE2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46E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05DE2"/>
    <w:pPr>
      <w:keepNext/>
    </w:pPr>
  </w:style>
  <w:style w:type="character" w:customStyle="1" w:styleId="34ffff0">
    <w:name w:val="34_Процедура_Подшаг Знак"/>
    <w:basedOn w:val="34d"/>
    <w:link w:val="344"/>
    <w:rsid w:val="00546EAF"/>
    <w:rPr>
      <w:sz w:val="24"/>
      <w:lang w:eastAsia="x-none"/>
    </w:rPr>
  </w:style>
  <w:style w:type="character" w:customStyle="1" w:styleId="34ffff2">
    <w:name w:val="34_Знак_Клавиши"/>
    <w:rsid w:val="00B05DE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05DE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05DE2"/>
  </w:style>
  <w:style w:type="paragraph" w:styleId="ad">
    <w:name w:val="caption"/>
    <w:basedOn w:val="34b"/>
    <w:next w:val="34b"/>
    <w:rsid w:val="00852B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05DE2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05DE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05DE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46EAF"/>
    <w:rPr>
      <w:sz w:val="24"/>
      <w:lang w:eastAsia="x-none"/>
    </w:rPr>
  </w:style>
  <w:style w:type="character" w:customStyle="1" w:styleId="ae">
    <w:name w:val="Основной текст Знак"/>
    <w:semiHidden/>
    <w:rsid w:val="00B05DE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B05DE2"/>
    <w:rPr>
      <w:rFonts w:ascii="Arial" w:hAnsi="Arial"/>
    </w:rPr>
  </w:style>
  <w:style w:type="character" w:customStyle="1" w:styleId="af0">
    <w:name w:val="Тема примечания Знак"/>
    <w:semiHidden/>
    <w:rsid w:val="00B05DE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B05DE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B05DE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B05DE2"/>
  </w:style>
  <w:style w:type="character" w:styleId="af3">
    <w:name w:val="annotation reference"/>
    <w:semiHidden/>
    <w:rsid w:val="00B05DE2"/>
    <w:rPr>
      <w:sz w:val="16"/>
      <w:szCs w:val="16"/>
    </w:rPr>
  </w:style>
  <w:style w:type="character" w:styleId="af4">
    <w:name w:val="page number"/>
    <w:rsid w:val="00B05DE2"/>
  </w:style>
  <w:style w:type="paragraph" w:styleId="af5">
    <w:name w:val="Body Text"/>
    <w:basedOn w:val="a0"/>
    <w:link w:val="13"/>
    <w:semiHidden/>
    <w:unhideWhenUsed/>
    <w:rsid w:val="00B05DE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B05DE2"/>
    <w:rPr>
      <w:sz w:val="24"/>
    </w:rPr>
  </w:style>
  <w:style w:type="paragraph" w:styleId="af6">
    <w:name w:val="annotation subject"/>
    <w:basedOn w:val="af2"/>
    <w:next w:val="af2"/>
    <w:link w:val="14"/>
    <w:semiHidden/>
    <w:rsid w:val="00B05DE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B05DE2"/>
    <w:rPr>
      <w:b/>
      <w:bCs/>
    </w:rPr>
  </w:style>
  <w:style w:type="paragraph" w:styleId="af7">
    <w:name w:val="Balloon Text"/>
    <w:basedOn w:val="a0"/>
    <w:link w:val="15"/>
    <w:semiHidden/>
    <w:rsid w:val="00B05DE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B05DE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05DE2"/>
  </w:style>
  <w:style w:type="paragraph" w:customStyle="1" w:styleId="34ffff9">
    <w:name w:val="34_ТЛ_Подпись"/>
    <w:basedOn w:val="34f6"/>
    <w:rsid w:val="00B05DE2"/>
  </w:style>
  <w:style w:type="paragraph" w:customStyle="1" w:styleId="34ffffa">
    <w:name w:val="34_ТЛ_Подпись_скрытый"/>
    <w:basedOn w:val="34ffff9"/>
    <w:rsid w:val="00B05DE2"/>
    <w:rPr>
      <w:vanish/>
    </w:rPr>
  </w:style>
  <w:style w:type="paragraph" w:customStyle="1" w:styleId="34ffffb">
    <w:name w:val="34_Комментарий_Философта"/>
    <w:basedOn w:val="34b"/>
    <w:rsid w:val="00B05DE2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B05DE2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B05DE2"/>
    <w:rPr>
      <w:b/>
    </w:rPr>
  </w:style>
  <w:style w:type="paragraph" w:customStyle="1" w:styleId="34ffffd">
    <w:name w:val="34_Таблица_Сноска_Линия"/>
    <w:basedOn w:val="34fff7"/>
    <w:next w:val="34fff7"/>
    <w:rsid w:val="00B05DE2"/>
    <w:pPr>
      <w:keepNext/>
    </w:pPr>
  </w:style>
  <w:style w:type="paragraph" w:customStyle="1" w:styleId="34ffffe">
    <w:name w:val="34_ТЛ_Организация"/>
    <w:basedOn w:val="34f5"/>
    <w:next w:val="34f5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B05DE2"/>
  </w:style>
  <w:style w:type="character" w:customStyle="1" w:styleId="34fffff0">
    <w:name w:val="34_Знак_Значение"/>
    <w:qFormat/>
    <w:rsid w:val="00B05DE2"/>
    <w:rPr>
      <w:rFonts w:ascii="Calibri" w:hAnsi="Calibri"/>
    </w:rPr>
  </w:style>
  <w:style w:type="character" w:styleId="af8">
    <w:name w:val="Hyperlink"/>
    <w:uiPriority w:val="99"/>
    <w:rsid w:val="00B05DE2"/>
    <w:rPr>
      <w:color w:val="0000FF"/>
      <w:u w:val="single"/>
    </w:rPr>
  </w:style>
  <w:style w:type="paragraph" w:customStyle="1" w:styleId="34fffff1">
    <w:name w:val="34_Рисунок_Подпись"/>
    <w:basedOn w:val="34b"/>
    <w:rsid w:val="00B05DE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2">
    <w:name w:val="34_ТЛ_Количество_листов"/>
    <w:basedOn w:val="34f5"/>
    <w:next w:val="34f5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e">
    <w:name w:val="34_Колонтитул_Нижний_1я_страница"/>
    <w:basedOn w:val="34b"/>
    <w:rsid w:val="00B05DE2"/>
    <w:pPr>
      <w:spacing w:before="2320"/>
    </w:pPr>
  </w:style>
  <w:style w:type="paragraph" w:customStyle="1" w:styleId="34a">
    <w:name w:val="34_Процедура_Шаг_Единичный"/>
    <w:basedOn w:val="34b"/>
    <w:qFormat/>
    <w:rsid w:val="00B05DE2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B05DE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05DE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05DE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D08B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05DE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05DE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05DE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05DE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05DE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05DE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05DE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05DE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05DE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05DE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05DE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05DE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05D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852B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B05DE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05DE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05DE2"/>
    <w:pPr>
      <w:jc w:val="center"/>
    </w:pPr>
  </w:style>
  <w:style w:type="paragraph" w:customStyle="1" w:styleId="3411">
    <w:name w:val="34_Таблица_Список_Марк_1_без_отступа"/>
    <w:basedOn w:val="34ff6"/>
    <w:rsid w:val="00B05DE2"/>
    <w:pPr>
      <w:numPr>
        <w:numId w:val="31"/>
      </w:numPr>
    </w:pPr>
  </w:style>
  <w:style w:type="paragraph" w:customStyle="1" w:styleId="34fffff9">
    <w:name w:val="34_Формула"/>
    <w:basedOn w:val="a0"/>
    <w:rsid w:val="00B05DE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05DE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05DE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1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7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CBCC-BF49-4BE7-B787-42F4DCFFC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1341</TotalTime>
  <Pages>35</Pages>
  <Words>3861</Words>
  <Characters>22009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Название организации</Company>
  <LinksUpToDate>false</LinksUpToDate>
  <CharactersWithSpaces>25819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Oksana</dc:creator>
  <cp:lastModifiedBy>Oksana</cp:lastModifiedBy>
  <cp:revision>98</cp:revision>
  <cp:lastPrinted>2014-09-08T01:50:00Z</cp:lastPrinted>
  <dcterms:created xsi:type="dcterms:W3CDTF">2014-09-15T01:58:00Z</dcterms:created>
  <dcterms:modified xsi:type="dcterms:W3CDTF">2023-05-11T03:46:00Z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